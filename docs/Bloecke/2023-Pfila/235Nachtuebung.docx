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5E9DCC2" w14:textId="3774BA5D" w:rsidR="001543EB" w:rsidRPr="00D911E3" w:rsidRDefault="00270994" w:rsidP="00DE43B2">
      <w:pPr>
        <w:pStyle w:val="04Titel"/>
      </w:pPr>
      <w:r>
        <w:t>SPARROWS</w:t>
      </w:r>
      <w:r w:rsidR="00850242">
        <w:t>-Taufe</w:t>
      </w: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5101"/>
        <w:gridCol w:w="2551"/>
        <w:gridCol w:w="2551"/>
      </w:tblGrid>
      <w:tr w:rsidR="00EA4D09" w:rsidRPr="00A43BA8" w14:paraId="00C65323" w14:textId="77777777" w:rsidTr="00390156">
        <w:trPr>
          <w:trHeight w:val="42"/>
        </w:trPr>
        <w:tc>
          <w:tcPr>
            <w:tcW w:w="2500" w:type="pct"/>
            <w:vAlign w:val="center"/>
          </w:tcPr>
          <w:p w14:paraId="27C6ECD9" w14:textId="77777777" w:rsidR="00EA4D09" w:rsidRDefault="00EA4D09" w:rsidP="001E112B">
            <w:pPr>
              <w:pStyle w:val="05berschrift1"/>
            </w:pPr>
            <w:r w:rsidRPr="00A43BA8">
              <w:t>Stufe:</w:t>
            </w:r>
          </w:p>
          <w:p w14:paraId="157909BD" w14:textId="6B603E49" w:rsidR="00EA4D09" w:rsidRPr="001543EB" w:rsidRDefault="00270994" w:rsidP="00181122">
            <w:pPr>
              <w:pStyle w:val="02Eingabe2"/>
            </w:pPr>
            <w:r>
              <w:t>Sparrows</w:t>
            </w:r>
          </w:p>
        </w:tc>
        <w:tc>
          <w:tcPr>
            <w:tcW w:w="2500" w:type="pct"/>
            <w:gridSpan w:val="2"/>
            <w:vAlign w:val="center"/>
          </w:tcPr>
          <w:p w14:paraId="5F776762" w14:textId="77777777" w:rsidR="00EA4D09" w:rsidRDefault="004871C2" w:rsidP="001E112B">
            <w:pPr>
              <w:pStyle w:val="05berschrift1"/>
            </w:pPr>
            <w:r>
              <w:t>Zielgruppe</w:t>
            </w:r>
            <w:r w:rsidR="00EA4D09" w:rsidRPr="006C6880">
              <w:t xml:space="preserve"> und Anz</w:t>
            </w:r>
            <w:r w:rsidR="000038FD">
              <w:t>ahl</w:t>
            </w:r>
            <w:r w:rsidR="00EA4D09" w:rsidRPr="006C6880">
              <w:t xml:space="preserve"> Teilnehmende</w:t>
            </w:r>
            <w:r w:rsidR="00181122">
              <w:t>:</w:t>
            </w:r>
          </w:p>
          <w:p w14:paraId="02C5FEA3" w14:textId="34F1569D" w:rsidR="00EA4D09" w:rsidRPr="00EA4D09" w:rsidRDefault="005814E8" w:rsidP="00181122">
            <w:pPr>
              <w:pStyle w:val="02Eingabe2"/>
            </w:pPr>
            <w:r>
              <w:t>Kinder</w:t>
            </w:r>
            <w:r w:rsidR="005B6B90">
              <w:t xml:space="preserve"> </w:t>
            </w:r>
            <w:r>
              <w:t xml:space="preserve">/ </w:t>
            </w:r>
            <w:r w:rsidR="00D71630">
              <w:t>6</w:t>
            </w:r>
            <w:r>
              <w:t xml:space="preserve"> Teilnehmer</w:t>
            </w:r>
          </w:p>
        </w:tc>
      </w:tr>
      <w:tr w:rsidR="00EB2EE6" w:rsidRPr="00A43BA8" w14:paraId="21B5B809" w14:textId="77777777" w:rsidTr="00DE43B2">
        <w:trPr>
          <w:trHeight w:val="42"/>
        </w:trPr>
        <w:tc>
          <w:tcPr>
            <w:tcW w:w="2500" w:type="pct"/>
            <w:noWrap/>
            <w:vAlign w:val="center"/>
          </w:tcPr>
          <w:p w14:paraId="537027BA" w14:textId="77777777" w:rsidR="004F161E" w:rsidRPr="00A43BA8" w:rsidRDefault="004F161E" w:rsidP="001E112B">
            <w:pPr>
              <w:pStyle w:val="05berschrift1"/>
            </w:pPr>
            <w:r w:rsidRPr="00A43BA8">
              <w:t xml:space="preserve">Bezeichnung </w:t>
            </w:r>
            <w:r w:rsidRPr="006C6880">
              <w:t>des</w:t>
            </w:r>
            <w:r w:rsidR="005F1BCF">
              <w:t xml:space="preserve"> Aktivitäten-Teil</w:t>
            </w:r>
            <w:r w:rsidRPr="00A43BA8">
              <w:t>s:</w:t>
            </w:r>
          </w:p>
          <w:p w14:paraId="10B0FC62" w14:textId="6C00CD86" w:rsidR="00A14AAF" w:rsidRPr="001543EB" w:rsidRDefault="005814E8" w:rsidP="00181122">
            <w:pPr>
              <w:pStyle w:val="02Eingabe2"/>
            </w:pPr>
            <w:r>
              <w:t>Taufe</w:t>
            </w:r>
            <w:r w:rsidR="00D71630">
              <w:t xml:space="preserve"> / Nach</w:t>
            </w:r>
            <w:r w:rsidR="005B6B90">
              <w:t>t</w:t>
            </w:r>
            <w:r w:rsidR="00D71630">
              <w:t>übung</w:t>
            </w:r>
            <w:r w:rsidR="00C452B0">
              <w:br/>
              <w:t>Auf der Rettung der Cevi Namen</w:t>
            </w:r>
          </w:p>
        </w:tc>
        <w:tc>
          <w:tcPr>
            <w:tcW w:w="1250" w:type="pct"/>
            <w:noWrap/>
            <w:vAlign w:val="center"/>
          </w:tcPr>
          <w:p w14:paraId="70CEFEF6" w14:textId="77777777" w:rsidR="004F161E" w:rsidRPr="00A43BA8" w:rsidRDefault="004F161E" w:rsidP="001E112B">
            <w:pPr>
              <w:pStyle w:val="05berschrift1"/>
            </w:pPr>
            <w:r w:rsidRPr="00A43BA8">
              <w:t>Datum:</w:t>
            </w:r>
          </w:p>
          <w:p w14:paraId="50180885" w14:textId="71C00B98" w:rsidR="00A14AAF" w:rsidRPr="006C6880" w:rsidRDefault="00D71630" w:rsidP="00D71630">
            <w:pPr>
              <w:pStyle w:val="paragraph"/>
              <w:textAlignment w:val="baseline"/>
            </w:pPr>
            <w:r>
              <w:rPr>
                <w:rStyle w:val="normaltextrun"/>
                <w:rFonts w:ascii="Cambria" w:hAnsi="Cambria"/>
                <w:sz w:val="22"/>
                <w:szCs w:val="22"/>
              </w:rPr>
              <w:t>28.05.2023</w:t>
            </w:r>
            <w:r>
              <w:rPr>
                <w:rStyle w:val="eop"/>
                <w:rFonts w:ascii="Cambria" w:hAnsi="Cambria"/>
                <w:sz w:val="22"/>
                <w:szCs w:val="22"/>
              </w:rPr>
              <w:t> </w:t>
            </w:r>
          </w:p>
        </w:tc>
        <w:tc>
          <w:tcPr>
            <w:tcW w:w="1250" w:type="pct"/>
            <w:noWrap/>
            <w:vAlign w:val="center"/>
          </w:tcPr>
          <w:p w14:paraId="450BB88C" w14:textId="77777777" w:rsidR="004F161E" w:rsidRPr="00A43BA8" w:rsidRDefault="004F161E" w:rsidP="001E112B">
            <w:pPr>
              <w:pStyle w:val="05berschrift1"/>
            </w:pPr>
            <w:r w:rsidRPr="00A43BA8">
              <w:t>Zeit:</w:t>
            </w:r>
          </w:p>
          <w:p w14:paraId="6DB3B1B7" w14:textId="77777777" w:rsidR="00586B31" w:rsidRPr="00181122" w:rsidRDefault="0014439C" w:rsidP="00181122">
            <w:pPr>
              <w:pStyle w:val="02Eingabe2"/>
            </w:pPr>
            <w:r>
              <w:t>23:</w:t>
            </w:r>
            <w:r w:rsidR="00251580">
              <w:t xml:space="preserve">00 – </w:t>
            </w:r>
            <w:r w:rsidR="0057144D">
              <w:t>01:3</w:t>
            </w:r>
            <w:r w:rsidR="00251580">
              <w:t>0 Uhr</w:t>
            </w:r>
          </w:p>
        </w:tc>
      </w:tr>
      <w:tr w:rsidR="00EB2EE6" w:rsidRPr="005A6264" w14:paraId="78C15750" w14:textId="77777777" w:rsidTr="00DE43B2">
        <w:trPr>
          <w:trHeight w:val="42"/>
        </w:trPr>
        <w:tc>
          <w:tcPr>
            <w:tcW w:w="2500" w:type="pct"/>
            <w:noWrap/>
            <w:vAlign w:val="center"/>
          </w:tcPr>
          <w:p w14:paraId="5362032A" w14:textId="77777777" w:rsidR="004F161E" w:rsidRPr="00A43BA8" w:rsidRDefault="004F161E" w:rsidP="001E112B">
            <w:pPr>
              <w:pStyle w:val="05berschrift1"/>
            </w:pPr>
            <w:r w:rsidRPr="00A43BA8">
              <w:t>Ort:</w:t>
            </w:r>
          </w:p>
          <w:p w14:paraId="7220508D" w14:textId="77777777" w:rsidR="00586B31" w:rsidRPr="006C6880" w:rsidRDefault="00251580" w:rsidP="00181122">
            <w:pPr>
              <w:pStyle w:val="02Eingabe2"/>
            </w:pPr>
            <w:r>
              <w:t>Wiese vom Lagerplatz + im Wald</w:t>
            </w:r>
          </w:p>
        </w:tc>
        <w:tc>
          <w:tcPr>
            <w:tcW w:w="2500" w:type="pct"/>
            <w:gridSpan w:val="2"/>
            <w:noWrap/>
            <w:vAlign w:val="center"/>
          </w:tcPr>
          <w:p w14:paraId="5CBF1972" w14:textId="77777777" w:rsidR="004F161E" w:rsidRPr="00A43BA8" w:rsidRDefault="004F161E" w:rsidP="001E112B">
            <w:pPr>
              <w:pStyle w:val="05berschrift1"/>
            </w:pPr>
            <w:r w:rsidRPr="00A43BA8">
              <w:t>Blockverantwortlich</w:t>
            </w:r>
            <w:r w:rsidR="006C4AD7">
              <w:t>e(r)</w:t>
            </w:r>
            <w:r w:rsidRPr="00A43BA8">
              <w:t>:</w:t>
            </w:r>
          </w:p>
          <w:p w14:paraId="2A401DBB" w14:textId="3806ED1C" w:rsidR="004F161E" w:rsidRPr="00926678" w:rsidRDefault="00473A25" w:rsidP="00181122">
            <w:pPr>
              <w:pStyle w:val="02Eingabe2"/>
              <w:rPr>
                <w:lang w:val="de-CH"/>
              </w:rPr>
            </w:pPr>
            <w:r>
              <w:rPr>
                <w:lang w:val="de-CH"/>
              </w:rPr>
              <w:t>Lino Bertschinger v/o Tweet</w:t>
            </w:r>
          </w:p>
        </w:tc>
      </w:tr>
      <w:tr w:rsidR="007C7091" w:rsidRPr="00A43BA8" w14:paraId="7904E742" w14:textId="77777777" w:rsidTr="00DE43B2">
        <w:trPr>
          <w:trHeight w:val="42"/>
        </w:trPr>
        <w:tc>
          <w:tcPr>
            <w:tcW w:w="5000" w:type="pct"/>
            <w:gridSpan w:val="3"/>
            <w:noWrap/>
            <w:vAlign w:val="center"/>
          </w:tcPr>
          <w:p w14:paraId="2C3F83BC" w14:textId="77777777" w:rsidR="007C7091" w:rsidRDefault="006422E7" w:rsidP="001E112B">
            <w:pPr>
              <w:pStyle w:val="05berschrift1"/>
            </w:pPr>
            <w:r>
              <w:t>Themenbereich:</w:t>
            </w:r>
          </w:p>
          <w:p w14:paraId="1BAD9DE3" w14:textId="77777777" w:rsidR="007C7091" w:rsidRDefault="00DE43B2" w:rsidP="007C7091">
            <w:pPr>
              <w:pStyle w:val="01Eingabe1"/>
            </w:pPr>
            <w:r>
              <w:t>[</w:t>
            </w:r>
            <w:r w:rsidR="00063E4A">
              <w:t>x</w:t>
            </w:r>
            <w:r w:rsidR="007C7091">
              <w:t xml:space="preserve">] </w:t>
            </w:r>
            <w:r w:rsidR="006422E7">
              <w:t>Outdoortechniken</w:t>
            </w:r>
            <w:r w:rsidR="006422E7">
              <w:tab/>
            </w:r>
            <w:r w:rsidR="006422E7">
              <w:tab/>
            </w:r>
            <w:r w:rsidR="006422E7">
              <w:tab/>
            </w:r>
            <w:r>
              <w:t>[</w:t>
            </w:r>
            <w:r w:rsidR="007C7091" w:rsidRPr="007C7091">
              <w:t xml:space="preserve">] </w:t>
            </w:r>
            <w:r w:rsidR="00D97510">
              <w:t>Sicherheit</w:t>
            </w:r>
            <w:r w:rsidR="006422E7">
              <w:tab/>
            </w:r>
            <w:r w:rsidR="006422E7">
              <w:tab/>
            </w:r>
            <w:r w:rsidR="00D97510">
              <w:tab/>
            </w:r>
            <w:r w:rsidR="006422E7">
              <w:tab/>
            </w:r>
            <w:r>
              <w:t>[</w:t>
            </w:r>
            <w:r w:rsidR="006422E7">
              <w:t>] Natur und Umwelt</w:t>
            </w:r>
          </w:p>
          <w:p w14:paraId="6E8ED817" w14:textId="77777777" w:rsidR="006422E7" w:rsidRPr="007C7091" w:rsidRDefault="00DE43B2" w:rsidP="007C7091">
            <w:pPr>
              <w:pStyle w:val="01Eingabe1"/>
            </w:pPr>
            <w:r>
              <w:t>[] Pioniertechnik</w:t>
            </w:r>
            <w:r>
              <w:tab/>
            </w:r>
            <w:r>
              <w:tab/>
            </w:r>
            <w:r>
              <w:tab/>
              <w:t>[</w:t>
            </w:r>
            <w:r w:rsidR="006422E7">
              <w:t xml:space="preserve">] </w:t>
            </w:r>
            <w:r w:rsidR="006422E7" w:rsidRPr="006422E7">
              <w:t>Lagerplatz/Lagerhaus/Umgebung</w:t>
            </w:r>
            <w:r w:rsidR="006422E7">
              <w:tab/>
              <w:t xml:space="preserve">[] </w:t>
            </w:r>
            <w:r w:rsidR="006422E7" w:rsidRPr="006422E7">
              <w:t>Prävention und Integration</w:t>
            </w:r>
          </w:p>
        </w:tc>
      </w:tr>
    </w:tbl>
    <w:p w14:paraId="4C28C763" w14:textId="77777777" w:rsidR="004F161E" w:rsidRPr="00A43BA8" w:rsidRDefault="004F161E" w:rsidP="00D750AB">
      <w:pPr>
        <w:pStyle w:val="01Eingabe1"/>
        <w:rPr>
          <w:lang w:val="de-CH"/>
        </w:rPr>
      </w:pP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785"/>
        <w:gridCol w:w="7729"/>
        <w:gridCol w:w="1689"/>
      </w:tblGrid>
      <w:tr w:rsidR="001543EB" w:rsidRPr="00A43BA8" w14:paraId="57B5C727" w14:textId="77777777" w:rsidTr="093066FF">
        <w:trPr>
          <w:trHeight w:val="210"/>
        </w:trPr>
        <w:tc>
          <w:tcPr>
            <w:tcW w:w="5000" w:type="pct"/>
            <w:gridSpan w:val="3"/>
          </w:tcPr>
          <w:p w14:paraId="5375F6E8" w14:textId="77777777" w:rsidR="001543EB" w:rsidRPr="00A43BA8" w:rsidRDefault="093066FF" w:rsidP="001E112B">
            <w:pPr>
              <w:pStyle w:val="05berschrift1"/>
            </w:pPr>
            <w:r>
              <w:t>Blockziel:</w:t>
            </w:r>
          </w:p>
          <w:p w14:paraId="6F8E093B" w14:textId="06820754" w:rsidR="00DE43B2" w:rsidRDefault="093066FF" w:rsidP="005814E8">
            <w:pPr>
              <w:pStyle w:val="03Aufzhlung"/>
            </w:pPr>
            <w:r>
              <w:t xml:space="preserve">Die TNs erhalten oder verteidigen ihren </w:t>
            </w:r>
            <w:proofErr w:type="spellStart"/>
            <w:r>
              <w:t>Cevinamen</w:t>
            </w:r>
            <w:proofErr w:type="spellEnd"/>
          </w:p>
          <w:p w14:paraId="011A63F5" w14:textId="2E9E7B0E" w:rsidR="093066FF" w:rsidRDefault="093066FF" w:rsidP="093066FF">
            <w:pPr>
              <w:pStyle w:val="03Aufzhlung"/>
              <w:rPr>
                <w:szCs w:val="22"/>
              </w:rPr>
            </w:pPr>
            <w:r w:rsidRPr="093066FF">
              <w:rPr>
                <w:szCs w:val="22"/>
              </w:rPr>
              <w:t xml:space="preserve">Die TNs arbeiten gemeinsam sich durch die Posten durch und schaffen es gemeinsam einander sich zuschauen und zu </w:t>
            </w:r>
            <w:proofErr w:type="spellStart"/>
            <w:r w:rsidRPr="093066FF">
              <w:rPr>
                <w:szCs w:val="22"/>
              </w:rPr>
              <w:t>understützen</w:t>
            </w:r>
            <w:proofErr w:type="spellEnd"/>
          </w:p>
          <w:p w14:paraId="37050C4D" w14:textId="77777777" w:rsidR="005814E8" w:rsidRPr="001E112B" w:rsidRDefault="005814E8" w:rsidP="009566AA">
            <w:pPr>
              <w:pStyle w:val="03Aufzhlung"/>
              <w:numPr>
                <w:ilvl w:val="0"/>
                <w:numId w:val="0"/>
              </w:numPr>
            </w:pPr>
          </w:p>
        </w:tc>
      </w:tr>
      <w:tr w:rsidR="004365CF" w:rsidRPr="00A43BA8" w14:paraId="4777E98B" w14:textId="77777777" w:rsidTr="093066FF">
        <w:trPr>
          <w:trHeight w:val="42"/>
        </w:trPr>
        <w:tc>
          <w:tcPr>
            <w:tcW w:w="417" w:type="pct"/>
          </w:tcPr>
          <w:p w14:paraId="73A6138F" w14:textId="77777777" w:rsidR="001F7DB7" w:rsidRPr="0012614A" w:rsidRDefault="001543EB" w:rsidP="001E112B">
            <w:pPr>
              <w:pStyle w:val="05berschrift1"/>
            </w:pPr>
            <w:r>
              <w:t>Zeit</w:t>
            </w:r>
            <w:r w:rsidR="00B95620">
              <w:t>:</w:t>
            </w:r>
          </w:p>
        </w:tc>
        <w:tc>
          <w:tcPr>
            <w:tcW w:w="3790" w:type="pct"/>
          </w:tcPr>
          <w:p w14:paraId="45494079" w14:textId="77777777" w:rsidR="001543EB" w:rsidRPr="001543EB" w:rsidRDefault="001543EB" w:rsidP="001E112B">
            <w:pPr>
              <w:pStyle w:val="05berschrift1"/>
            </w:pPr>
            <w:r>
              <w:t>Programm</w:t>
            </w:r>
            <w:r w:rsidR="00B95620">
              <w:t>:</w:t>
            </w:r>
          </w:p>
        </w:tc>
        <w:tc>
          <w:tcPr>
            <w:tcW w:w="793" w:type="pct"/>
          </w:tcPr>
          <w:p w14:paraId="263B2E9C" w14:textId="77777777" w:rsidR="001F7DB7" w:rsidRPr="00A43BA8" w:rsidRDefault="00B73B19" w:rsidP="001E112B">
            <w:pPr>
              <w:pStyle w:val="05berschrift1"/>
            </w:pPr>
            <w:r>
              <w:t>v</w:t>
            </w:r>
            <w:r w:rsidR="001543EB" w:rsidRPr="007874DA">
              <w:t>erantwortlich</w:t>
            </w:r>
            <w:r w:rsidR="00B95620">
              <w:t>:</w:t>
            </w:r>
          </w:p>
        </w:tc>
      </w:tr>
      <w:tr w:rsidR="001543EB" w:rsidRPr="00A43BA8" w14:paraId="1760BEC4" w14:textId="77777777" w:rsidTr="093066FF">
        <w:trPr>
          <w:trHeight w:val="794"/>
        </w:trPr>
        <w:tc>
          <w:tcPr>
            <w:tcW w:w="417" w:type="pct"/>
          </w:tcPr>
          <w:p w14:paraId="5E474F4A" w14:textId="77777777" w:rsidR="001543EB" w:rsidRPr="00A43BA8" w:rsidRDefault="009566AA" w:rsidP="000E7309">
            <w:pPr>
              <w:pStyle w:val="01Eingabe1"/>
            </w:pPr>
            <w:r>
              <w:t>30 min</w:t>
            </w:r>
          </w:p>
        </w:tc>
        <w:tc>
          <w:tcPr>
            <w:tcW w:w="3790" w:type="pct"/>
          </w:tcPr>
          <w:p w14:paraId="70B9A2E5" w14:textId="77777777" w:rsidR="001543EB" w:rsidRDefault="001543EB" w:rsidP="001E112B">
            <w:pPr>
              <w:pStyle w:val="05berschrift1"/>
            </w:pPr>
            <w:r>
              <w:t>Einstieg:</w:t>
            </w:r>
          </w:p>
          <w:p w14:paraId="1CAB234E" w14:textId="6E523012" w:rsidR="001543EB" w:rsidRDefault="093066FF" w:rsidP="00800930">
            <w:pPr>
              <w:pStyle w:val="01Eingabe1"/>
            </w:pPr>
            <w:r>
              <w:t xml:space="preserve">Die TNs werden von einem Leiter geweckt und machen sich bereit für die Nachtübung. Das </w:t>
            </w:r>
            <w:proofErr w:type="spellStart"/>
            <w:r>
              <w:t>heisst</w:t>
            </w:r>
            <w:proofErr w:type="spellEnd"/>
            <w:r>
              <w:t xml:space="preserve"> dass niemand mehr im </w:t>
            </w:r>
            <w:proofErr w:type="spellStart"/>
            <w:r>
              <w:t>Pyama</w:t>
            </w:r>
            <w:proofErr w:type="spellEnd"/>
            <w:r>
              <w:t xml:space="preserve"> </w:t>
            </w:r>
            <w:proofErr w:type="gramStart"/>
            <w:r>
              <w:t>ist ,</w:t>
            </w:r>
            <w:proofErr w:type="gramEnd"/>
            <w:r>
              <w:t xml:space="preserve"> alle war angezogen und mit einer Taschenlampe ausgerüstet sind. Alle TNs die bereit sind, besammeln sich vor den Zelten. </w:t>
            </w:r>
            <w:proofErr w:type="spellStart"/>
            <w:r>
              <w:t>Anschliessend</w:t>
            </w:r>
            <w:proofErr w:type="spellEnd"/>
            <w:r>
              <w:t xml:space="preserve"> geht es als ganze Gruppe zum einen Kiesweg, bei dem eine Fackel leuchtet.</w:t>
            </w:r>
          </w:p>
          <w:p w14:paraId="29BF90B7" w14:textId="77777777" w:rsidR="005632D9" w:rsidRPr="001E112B" w:rsidRDefault="005632D9" w:rsidP="00543300">
            <w:pPr>
              <w:pStyle w:val="01Eingabe1"/>
            </w:pPr>
          </w:p>
        </w:tc>
        <w:tc>
          <w:tcPr>
            <w:tcW w:w="793" w:type="pct"/>
          </w:tcPr>
          <w:p w14:paraId="34E85021" w14:textId="77777777" w:rsidR="008232E0" w:rsidRDefault="008232E0" w:rsidP="000E7309">
            <w:pPr>
              <w:pStyle w:val="01Eingabe1"/>
            </w:pPr>
          </w:p>
          <w:p w14:paraId="351F9340" w14:textId="4A978865" w:rsidR="00C621E9" w:rsidRPr="007874DA" w:rsidRDefault="67A5BBE0" w:rsidP="000E7309">
            <w:pPr>
              <w:pStyle w:val="01Eingabe1"/>
            </w:pPr>
            <w:r>
              <w:t>Tweet</w:t>
            </w:r>
          </w:p>
        </w:tc>
      </w:tr>
      <w:tr w:rsidR="004365CF" w:rsidRPr="00A56BE1" w14:paraId="42260882" w14:textId="77777777" w:rsidTr="093066FF">
        <w:trPr>
          <w:trHeight w:val="105"/>
        </w:trPr>
        <w:tc>
          <w:tcPr>
            <w:tcW w:w="417" w:type="pct"/>
          </w:tcPr>
          <w:p w14:paraId="758327BD" w14:textId="77777777" w:rsidR="001F7DB7" w:rsidRPr="00A43BA8" w:rsidRDefault="00AC1A9D" w:rsidP="000E7309">
            <w:pPr>
              <w:pStyle w:val="01Eingabe1"/>
            </w:pPr>
            <w:r>
              <w:t xml:space="preserve">1h </w:t>
            </w:r>
            <w:r w:rsidR="0057144D">
              <w:t>30min</w:t>
            </w:r>
          </w:p>
        </w:tc>
        <w:tc>
          <w:tcPr>
            <w:tcW w:w="3790" w:type="pct"/>
          </w:tcPr>
          <w:p w14:paraId="439862E3" w14:textId="77777777" w:rsidR="00F027C3" w:rsidRPr="00F027C3" w:rsidRDefault="093066FF" w:rsidP="00743A06">
            <w:pPr>
              <w:pStyle w:val="05berschrift1"/>
            </w:pPr>
            <w:r>
              <w:t>Hauptteil:</w:t>
            </w:r>
          </w:p>
          <w:p w14:paraId="48168797" w14:textId="67E3243F" w:rsidR="006E218F" w:rsidRPr="00743A06" w:rsidRDefault="006E218F" w:rsidP="00743A06">
            <w:pPr>
              <w:pStyle w:val="01Eingabe1"/>
            </w:pPr>
            <w:r>
              <w:rPr>
                <w:noProof/>
              </w:rPr>
              <w:drawing>
                <wp:inline distT="0" distB="0" distL="0" distR="0" wp14:anchorId="6B08F764" wp14:editId="4F419DD0">
                  <wp:extent cx="4572000" cy="3257550"/>
                  <wp:effectExtent l="0" t="0" r="0" b="0"/>
                  <wp:docPr id="311505004" name="Grafik 311505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49B0287D" w14:textId="456AEDE2" w:rsidR="093066FF" w:rsidRDefault="093066FF" w:rsidP="093066FF">
            <w:pPr>
              <w:pStyle w:val="01Eingabe1"/>
            </w:pPr>
            <w:r>
              <w:t xml:space="preserve">Im Hauptteil laufen die Teilnehmer </w:t>
            </w:r>
            <w:proofErr w:type="gramStart"/>
            <w:r>
              <w:t>alleine</w:t>
            </w:r>
            <w:proofErr w:type="gramEnd"/>
            <w:r>
              <w:t xml:space="preserve"> aber gemeinsam eine Strecke durch den Wald ab. Immer wieder Treffen sie bei den Posten auf einen Leiter.</w:t>
            </w:r>
          </w:p>
          <w:p w14:paraId="2BEC4D7D" w14:textId="127B6951" w:rsidR="093066FF" w:rsidRDefault="093066FF" w:rsidP="093066FF">
            <w:pPr>
              <w:pStyle w:val="01Eingabe1"/>
            </w:pPr>
            <w:r>
              <w:lastRenderedPageBreak/>
              <w:t xml:space="preserve">Link zur Karte: </w:t>
            </w:r>
            <w:hyperlink r:id="rId8">
              <w:r w:rsidRPr="093066FF">
                <w:rPr>
                  <w:rStyle w:val="Hyperlink"/>
                </w:rPr>
                <w:t>https://www.google.com/maps/d/u/0/edit?mid=1G8efGrSp0ovTImaFAtwkOUddUb-Nf_I&amp;usp=sharing</w:t>
              </w:r>
            </w:hyperlink>
          </w:p>
          <w:p w14:paraId="20E3E879" w14:textId="03C7602C" w:rsidR="093066FF" w:rsidRDefault="093066FF" w:rsidP="093066FF">
            <w:pPr>
              <w:pStyle w:val="01Eingabe1"/>
            </w:pPr>
          </w:p>
          <w:p w14:paraId="430F557B" w14:textId="18F8A555" w:rsidR="00FC4BE7" w:rsidRDefault="093066FF" w:rsidP="00743A06">
            <w:pPr>
              <w:pStyle w:val="01Eingabe1"/>
            </w:pPr>
            <w:r>
              <w:t xml:space="preserve">Die Teilnehmer werden von einer unbekannten Person (Leiter) in Empfang genommen. Er hat einen Zetel in der Hand und erzählt den Teilnehmer, sodass soweit er </w:t>
            </w:r>
            <w:proofErr w:type="spellStart"/>
            <w:r>
              <w:t>weiss</w:t>
            </w:r>
            <w:proofErr w:type="spellEnd"/>
            <w:r>
              <w:t xml:space="preserve">, alle Teilnehmer einen Cevi Namen haben </w:t>
            </w:r>
            <w:proofErr w:type="spellStart"/>
            <w:r>
              <w:t>ausser</w:t>
            </w:r>
            <w:proofErr w:type="spellEnd"/>
            <w:r>
              <w:t xml:space="preserve"> jemand. Danach will der Leiter der Gruppe und ihm, </w:t>
            </w:r>
            <w:proofErr w:type="spellStart"/>
            <w:r>
              <w:t>Valetin</w:t>
            </w:r>
            <w:proofErr w:type="spellEnd"/>
            <w:r>
              <w:t xml:space="preserve"> der Cevi Namen sagen. Er fängt zuoberst auf der Liste und geht alle Cevi Namen durch. Alex, Aaron, </w:t>
            </w:r>
            <w:proofErr w:type="spellStart"/>
            <w:r>
              <w:t>Frerik</w:t>
            </w:r>
            <w:proofErr w:type="spellEnd"/>
            <w:r>
              <w:t xml:space="preserve"> und so weiter. Die Teilnehmer werden ihn sicher unterbrechen und sagen das dies nicht ihre Cevi Namen sind.</w:t>
            </w:r>
          </w:p>
          <w:p w14:paraId="0480D506" w14:textId="576DB562" w:rsidR="00C452B0" w:rsidRDefault="00C452B0" w:rsidP="00743A06">
            <w:pPr>
              <w:pStyle w:val="01Eingabe1"/>
            </w:pPr>
            <w:r>
              <w:t>Jetzt wird es plötzlich hektisch. Der Leiter, also die unbekannte Person kann es nicht glauben. Alle Cevi Namen der Teilnehmer der wurden gestohlen. Schnell schaut er auf sein Handy, wie es im Onlinesystem der Teilnehmer Daten aussieht. Auch hier sieht er in der Spalte Cevi Namen nur seltsame Zeichen.</w:t>
            </w:r>
          </w:p>
          <w:p w14:paraId="39A01E11" w14:textId="0C188E4D" w:rsidR="00C452B0" w:rsidRDefault="093066FF" w:rsidP="00743A06">
            <w:pPr>
              <w:pStyle w:val="01Eingabe1"/>
            </w:pPr>
            <w:r>
              <w:t xml:space="preserve">Er erzählt den Teilnehmer hektisch das sie jetzt keine Zeit haben und sofort handeln müssen. Ansonsten wird ihr Cevi Namen für immer weg sein und Valentin wird nie einem bekommen. </w:t>
            </w:r>
          </w:p>
          <w:p w14:paraId="18E02992" w14:textId="77777777" w:rsidR="002E60D0" w:rsidRDefault="002E60D0" w:rsidP="00743A06">
            <w:pPr>
              <w:pStyle w:val="01Eingabe1"/>
            </w:pPr>
          </w:p>
          <w:p w14:paraId="15DDC162" w14:textId="1E0B2791" w:rsidR="00067DE1" w:rsidRDefault="00C452B0" w:rsidP="00743A06">
            <w:pPr>
              <w:pStyle w:val="01Eingabe1"/>
              <w:rPr>
                <w:bCs/>
              </w:rPr>
            </w:pPr>
            <w:r>
              <w:rPr>
                <w:bCs/>
              </w:rPr>
              <w:t xml:space="preserve">Danach kommt ein anderer Leiter hinzu, dem der Hack auf die Cevi Namen auch schon aufgefallen ist. Er habe schon einige Auswertungen gemacht und zeigt den Teilnehmer erst mal verwirrende Grafiken. </w:t>
            </w:r>
          </w:p>
          <w:p w14:paraId="7E0DC37E" w14:textId="77777777" w:rsidR="00C452B0" w:rsidRDefault="00C452B0" w:rsidP="00743A06">
            <w:pPr>
              <w:pStyle w:val="01Eingabe1"/>
              <w:rPr>
                <w:bCs/>
              </w:rPr>
            </w:pPr>
          </w:p>
          <w:p w14:paraId="3476DD6F" w14:textId="65B8FF19" w:rsidR="004842C7" w:rsidRDefault="004842C7" w:rsidP="00743A06">
            <w:pPr>
              <w:pStyle w:val="01Eingabe1"/>
              <w:rPr>
                <w:bCs/>
              </w:rPr>
            </w:pPr>
            <w:r>
              <w:rPr>
                <w:bCs/>
              </w:rPr>
              <w:t>Beispiel Grafiken:</w:t>
            </w:r>
          </w:p>
          <w:p w14:paraId="2FFB8D97" w14:textId="563E6290" w:rsidR="006833F0" w:rsidRDefault="00C452B0" w:rsidP="00743A06">
            <w:pPr>
              <w:pStyle w:val="01Eingabe1"/>
            </w:pPr>
            <w:r>
              <w:rPr>
                <w:noProof/>
              </w:rPr>
              <w:drawing>
                <wp:inline distT="0" distB="0" distL="0" distR="0" wp14:anchorId="338BB9A5" wp14:editId="5EE7833C">
                  <wp:extent cx="1992297" cy="1123950"/>
                  <wp:effectExtent l="0" t="0" r="8255" b="0"/>
                  <wp:docPr id="867116660" name="Grafik 2" descr="When is the likelihood of a cyber bla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92297" cy="1123950"/>
                          </a:xfrm>
                          <a:prstGeom prst="rect">
                            <a:avLst/>
                          </a:prstGeom>
                        </pic:spPr>
                      </pic:pic>
                    </a:graphicData>
                  </a:graphic>
                </wp:inline>
              </w:drawing>
            </w:r>
          </w:p>
          <w:p w14:paraId="1FCDFEE9" w14:textId="5D778DCE" w:rsidR="004842C7" w:rsidRDefault="004842C7" w:rsidP="00743A06">
            <w:pPr>
              <w:pStyle w:val="01Eingabe1"/>
            </w:pPr>
            <w:r>
              <w:t>Der Leiter läuft mit dem Gruppen zur nächsten Kreuzung. Auf dem Boden erkennen sie in jede Richtung eine Zahl 1, 2 und 3. Nun hilft ein Blick auf die Grafiken. Darauf sind auch drei Mal eine 1 zu erkennen. Der Leiter erzählt den Teilenehmer das er nun weiter die Situation analysieren muss und keine Zeit für die Teilnehmer hat. Er schickt die Teilnehmer nun gemeinsam in die Richtung los. Lauft, bis ihr was erkennt. Es muss da etwas haben.</w:t>
            </w:r>
          </w:p>
          <w:p w14:paraId="51B0DB9D" w14:textId="77777777" w:rsidR="004842C7" w:rsidRDefault="004842C7" w:rsidP="00743A06">
            <w:pPr>
              <w:pStyle w:val="01Eingabe1"/>
            </w:pPr>
          </w:p>
          <w:p w14:paraId="36BF3486" w14:textId="773AB0C1" w:rsidR="00834225" w:rsidRDefault="093066FF" w:rsidP="00743A06">
            <w:pPr>
              <w:pStyle w:val="01Eingabe1"/>
            </w:pPr>
            <w:r>
              <w:t xml:space="preserve">Nach ca. 200 Meter laufen </w:t>
            </w:r>
            <w:proofErr w:type="spellStart"/>
            <w:r>
              <w:t>stossen</w:t>
            </w:r>
            <w:proofErr w:type="spellEnd"/>
            <w:r>
              <w:t xml:space="preserve"> die Teilnehmer auf eine Person die angeblich </w:t>
            </w:r>
            <w:proofErr w:type="spellStart"/>
            <w:r>
              <w:t>Mungg</w:t>
            </w:r>
            <w:proofErr w:type="spellEnd"/>
            <w:r>
              <w:t xml:space="preserve"> (Cevi Namen von einem der Teilnehmer). Die Teilnehmer werden sich sicher wehren und sagen, </w:t>
            </w:r>
            <w:proofErr w:type="gramStart"/>
            <w:r>
              <w:t>das</w:t>
            </w:r>
            <w:proofErr w:type="gramEnd"/>
            <w:r>
              <w:t xml:space="preserve"> er nicht so </w:t>
            </w:r>
            <w:proofErr w:type="spellStart"/>
            <w:r>
              <w:t>heisst</w:t>
            </w:r>
            <w:proofErr w:type="spellEnd"/>
            <w:r>
              <w:t xml:space="preserve">. Das müssen die Teilnehmer nun auch </w:t>
            </w:r>
            <w:proofErr w:type="spellStart"/>
            <w:r>
              <w:t>beweissen</w:t>
            </w:r>
            <w:proofErr w:type="spellEnd"/>
            <w:r>
              <w:t xml:space="preserve"> und jeder muss eine Cevi Frage beantworten. Danach bekommt </w:t>
            </w:r>
            <w:proofErr w:type="spellStart"/>
            <w:r>
              <w:t>Mungg</w:t>
            </w:r>
            <w:proofErr w:type="spellEnd"/>
            <w:r>
              <w:t xml:space="preserve"> einen Zettel zurück, der bestätigt das er </w:t>
            </w:r>
            <w:proofErr w:type="spellStart"/>
            <w:r>
              <w:t>Mungg</w:t>
            </w:r>
            <w:proofErr w:type="spellEnd"/>
            <w:r>
              <w:t xml:space="preserve"> </w:t>
            </w:r>
            <w:proofErr w:type="spellStart"/>
            <w:r>
              <w:t>heisst</w:t>
            </w:r>
            <w:proofErr w:type="spellEnd"/>
            <w:r>
              <w:t>.</w:t>
            </w:r>
          </w:p>
          <w:p w14:paraId="47D2CDD0" w14:textId="3A800636" w:rsidR="00834225" w:rsidRDefault="00834225" w:rsidP="00743A06">
            <w:pPr>
              <w:pStyle w:val="01Eingabe1"/>
            </w:pPr>
          </w:p>
          <w:p w14:paraId="5C7B1BDC" w14:textId="3FCEC462" w:rsidR="00834225" w:rsidRPr="00834225" w:rsidRDefault="093066FF" w:rsidP="00743A06">
            <w:pPr>
              <w:pStyle w:val="01Eingabe1"/>
              <w:rPr>
                <w:b/>
                <w:bCs/>
              </w:rPr>
            </w:pPr>
            <w:r>
              <w:t xml:space="preserve">Danach laufen die Teilnehmer weiter und kommen zu einer nächsten Person. Diese </w:t>
            </w:r>
            <w:proofErr w:type="spellStart"/>
            <w:r>
              <w:t>heisst</w:t>
            </w:r>
            <w:proofErr w:type="spellEnd"/>
            <w:r>
              <w:t xml:space="preserve"> Husky und mit Nachnamen Kakadu. Um sich auch gegen diese Person zu wehren, müssen alle mit einem kleinen Abstand </w:t>
            </w:r>
            <w:proofErr w:type="gramStart"/>
            <w:r>
              <w:t>alleine</w:t>
            </w:r>
            <w:proofErr w:type="gramEnd"/>
            <w:r>
              <w:t xml:space="preserve"> diesem Seil folgen, welches in den tiefen Wald führt. Dabei können sich die Teilnehmer auch </w:t>
            </w:r>
            <w:proofErr w:type="gramStart"/>
            <w:r>
              <w:t>selber</w:t>
            </w:r>
            <w:proofErr w:type="gramEnd"/>
            <w:r>
              <w:t xml:space="preserve"> unterstützen. Die TN </w:t>
            </w:r>
            <w:proofErr w:type="spellStart"/>
            <w:r>
              <w:t>sdarf</w:t>
            </w:r>
            <w:proofErr w:type="spellEnd"/>
            <w:r>
              <w:t xml:space="preserve"> das Seil nicht verlassen. Als Hilfe dürfen </w:t>
            </w:r>
            <w:proofErr w:type="spellStart"/>
            <w:r>
              <w:t>dieTNs</w:t>
            </w:r>
            <w:proofErr w:type="spellEnd"/>
            <w:r>
              <w:t xml:space="preserve"> die Taschenlampe brauchen. Das Seil führt die TN wieder auf den eigentlichen Weg. </w:t>
            </w:r>
          </w:p>
          <w:p w14:paraId="7BF0F501" w14:textId="6A6AAE16" w:rsidR="00574C37" w:rsidRDefault="00574C37" w:rsidP="00743A06">
            <w:pPr>
              <w:pStyle w:val="01Eingabe1"/>
            </w:pPr>
          </w:p>
          <w:p w14:paraId="42B68E3A" w14:textId="02A346C5" w:rsidR="00730B52" w:rsidRDefault="093066FF" w:rsidP="00AC70ED">
            <w:pPr>
              <w:pStyle w:val="01Eingabe1"/>
            </w:pPr>
            <w:r>
              <w:t xml:space="preserve">Danach laufen die Teilnehmer weiter und kommen zu einer nächsten Person. Er </w:t>
            </w:r>
            <w:proofErr w:type="spellStart"/>
            <w:r>
              <w:t>heisst</w:t>
            </w:r>
            <w:proofErr w:type="spellEnd"/>
            <w:r>
              <w:t xml:space="preserve"> </w:t>
            </w:r>
            <w:proofErr w:type="spellStart"/>
            <w:r>
              <w:t>Raccon</w:t>
            </w:r>
            <w:proofErr w:type="spellEnd"/>
            <w:r>
              <w:t xml:space="preserve">. Auch hier müssen die Teilnehmer und </w:t>
            </w:r>
            <w:proofErr w:type="spellStart"/>
            <w:r>
              <w:t>vorallem</w:t>
            </w:r>
            <w:proofErr w:type="spellEnd"/>
            <w:r>
              <w:t xml:space="preserve"> der eigentliche </w:t>
            </w:r>
            <w:proofErr w:type="spellStart"/>
            <w:r>
              <w:lastRenderedPageBreak/>
              <w:t>Raccon</w:t>
            </w:r>
            <w:proofErr w:type="spellEnd"/>
            <w:r>
              <w:t xml:space="preserve"> wieder um den Namen kämpfen. Die Person ist sehr verwirrt und hat keine Ahnung mehr. </w:t>
            </w:r>
            <w:proofErr w:type="spellStart"/>
            <w:r>
              <w:t>Im</w:t>
            </w:r>
            <w:proofErr w:type="spellEnd"/>
            <w:r>
              <w:t xml:space="preserve"> ist es auch egal und er wird eher etwas wütend und sagt da drin im </w:t>
            </w:r>
            <w:proofErr w:type="spellStart"/>
            <w:r>
              <w:t>Blachenschlauch</w:t>
            </w:r>
            <w:proofErr w:type="spellEnd"/>
            <w:r>
              <w:t xml:space="preserve"> ist die Bestätigung. Danach muss der Teilnehmer sich diese holen. Nun schickt die Person die Teilnehmer weiter. Sie sollen in diese Richtung gehen. Die Teilnehmer gehen los jedoch behaltet er in einem mutigen Ton Valentin zurück und haltet ihn fest. Falls die anderen nicht gehen schickt er sie nochmals los ohne Valentin. Er fragt ihn, wer er ist und was er da mache. Den er kann unmöglich Valentin </w:t>
            </w:r>
            <w:proofErr w:type="spellStart"/>
            <w:r>
              <w:t>heissen</w:t>
            </w:r>
            <w:proofErr w:type="spellEnd"/>
            <w:r>
              <w:t xml:space="preserve">, so </w:t>
            </w:r>
            <w:proofErr w:type="spellStart"/>
            <w:r>
              <w:t>heisst</w:t>
            </w:r>
            <w:proofErr w:type="spellEnd"/>
            <w:r>
              <w:t xml:space="preserve"> schon jemand anderes und zwei gibt es nicht! Nach paar Minuten schickt er dann auch Valentin los.</w:t>
            </w:r>
          </w:p>
          <w:p w14:paraId="7FCAAA52" w14:textId="77777777" w:rsidR="000854DE" w:rsidRDefault="000854DE" w:rsidP="00AC70ED">
            <w:pPr>
              <w:pStyle w:val="01Eingabe1"/>
            </w:pPr>
          </w:p>
          <w:p w14:paraId="00557B8A" w14:textId="151D0A66" w:rsidR="000854DE" w:rsidRDefault="093066FF" w:rsidP="00AC70ED">
            <w:pPr>
              <w:pStyle w:val="01Eingabe1"/>
            </w:pPr>
            <w:r>
              <w:t xml:space="preserve">Die Teilnehmer und nachher auch Valentin laufen einen Trampelpfad gerade aus zu einem Feuer. Alle Teilnehmer </w:t>
            </w:r>
            <w:proofErr w:type="spellStart"/>
            <w:r>
              <w:t>ausser</w:t>
            </w:r>
            <w:proofErr w:type="spellEnd"/>
            <w:r>
              <w:t xml:space="preserve"> Valentin die dort ankommen werden von einem Leiter empfangen und müssen sich dann verstecken. Ihnen wird schonmal gesagt, wie der Cevi Name von Valentin sein wird. </w:t>
            </w:r>
          </w:p>
          <w:p w14:paraId="1673766D" w14:textId="5173F959" w:rsidR="00B314D1" w:rsidRDefault="093066FF" w:rsidP="00743A06">
            <w:pPr>
              <w:pStyle w:val="01Eingabe1"/>
            </w:pPr>
            <w:r>
              <w:t xml:space="preserve">Danach kommt Valentin zum Feuer und begegnet auf eine alte Person mit Bart, der sich gerade um das Feuer kümmert. Er sagt Valentin das er Valentin </w:t>
            </w:r>
            <w:proofErr w:type="spellStart"/>
            <w:r>
              <w:t>heisse</w:t>
            </w:r>
            <w:proofErr w:type="spellEnd"/>
            <w:r>
              <w:t xml:space="preserve"> und nicht er. Und sein Name Valentin in der Cevi sei auch wieder </w:t>
            </w:r>
            <w:proofErr w:type="spellStart"/>
            <w:r>
              <w:t>unwiederherstelbar</w:t>
            </w:r>
            <w:proofErr w:type="spellEnd"/>
            <w:r>
              <w:t xml:space="preserve">. Deshalb bekommt er jetzt einen neuen. Dafür müsse er nur etwas von diesem speziellen Trank trinken. Wenn er etwas getrunken hat, rufen alle Teilnehmer aus ihrem Versteck seinen Namen und kommen nach vorne. Danach wird vor allen Valentin seine Taufurkunde übergeben und er kann jetzt seinen Namen </w:t>
            </w:r>
            <w:proofErr w:type="gramStart"/>
            <w:r>
              <w:t>3 Mal</w:t>
            </w:r>
            <w:proofErr w:type="gramEnd"/>
            <w:r>
              <w:t xml:space="preserve"> laut in den Wald hinein schreien, damit er auch wirklich ihm gehört.</w:t>
            </w:r>
          </w:p>
          <w:p w14:paraId="6522C175" w14:textId="0164A2B7" w:rsidR="00417411" w:rsidRDefault="00417411" w:rsidP="00743A06">
            <w:pPr>
              <w:pStyle w:val="01Eingabe1"/>
            </w:pPr>
          </w:p>
          <w:p w14:paraId="1A0C9043" w14:textId="0D7ED3A0" w:rsidR="005632D9" w:rsidRPr="00F65BE6" w:rsidRDefault="005632D9" w:rsidP="004060B5">
            <w:pPr>
              <w:pStyle w:val="01Eingabe1"/>
            </w:pPr>
          </w:p>
        </w:tc>
        <w:tc>
          <w:tcPr>
            <w:tcW w:w="793" w:type="pct"/>
          </w:tcPr>
          <w:p w14:paraId="18877879" w14:textId="7B7C051D" w:rsidR="00D80E39" w:rsidRDefault="00C452B0" w:rsidP="000E7309">
            <w:pPr>
              <w:pStyle w:val="01Eingabe1"/>
              <w:rPr>
                <w:lang w:val="de-CH"/>
              </w:rPr>
            </w:pPr>
            <w:r>
              <w:rPr>
                <w:lang w:val="de-CH"/>
              </w:rPr>
              <w:lastRenderedPageBreak/>
              <w:t>Tweet</w:t>
            </w:r>
          </w:p>
          <w:p w14:paraId="5A92E293" w14:textId="77777777" w:rsidR="00D80E39" w:rsidRDefault="00D80E39" w:rsidP="000E7309">
            <w:pPr>
              <w:pStyle w:val="01Eingabe1"/>
              <w:rPr>
                <w:lang w:val="de-CH"/>
              </w:rPr>
            </w:pPr>
          </w:p>
          <w:p w14:paraId="3B0ECEF3" w14:textId="395E405A" w:rsidR="00D80E39" w:rsidRPr="00DB40E4" w:rsidRDefault="00D80E39" w:rsidP="000E7309">
            <w:pPr>
              <w:pStyle w:val="01Eingabe1"/>
              <w:rPr>
                <w:lang w:val="de-CH"/>
              </w:rPr>
            </w:pPr>
          </w:p>
        </w:tc>
      </w:tr>
      <w:tr w:rsidR="001F7DB7" w:rsidRPr="00A43BA8" w14:paraId="144D90E2" w14:textId="77777777" w:rsidTr="093066FF">
        <w:trPr>
          <w:trHeight w:val="794"/>
        </w:trPr>
        <w:tc>
          <w:tcPr>
            <w:tcW w:w="417" w:type="pct"/>
          </w:tcPr>
          <w:p w14:paraId="482140F6" w14:textId="77777777" w:rsidR="001F7DB7" w:rsidRPr="00A43BA8" w:rsidRDefault="00AC1A9D" w:rsidP="000E7309">
            <w:pPr>
              <w:pStyle w:val="01Eingabe1"/>
            </w:pPr>
            <w:r>
              <w:lastRenderedPageBreak/>
              <w:t>30 min</w:t>
            </w:r>
          </w:p>
        </w:tc>
        <w:tc>
          <w:tcPr>
            <w:tcW w:w="3790" w:type="pct"/>
          </w:tcPr>
          <w:p w14:paraId="3EC60020" w14:textId="77777777" w:rsidR="007874DA" w:rsidRDefault="004365CF" w:rsidP="001900FF">
            <w:pPr>
              <w:pStyle w:val="05berschrift1"/>
            </w:pPr>
            <w:r w:rsidRPr="00A43BA8">
              <w:t>Ausklang:</w:t>
            </w:r>
          </w:p>
          <w:p w14:paraId="4CFF8E89" w14:textId="5C1CE1FC" w:rsidR="0057144D" w:rsidRPr="006302F4" w:rsidRDefault="0057144D" w:rsidP="006302F4">
            <w:pPr>
              <w:pStyle w:val="01Eingabe1"/>
            </w:pPr>
            <w:r w:rsidRPr="006302F4">
              <w:t>Gemeinsam laufen wir zum Lagerplatz zurück</w:t>
            </w:r>
            <w:r w:rsidR="006302F4">
              <w:t xml:space="preserve">, </w:t>
            </w:r>
            <w:r w:rsidRPr="006302F4">
              <w:t>Pyjama anziehen und leise zurück ab in den Schlafsack!</w:t>
            </w:r>
          </w:p>
          <w:p w14:paraId="030BFF7B" w14:textId="77777777" w:rsidR="0040675D" w:rsidRPr="0040675D" w:rsidRDefault="0040675D" w:rsidP="0040675D">
            <w:pPr>
              <w:pStyle w:val="01Eingabe1"/>
            </w:pPr>
          </w:p>
        </w:tc>
        <w:tc>
          <w:tcPr>
            <w:tcW w:w="793" w:type="pct"/>
          </w:tcPr>
          <w:p w14:paraId="7E54BFC3" w14:textId="4DCB62A9" w:rsidR="001F7DB7" w:rsidRPr="00A43BA8" w:rsidRDefault="0099343B" w:rsidP="00C25AE6">
            <w:pPr>
              <w:pStyle w:val="01Eingabe1"/>
            </w:pPr>
            <w:r>
              <w:t>Tweet</w:t>
            </w:r>
          </w:p>
        </w:tc>
      </w:tr>
    </w:tbl>
    <w:p w14:paraId="7EBBEE03" w14:textId="77777777" w:rsidR="00BF2A95" w:rsidRPr="00A43BA8" w:rsidRDefault="00BF2A95" w:rsidP="00D750AB">
      <w:pPr>
        <w:pStyle w:val="01Eingabe1"/>
      </w:pP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10203"/>
      </w:tblGrid>
      <w:tr w:rsidR="00AF272E" w:rsidRPr="00A43BA8" w14:paraId="3FF797ED" w14:textId="77777777" w:rsidTr="093066FF">
        <w:trPr>
          <w:trHeight w:val="42"/>
        </w:trPr>
        <w:tc>
          <w:tcPr>
            <w:tcW w:w="5000" w:type="pct"/>
            <w:vAlign w:val="center"/>
          </w:tcPr>
          <w:p w14:paraId="0AA6E6F9" w14:textId="77777777" w:rsidR="00AF272E" w:rsidRPr="00A43BA8" w:rsidRDefault="093066FF" w:rsidP="001E112B">
            <w:pPr>
              <w:pStyle w:val="05berschrift1"/>
            </w:pPr>
            <w:r>
              <w:t>Sicherheitsüberlegungen und -</w:t>
            </w:r>
            <w:proofErr w:type="spellStart"/>
            <w:r>
              <w:t>Massnahmen</w:t>
            </w:r>
            <w:proofErr w:type="spellEnd"/>
            <w:r>
              <w:t>:</w:t>
            </w:r>
          </w:p>
        </w:tc>
      </w:tr>
      <w:tr w:rsidR="00AF272E" w:rsidRPr="00A43BA8" w14:paraId="32ADF0DC" w14:textId="77777777" w:rsidTr="093066FF">
        <w:trPr>
          <w:trHeight w:val="1118"/>
        </w:trPr>
        <w:tc>
          <w:tcPr>
            <w:tcW w:w="5000" w:type="pct"/>
          </w:tcPr>
          <w:p w14:paraId="188C4527" w14:textId="77777777" w:rsidR="00AF272E" w:rsidRDefault="093066FF" w:rsidP="002A2888">
            <w:pPr>
              <w:pStyle w:val="03Aufzhlung"/>
            </w:pPr>
            <w:r>
              <w:t xml:space="preserve">Grundsätzlich reicht das allgemeine </w:t>
            </w:r>
            <w:proofErr w:type="spellStart"/>
            <w:r>
              <w:t>SiKo</w:t>
            </w:r>
            <w:proofErr w:type="spellEnd"/>
            <w:r>
              <w:t>, die Notfallapotheke ist dabei.</w:t>
            </w:r>
          </w:p>
          <w:p w14:paraId="5845ABC7" w14:textId="5097455C" w:rsidR="009A2355" w:rsidRDefault="093066FF" w:rsidP="002A2888">
            <w:pPr>
              <w:pStyle w:val="03Aufzhlung"/>
            </w:pPr>
            <w:r>
              <w:t xml:space="preserve">Kinder sind bis auf wenige Ausnahmen nicht </w:t>
            </w:r>
            <w:proofErr w:type="gramStart"/>
            <w:r>
              <w:t>alleine</w:t>
            </w:r>
            <w:proofErr w:type="gramEnd"/>
            <w:r>
              <w:t xml:space="preserve"> im Wald unterwegs Die Leiter sind jeweils jedoch nur so weit entfernt, dass die TNs stets in Hörweite sind.</w:t>
            </w:r>
          </w:p>
          <w:p w14:paraId="03DBDD7E" w14:textId="77777777" w:rsidR="002A2888" w:rsidRDefault="093066FF" w:rsidP="002A2888">
            <w:pPr>
              <w:pStyle w:val="03Aufzhlung"/>
            </w:pPr>
            <w:r>
              <w:t>Vor dem Abmarsch wird kontrolliert, dass alle TNs gute Kleidung tragen (niemand ist mehr im Pyjama) und alle Schuhe gut gebunden sind.</w:t>
            </w:r>
          </w:p>
          <w:p w14:paraId="46E46127" w14:textId="77777777" w:rsidR="00DB40E4" w:rsidRPr="00DB40E4" w:rsidRDefault="093066FF" w:rsidP="00DB40E4">
            <w:pPr>
              <w:pStyle w:val="03Aufzhlung"/>
            </w:pPr>
            <w:r>
              <w:t>Vor den Essensaufgaben wird überprüft, ob jemand eine Allergie hat.</w:t>
            </w:r>
          </w:p>
          <w:p w14:paraId="64207BC8" w14:textId="77777777" w:rsidR="001F75B3" w:rsidRDefault="093066FF" w:rsidP="002A2888">
            <w:pPr>
              <w:pStyle w:val="03Aufzhlung"/>
            </w:pPr>
            <w:r>
              <w:t>Alle Leiter haben das Handy dabei.</w:t>
            </w:r>
          </w:p>
          <w:p w14:paraId="4D3984F1" w14:textId="77777777" w:rsidR="00680917" w:rsidRPr="006302F4" w:rsidRDefault="00680917" w:rsidP="006302F4">
            <w:pPr>
              <w:pStyle w:val="01Eingabe1"/>
            </w:pPr>
          </w:p>
        </w:tc>
      </w:tr>
    </w:tbl>
    <w:p w14:paraId="55FE038F" w14:textId="77777777" w:rsidR="00AF272E" w:rsidRPr="00A43BA8" w:rsidRDefault="00AF272E" w:rsidP="00D750AB">
      <w:pPr>
        <w:pStyle w:val="01Eingabe1"/>
      </w:pP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10203"/>
      </w:tblGrid>
      <w:tr w:rsidR="00AF272E" w:rsidRPr="00A43BA8" w14:paraId="57A7D35B" w14:textId="77777777" w:rsidTr="00DE43B2">
        <w:trPr>
          <w:trHeight w:val="70"/>
        </w:trPr>
        <w:tc>
          <w:tcPr>
            <w:tcW w:w="5000" w:type="pct"/>
          </w:tcPr>
          <w:p w14:paraId="0CDB6469" w14:textId="77777777" w:rsidR="00AF272E" w:rsidRPr="00A43BA8" w:rsidRDefault="00AF272E" w:rsidP="001E112B">
            <w:pPr>
              <w:pStyle w:val="05berschrift1"/>
            </w:pPr>
            <w:r w:rsidRPr="00A43BA8">
              <w:t>Alternativprogramm:</w:t>
            </w:r>
          </w:p>
        </w:tc>
      </w:tr>
      <w:tr w:rsidR="00AF272E" w:rsidRPr="00A43BA8" w14:paraId="01EF104A" w14:textId="77777777" w:rsidTr="00680917">
        <w:trPr>
          <w:trHeight w:val="420"/>
        </w:trPr>
        <w:tc>
          <w:tcPr>
            <w:tcW w:w="5000" w:type="pct"/>
          </w:tcPr>
          <w:p w14:paraId="5C642146" w14:textId="68CD04FE" w:rsidR="002A2888" w:rsidRDefault="002A2888" w:rsidP="002A2888">
            <w:pPr>
              <w:pStyle w:val="01Eingabe1"/>
            </w:pPr>
            <w:r w:rsidRPr="002B07BA">
              <w:t>Es ist kein Alternativprogramm vorgesehen</w:t>
            </w:r>
            <w:r>
              <w:t>, das Programm wird in jedem Fall wie geplant durchgeführt</w:t>
            </w:r>
            <w:r w:rsidRPr="002B07BA">
              <w:t>.</w:t>
            </w:r>
            <w:r w:rsidR="00D01BC1">
              <w:t xml:space="preserve"> </w:t>
            </w:r>
          </w:p>
          <w:p w14:paraId="085D64C2" w14:textId="77777777" w:rsidR="00680917" w:rsidRPr="001C7348" w:rsidRDefault="00680917" w:rsidP="000E7309">
            <w:pPr>
              <w:pStyle w:val="01Eingabe1"/>
            </w:pPr>
          </w:p>
        </w:tc>
      </w:tr>
    </w:tbl>
    <w:p w14:paraId="4B50A7FF" w14:textId="77777777" w:rsidR="00AF272E" w:rsidRPr="00D750AB" w:rsidRDefault="00AF272E" w:rsidP="00D750AB">
      <w:pPr>
        <w:pStyle w:val="01Eingabe1"/>
      </w:pPr>
    </w:p>
    <w:tbl>
      <w:tblPr>
        <w:tblStyle w:val="Tabellenraster"/>
        <w:tblW w:w="5000" w:type="pct"/>
        <w:tblLook w:val="04A0" w:firstRow="1" w:lastRow="0" w:firstColumn="1" w:lastColumn="0" w:noHBand="0" w:noVBand="1"/>
      </w:tblPr>
      <w:tblGrid>
        <w:gridCol w:w="2875"/>
        <w:gridCol w:w="7328"/>
      </w:tblGrid>
      <w:tr w:rsidR="009D5C7B" w:rsidRPr="00A43BA8" w14:paraId="56C70A36" w14:textId="77777777" w:rsidTr="00F44E3B">
        <w:tc>
          <w:tcPr>
            <w:tcW w:w="5000" w:type="pct"/>
            <w:gridSpan w:val="2"/>
            <w:tcBorders>
              <w:left w:val="nil"/>
              <w:bottom w:val="nil"/>
              <w:right w:val="nil"/>
            </w:tcBorders>
            <w:vAlign w:val="center"/>
          </w:tcPr>
          <w:p w14:paraId="7049B58E" w14:textId="77777777" w:rsidR="009D5C7B" w:rsidRPr="00A43BA8" w:rsidRDefault="009D5C7B" w:rsidP="001E112B">
            <w:pPr>
              <w:pStyle w:val="05berschrift1"/>
            </w:pPr>
            <w:r w:rsidRPr="00A43BA8">
              <w:t>Material:</w:t>
            </w:r>
          </w:p>
        </w:tc>
      </w:tr>
      <w:tr w:rsidR="009D5C7B" w:rsidRPr="00A43BA8" w14:paraId="58A2FF2E" w14:textId="77777777" w:rsidTr="00F44E3B">
        <w:trPr>
          <w:trHeight w:val="70"/>
        </w:trPr>
        <w:tc>
          <w:tcPr>
            <w:tcW w:w="1409" w:type="pct"/>
            <w:tcBorders>
              <w:top w:val="nil"/>
              <w:left w:val="nil"/>
              <w:right w:val="single" w:sz="4" w:space="0" w:color="auto"/>
            </w:tcBorders>
            <w:vAlign w:val="center"/>
          </w:tcPr>
          <w:p w14:paraId="2CDF9CC0" w14:textId="77777777" w:rsidR="009D5C7B" w:rsidRPr="00F44425" w:rsidRDefault="009D5C7B" w:rsidP="00F44425">
            <w:pPr>
              <w:pStyle w:val="06berschrift2"/>
            </w:pPr>
            <w:r w:rsidRPr="00F44425">
              <w:t>Anzahl:</w:t>
            </w:r>
          </w:p>
        </w:tc>
        <w:tc>
          <w:tcPr>
            <w:tcW w:w="3591" w:type="pct"/>
            <w:tcBorders>
              <w:top w:val="nil"/>
              <w:left w:val="single" w:sz="4" w:space="0" w:color="auto"/>
              <w:right w:val="nil"/>
            </w:tcBorders>
            <w:vAlign w:val="center"/>
          </w:tcPr>
          <w:p w14:paraId="198D3124" w14:textId="77777777" w:rsidR="009D5C7B" w:rsidRPr="00181122" w:rsidRDefault="009D5C7B" w:rsidP="00F44425">
            <w:pPr>
              <w:pStyle w:val="05berschrift1"/>
            </w:pPr>
            <w:r>
              <w:t>Artikel:</w:t>
            </w:r>
          </w:p>
        </w:tc>
      </w:tr>
      <w:tr w:rsidR="00AF272E" w:rsidRPr="007874DA" w14:paraId="1B6C35EB" w14:textId="77777777" w:rsidTr="00F44E3B">
        <w:trPr>
          <w:trHeight w:val="907"/>
        </w:trPr>
        <w:tc>
          <w:tcPr>
            <w:tcW w:w="1409" w:type="pct"/>
            <w:tcBorders>
              <w:left w:val="nil"/>
            </w:tcBorders>
          </w:tcPr>
          <w:p w14:paraId="00245E08" w14:textId="77777777" w:rsidR="009A2355" w:rsidRDefault="009A2355" w:rsidP="0097350A">
            <w:pPr>
              <w:pStyle w:val="02Eingabe2"/>
            </w:pPr>
            <w:bookmarkStart w:id="0" w:name="_Hlk103021424"/>
          </w:p>
          <w:p w14:paraId="0E3815FA" w14:textId="31C45052" w:rsidR="004205B4" w:rsidRDefault="0099343B" w:rsidP="0097350A">
            <w:pPr>
              <w:pStyle w:val="02Eingabe2"/>
            </w:pPr>
            <w:r>
              <w:t>5</w:t>
            </w:r>
          </w:p>
          <w:p w14:paraId="18AFCCB9" w14:textId="77777777" w:rsidR="005632D9" w:rsidRDefault="007C0AD3" w:rsidP="0097350A">
            <w:pPr>
              <w:pStyle w:val="02Eingabe2"/>
            </w:pPr>
            <w:r>
              <w:t>10</w:t>
            </w:r>
          </w:p>
          <w:p w14:paraId="2B4DA031" w14:textId="3E606258" w:rsidR="005632D9" w:rsidRDefault="00B3650F" w:rsidP="0097350A">
            <w:pPr>
              <w:pStyle w:val="02Eingabe2"/>
            </w:pPr>
            <w:r>
              <w:t>3</w:t>
            </w:r>
          </w:p>
          <w:p w14:paraId="09B92D7B" w14:textId="77777777" w:rsidR="00CB7DE4" w:rsidRDefault="00CB7DE4" w:rsidP="00CB7DE4">
            <w:pPr>
              <w:jc w:val="right"/>
            </w:pPr>
            <w:r>
              <w:t>1</w:t>
            </w:r>
          </w:p>
          <w:p w14:paraId="189BCB0B" w14:textId="77777777" w:rsidR="00072F5E" w:rsidRDefault="00072F5E" w:rsidP="0099343B">
            <w:pPr>
              <w:jc w:val="right"/>
            </w:pPr>
          </w:p>
          <w:p w14:paraId="5DE1DE70" w14:textId="77777777" w:rsidR="0099343B" w:rsidRDefault="0099343B" w:rsidP="0099343B">
            <w:pPr>
              <w:jc w:val="right"/>
            </w:pPr>
          </w:p>
          <w:p w14:paraId="745C32A5" w14:textId="77777777" w:rsidR="0099343B" w:rsidRDefault="0099343B" w:rsidP="0099343B">
            <w:pPr>
              <w:jc w:val="right"/>
            </w:pPr>
          </w:p>
          <w:p w14:paraId="037D2BB1" w14:textId="77777777" w:rsidR="0099343B" w:rsidRDefault="0099343B" w:rsidP="0099343B">
            <w:pPr>
              <w:jc w:val="right"/>
            </w:pPr>
            <w:r>
              <w:t>1</w:t>
            </w:r>
          </w:p>
          <w:p w14:paraId="587171A1" w14:textId="7401D660" w:rsidR="0099343B" w:rsidRPr="002F0015" w:rsidRDefault="0099343B" w:rsidP="0099343B">
            <w:pPr>
              <w:jc w:val="right"/>
            </w:pPr>
            <w:r>
              <w:t>1</w:t>
            </w:r>
          </w:p>
        </w:tc>
        <w:tc>
          <w:tcPr>
            <w:tcW w:w="3591" w:type="pct"/>
            <w:tcBorders>
              <w:right w:val="nil"/>
            </w:tcBorders>
          </w:tcPr>
          <w:p w14:paraId="13211CD6" w14:textId="77777777" w:rsidR="009A2355" w:rsidRPr="009A2355" w:rsidRDefault="009A2355" w:rsidP="006C7C4C">
            <w:pPr>
              <w:pStyle w:val="05berschrift1"/>
            </w:pPr>
            <w:r w:rsidRPr="009A2355">
              <w:lastRenderedPageBreak/>
              <w:t>Mat</w:t>
            </w:r>
            <w:r w:rsidR="00107427">
              <w:t>erial (bestellen):</w:t>
            </w:r>
          </w:p>
          <w:p w14:paraId="785BEE11" w14:textId="77777777" w:rsidR="004205B4" w:rsidRDefault="004205B4" w:rsidP="0097350A">
            <w:pPr>
              <w:pStyle w:val="01Eingabe1"/>
            </w:pPr>
            <w:r>
              <w:t>Fackeln</w:t>
            </w:r>
          </w:p>
          <w:p w14:paraId="79C90872" w14:textId="77777777" w:rsidR="009A2355" w:rsidRDefault="007C0AD3" w:rsidP="0097350A">
            <w:pPr>
              <w:pStyle w:val="01Eingabe1"/>
            </w:pPr>
            <w:r>
              <w:t>Blachen (Ausschuss)</w:t>
            </w:r>
          </w:p>
          <w:p w14:paraId="3055EA70" w14:textId="4D5896B1" w:rsidR="005632D9" w:rsidRDefault="005632D9" w:rsidP="0097350A">
            <w:pPr>
              <w:pStyle w:val="01Eingabe1"/>
              <w:rPr>
                <w:lang w:val="fr-CH"/>
              </w:rPr>
            </w:pPr>
            <w:proofErr w:type="spellStart"/>
            <w:r w:rsidRPr="00B7632B">
              <w:rPr>
                <w:lang w:val="fr-CH"/>
              </w:rPr>
              <w:t>Seile</w:t>
            </w:r>
            <w:proofErr w:type="spellEnd"/>
            <w:r w:rsidR="00A778AC" w:rsidRPr="00B7632B">
              <w:rPr>
                <w:lang w:val="fr-CH"/>
              </w:rPr>
              <w:t xml:space="preserve"> à </w:t>
            </w:r>
            <w:proofErr w:type="spellStart"/>
            <w:proofErr w:type="gramStart"/>
            <w:r w:rsidR="00C719FD" w:rsidRPr="00B7632B">
              <w:rPr>
                <w:lang w:val="fr-CH"/>
              </w:rPr>
              <w:t>ca</w:t>
            </w:r>
            <w:proofErr w:type="spellEnd"/>
            <w:proofErr w:type="gramEnd"/>
            <w:r w:rsidR="00C719FD" w:rsidRPr="00B7632B">
              <w:rPr>
                <w:lang w:val="fr-CH"/>
              </w:rPr>
              <w:t xml:space="preserve">. </w:t>
            </w:r>
            <w:r w:rsidR="00B3650F" w:rsidRPr="00B7632B">
              <w:rPr>
                <w:lang w:val="fr-CH"/>
              </w:rPr>
              <w:t>50m</w:t>
            </w:r>
          </w:p>
          <w:p w14:paraId="740213B0" w14:textId="77777777" w:rsidR="0099343B" w:rsidRDefault="0099343B" w:rsidP="0099343B">
            <w:pPr>
              <w:pStyle w:val="01Eingabe1"/>
            </w:pPr>
            <w:r>
              <w:t>Sani-Tasche</w:t>
            </w:r>
          </w:p>
          <w:p w14:paraId="7B6BDCC9" w14:textId="77777777" w:rsidR="0099343B" w:rsidRDefault="0099343B" w:rsidP="0097350A">
            <w:pPr>
              <w:pStyle w:val="01Eingabe1"/>
              <w:rPr>
                <w:lang w:val="fr-CH"/>
              </w:rPr>
            </w:pPr>
          </w:p>
          <w:p w14:paraId="725367A8" w14:textId="77777777" w:rsidR="0099343B" w:rsidRPr="00B7632B" w:rsidRDefault="0099343B" w:rsidP="0097350A">
            <w:pPr>
              <w:pStyle w:val="01Eingabe1"/>
              <w:rPr>
                <w:lang w:val="fr-CH"/>
              </w:rPr>
            </w:pPr>
          </w:p>
          <w:p w14:paraId="6D77E919" w14:textId="538416E2" w:rsidR="00555F0E" w:rsidRDefault="009A2355" w:rsidP="0099343B">
            <w:pPr>
              <w:pStyle w:val="05berschrift1"/>
            </w:pPr>
            <w:r w:rsidRPr="009A2355">
              <w:t>Mat</w:t>
            </w:r>
            <w:r w:rsidR="00107427">
              <w:t>erial (</w:t>
            </w:r>
            <w:proofErr w:type="gramStart"/>
            <w:r w:rsidRPr="009A2355">
              <w:t>selber</w:t>
            </w:r>
            <w:proofErr w:type="gramEnd"/>
            <w:r w:rsidRPr="009A2355">
              <w:t xml:space="preserve"> organisieren</w:t>
            </w:r>
            <w:r w:rsidR="00107427">
              <w:t>):</w:t>
            </w:r>
            <w:r w:rsidR="00555F0E">
              <w:tab/>
            </w:r>
            <w:r w:rsidR="00555F0E">
              <w:tab/>
            </w:r>
            <w:r w:rsidR="00555F0E">
              <w:tab/>
            </w:r>
            <w:r w:rsidR="00555F0E">
              <w:tab/>
            </w:r>
            <w:r w:rsidR="002E588C">
              <w:t xml:space="preserve">                             </w:t>
            </w:r>
          </w:p>
          <w:p w14:paraId="31CEB581" w14:textId="0D6EB39F" w:rsidR="002C0649" w:rsidRDefault="002C0649" w:rsidP="0097350A">
            <w:pPr>
              <w:pStyle w:val="01Eingabe1"/>
            </w:pPr>
            <w:r>
              <w:t>Taufurkunden</w:t>
            </w:r>
            <w:r w:rsidR="00C621E9">
              <w:tab/>
            </w:r>
            <w:r w:rsidR="00C621E9">
              <w:tab/>
            </w:r>
            <w:r w:rsidR="00C621E9">
              <w:tab/>
            </w:r>
            <w:r w:rsidR="00C621E9">
              <w:tab/>
            </w:r>
            <w:r w:rsidR="00C621E9">
              <w:tab/>
            </w:r>
            <w:r w:rsidR="00C621E9">
              <w:tab/>
            </w:r>
            <w:r w:rsidR="00C621E9">
              <w:tab/>
            </w:r>
          </w:p>
          <w:p w14:paraId="3B1EA9F5" w14:textId="6AED943B" w:rsidR="00D26FCF" w:rsidRDefault="00421641" w:rsidP="00D26FCF">
            <w:pPr>
              <w:pStyle w:val="01Eingabe1"/>
            </w:pPr>
            <w:r>
              <w:t>h</w:t>
            </w:r>
            <w:r w:rsidR="002C0649">
              <w:t>ässliches Getränk</w:t>
            </w:r>
            <w:r w:rsidR="00C621E9">
              <w:tab/>
            </w:r>
            <w:r w:rsidR="00C621E9">
              <w:tab/>
            </w:r>
            <w:r w:rsidR="00C621E9">
              <w:tab/>
            </w:r>
            <w:r w:rsidR="00C621E9">
              <w:tab/>
            </w:r>
            <w:r w:rsidR="00C621E9">
              <w:tab/>
            </w:r>
            <w:r w:rsidR="00C621E9">
              <w:tab/>
            </w:r>
          </w:p>
          <w:p w14:paraId="52D04823" w14:textId="24167AC2" w:rsidR="00072F5E" w:rsidRPr="00072F5E" w:rsidRDefault="00072F5E" w:rsidP="00072F5E"/>
        </w:tc>
      </w:tr>
      <w:bookmarkEnd w:id="0"/>
    </w:tbl>
    <w:p w14:paraId="215D2BA0" w14:textId="77777777" w:rsidR="00AF272E" w:rsidRPr="00A43BA8" w:rsidRDefault="00AF272E" w:rsidP="00D750AB">
      <w:pPr>
        <w:pStyle w:val="01Eingabe1"/>
      </w:pP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10203"/>
      </w:tblGrid>
      <w:tr w:rsidR="00AF272E" w:rsidRPr="00A43BA8" w14:paraId="7A6EF194" w14:textId="77777777" w:rsidTr="00DE43B2">
        <w:tc>
          <w:tcPr>
            <w:tcW w:w="5000" w:type="pct"/>
          </w:tcPr>
          <w:p w14:paraId="0E5F55E5" w14:textId="77777777" w:rsidR="00AF272E" w:rsidRPr="00A43BA8" w:rsidRDefault="004871C2" w:rsidP="001E112B">
            <w:pPr>
              <w:pStyle w:val="05berschrift1"/>
            </w:pPr>
            <w:r>
              <w:t xml:space="preserve">Beilagen / </w:t>
            </w:r>
            <w:r w:rsidR="009A2355">
              <w:t>Bemerkungen</w:t>
            </w:r>
            <w:r w:rsidR="009A2355" w:rsidRPr="00A43BA8">
              <w:t>:</w:t>
            </w:r>
          </w:p>
        </w:tc>
      </w:tr>
      <w:tr w:rsidR="00AF272E" w:rsidRPr="00A43BA8" w14:paraId="3A1F000D" w14:textId="77777777" w:rsidTr="008C0029">
        <w:trPr>
          <w:trHeight w:val="77"/>
        </w:trPr>
        <w:tc>
          <w:tcPr>
            <w:tcW w:w="5000" w:type="pct"/>
          </w:tcPr>
          <w:p w14:paraId="0D36AE3C" w14:textId="77777777" w:rsidR="00EF378E" w:rsidRDefault="00680917" w:rsidP="0097350A">
            <w:pPr>
              <w:pStyle w:val="01Eingabe1"/>
            </w:pPr>
            <w:r>
              <w:t>-</w:t>
            </w:r>
          </w:p>
          <w:p w14:paraId="05C6E3D4" w14:textId="77777777" w:rsidR="00EF378E" w:rsidRPr="007874DA" w:rsidRDefault="00EF378E" w:rsidP="0097350A">
            <w:pPr>
              <w:pStyle w:val="01Eingabe1"/>
            </w:pPr>
          </w:p>
        </w:tc>
      </w:tr>
    </w:tbl>
    <w:p w14:paraId="5251C9DD" w14:textId="77777777" w:rsidR="00AF272E" w:rsidRPr="00A43BA8" w:rsidRDefault="00AF272E" w:rsidP="00DE43B2">
      <w:pPr>
        <w:pStyle w:val="01Eingabe1"/>
      </w:pPr>
    </w:p>
    <w:sectPr w:rsidR="00AF272E" w:rsidRPr="00A43BA8" w:rsidSect="006C6880">
      <w:headerReference w:type="even" r:id="rId10"/>
      <w:headerReference w:type="default" r:id="rId11"/>
      <w:footerReference w:type="even" r:id="rId12"/>
      <w:footerReference w:type="default" r:id="rId13"/>
      <w:headerReference w:type="first" r:id="rId14"/>
      <w:footerReference w:type="first" r:id="rId15"/>
      <w:footnotePr>
        <w:pos w:val="beneathText"/>
      </w:footnotePr>
      <w:pgSz w:w="11905" w:h="16837"/>
      <w:pgMar w:top="1956" w:right="851" w:bottom="851" w:left="851" w:header="720" w:footer="35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B47BD" w14:textId="77777777" w:rsidR="00B46822" w:rsidRDefault="00B46822">
      <w:r>
        <w:separator/>
      </w:r>
    </w:p>
  </w:endnote>
  <w:endnote w:type="continuationSeparator" w:id="0">
    <w:p w14:paraId="35F9D6FF" w14:textId="77777777" w:rsidR="00B46822" w:rsidRDefault="00B468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B4283" w14:textId="77777777" w:rsidR="005B6B90" w:rsidRDefault="005B6B9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E8956" w14:textId="749CC9EE" w:rsidR="004F4DD9" w:rsidRDefault="00D46124" w:rsidP="00F44425">
    <w:pPr>
      <w:pStyle w:val="Fuzeile"/>
    </w:pPr>
    <w:fldSimple w:instr="FILENAME \* MERGEFORMAT">
      <w:r w:rsidR="0033153F">
        <w:rPr>
          <w:noProof/>
        </w:rPr>
        <w:t>235 Nachtübung.docx</w:t>
      </w:r>
    </w:fldSimple>
    <w:r w:rsidR="0097350A">
      <w:ptab w:relativeTo="margin" w:alignment="center" w:leader="none"/>
    </w:r>
    <w:r w:rsidR="0097350A">
      <w:fldChar w:fldCharType="begin"/>
    </w:r>
    <w:r w:rsidR="0097350A">
      <w:instrText xml:space="preserve"> TIME \@ "dd.MM.yyyy" </w:instrText>
    </w:r>
    <w:r w:rsidR="0097350A">
      <w:fldChar w:fldCharType="separate"/>
    </w:r>
    <w:r w:rsidR="005E1627">
      <w:rPr>
        <w:noProof/>
      </w:rPr>
      <w:t>08.05.2023</w:t>
    </w:r>
    <w:r w:rsidR="0097350A">
      <w:fldChar w:fldCharType="end"/>
    </w:r>
    <w:r w:rsidR="0097350A">
      <w:ptab w:relativeTo="margin" w:alignment="right" w:leader="none"/>
    </w:r>
    <w:r w:rsidR="0097350A">
      <w:t xml:space="preserve">Seite, </w:t>
    </w:r>
    <w:r w:rsidR="0097350A">
      <w:fldChar w:fldCharType="begin"/>
    </w:r>
    <w:r w:rsidR="0097350A">
      <w:instrText>PAGE   \* MERGEFORMAT</w:instrText>
    </w:r>
    <w:r w:rsidR="0097350A">
      <w:fldChar w:fldCharType="separate"/>
    </w:r>
    <w:r w:rsidR="00944294">
      <w:rPr>
        <w:noProof/>
      </w:rPr>
      <w:t>1</w:t>
    </w:r>
    <w:r w:rsidR="0097350A">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77504" w14:textId="77777777" w:rsidR="005B6B90" w:rsidRDefault="005B6B9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5EE29" w14:textId="77777777" w:rsidR="00B46822" w:rsidRDefault="00B46822">
      <w:r>
        <w:separator/>
      </w:r>
    </w:p>
  </w:footnote>
  <w:footnote w:type="continuationSeparator" w:id="0">
    <w:p w14:paraId="43D05F20" w14:textId="77777777" w:rsidR="00B46822" w:rsidRDefault="00B468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26C04" w14:textId="77777777" w:rsidR="005B6B90" w:rsidRDefault="005B6B9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AA4BD" w14:textId="77777777" w:rsidR="00805BF8" w:rsidRPr="00845364" w:rsidRDefault="004871C2" w:rsidP="00845364">
    <w:pPr>
      <w:pStyle w:val="Kopfzeile"/>
      <w:jc w:val="center"/>
      <w:rPr>
        <w:rStyle w:val="KopfzeileZchn"/>
        <w:b/>
      </w:rPr>
    </w:pPr>
    <w:r>
      <w:rPr>
        <w:rStyle w:val="KopfzeileZchn"/>
        <w:noProof/>
        <w:lang w:val="de-CH" w:eastAsia="de-CH"/>
      </w:rPr>
      <w:drawing>
        <wp:anchor distT="0" distB="0" distL="114300" distR="114300" simplePos="0" relativeHeight="251661312" behindDoc="0" locked="0" layoutInCell="1" allowOverlap="1" wp14:anchorId="69A7ABA6" wp14:editId="6070FBE9">
          <wp:simplePos x="0" y="0"/>
          <wp:positionH relativeFrom="margin">
            <wp:align>left</wp:align>
          </wp:positionH>
          <wp:positionV relativeFrom="paragraph">
            <wp:posOffset>9525</wp:posOffset>
          </wp:positionV>
          <wp:extent cx="726409" cy="720000"/>
          <wp:effectExtent l="0" t="0" r="0" b="4445"/>
          <wp:wrapNone/>
          <wp:docPr id="2" name="Grafik 2" descr="X:\Downloads\cev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Downloads\cevi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6409"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45364" w:rsidRPr="00845364">
      <w:rPr>
        <w:noProof/>
        <w:lang w:val="de-CH" w:eastAsia="de-CH"/>
      </w:rPr>
      <w:drawing>
        <wp:anchor distT="0" distB="0" distL="114935" distR="114935" simplePos="0" relativeHeight="251659264" behindDoc="1" locked="0" layoutInCell="1" allowOverlap="1" wp14:anchorId="697CF61B" wp14:editId="79FA4930">
          <wp:simplePos x="0" y="0"/>
          <wp:positionH relativeFrom="margin">
            <wp:align>right</wp:align>
          </wp:positionH>
          <wp:positionV relativeFrom="paragraph">
            <wp:posOffset>9525</wp:posOffset>
          </wp:positionV>
          <wp:extent cx="703083" cy="720000"/>
          <wp:effectExtent l="0" t="0" r="1905" b="4445"/>
          <wp:wrapNone/>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3083" cy="720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45364">
      <w:rPr>
        <w:rStyle w:val="KopfzeileZchn"/>
      </w:rPr>
      <w:t>J+S Lager</w:t>
    </w:r>
    <w:r w:rsidR="005814E8">
      <w:rPr>
        <w:rStyle w:val="KopfzeileZchn"/>
      </w:rPr>
      <w:t>programm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34CF9" w14:textId="77777777" w:rsidR="005B6B90" w:rsidRDefault="005B6B9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92CA4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9FE34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636CD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000C9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21E2D0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32A992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7C89B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502D4F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12C3E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2B270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1" w15:restartNumberingAfterBreak="0">
    <w:nsid w:val="0EC01031"/>
    <w:multiLevelType w:val="hybridMultilevel"/>
    <w:tmpl w:val="D59C3EC6"/>
    <w:lvl w:ilvl="0" w:tplc="9C526C70">
      <w:start w:val="1"/>
      <w:numFmt w:val="bullet"/>
      <w:pStyle w:val="03Aufzhlung"/>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E8B78B3"/>
    <w:multiLevelType w:val="hybridMultilevel"/>
    <w:tmpl w:val="8A123E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5D46C9C"/>
    <w:multiLevelType w:val="hybridMultilevel"/>
    <w:tmpl w:val="D64232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E934FFF"/>
    <w:multiLevelType w:val="hybridMultilevel"/>
    <w:tmpl w:val="EDD8386A"/>
    <w:lvl w:ilvl="0" w:tplc="10C2434A">
      <w:start w:val="30"/>
      <w:numFmt w:val="bullet"/>
      <w:lvlText w:val="-"/>
      <w:lvlJc w:val="left"/>
      <w:pPr>
        <w:ind w:left="720" w:hanging="360"/>
      </w:pPr>
      <w:rPr>
        <w:rFonts w:ascii="Cambria" w:eastAsia="Times New Roman" w:hAnsi="Cambri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E9C475F"/>
    <w:multiLevelType w:val="hybridMultilevel"/>
    <w:tmpl w:val="8190DF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6F3581D"/>
    <w:multiLevelType w:val="hybridMultilevel"/>
    <w:tmpl w:val="C996FD74"/>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15:restartNumberingAfterBreak="0">
    <w:nsid w:val="6F7B0831"/>
    <w:multiLevelType w:val="hybridMultilevel"/>
    <w:tmpl w:val="DD5837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403528571">
    <w:abstractNumId w:val="10"/>
  </w:num>
  <w:num w:numId="2" w16cid:durableId="835457710">
    <w:abstractNumId w:val="11"/>
  </w:num>
  <w:num w:numId="3" w16cid:durableId="365184009">
    <w:abstractNumId w:val="9"/>
  </w:num>
  <w:num w:numId="4" w16cid:durableId="24523369">
    <w:abstractNumId w:val="7"/>
  </w:num>
  <w:num w:numId="5" w16cid:durableId="1349912982">
    <w:abstractNumId w:val="6"/>
  </w:num>
  <w:num w:numId="6" w16cid:durableId="1364986529">
    <w:abstractNumId w:val="5"/>
  </w:num>
  <w:num w:numId="7" w16cid:durableId="955719858">
    <w:abstractNumId w:val="4"/>
  </w:num>
  <w:num w:numId="8" w16cid:durableId="1554538883">
    <w:abstractNumId w:val="8"/>
  </w:num>
  <w:num w:numId="9" w16cid:durableId="1648783584">
    <w:abstractNumId w:val="3"/>
  </w:num>
  <w:num w:numId="10" w16cid:durableId="1731952313">
    <w:abstractNumId w:val="2"/>
  </w:num>
  <w:num w:numId="11" w16cid:durableId="730883767">
    <w:abstractNumId w:val="1"/>
  </w:num>
  <w:num w:numId="12" w16cid:durableId="876354923">
    <w:abstractNumId w:val="0"/>
  </w:num>
  <w:num w:numId="13" w16cid:durableId="1527479197">
    <w:abstractNumId w:val="14"/>
  </w:num>
  <w:num w:numId="14" w16cid:durableId="597326901">
    <w:abstractNumId w:val="15"/>
  </w:num>
  <w:num w:numId="15" w16cid:durableId="1849439961">
    <w:abstractNumId w:val="13"/>
  </w:num>
  <w:num w:numId="16" w16cid:durableId="1488592615">
    <w:abstractNumId w:val="16"/>
  </w:num>
  <w:num w:numId="17" w16cid:durableId="1109085755">
    <w:abstractNumId w:val="12"/>
  </w:num>
  <w:num w:numId="18" w16cid:durableId="1928690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ocumentProtection w:edit="forms" w:enforcement="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1E3"/>
    <w:rsid w:val="000038FD"/>
    <w:rsid w:val="0005643C"/>
    <w:rsid w:val="00063E4A"/>
    <w:rsid w:val="00067DE1"/>
    <w:rsid w:val="00072F5E"/>
    <w:rsid w:val="000750D9"/>
    <w:rsid w:val="000854DE"/>
    <w:rsid w:val="00085628"/>
    <w:rsid w:val="000B3761"/>
    <w:rsid w:val="000C064B"/>
    <w:rsid w:val="000D38AD"/>
    <w:rsid w:val="000E2091"/>
    <w:rsid w:val="000E59FA"/>
    <w:rsid w:val="000E7309"/>
    <w:rsid w:val="000F0E2A"/>
    <w:rsid w:val="000F1139"/>
    <w:rsid w:val="001010F4"/>
    <w:rsid w:val="0010573D"/>
    <w:rsid w:val="00107427"/>
    <w:rsid w:val="00112816"/>
    <w:rsid w:val="001210B7"/>
    <w:rsid w:val="00122E18"/>
    <w:rsid w:val="0012614A"/>
    <w:rsid w:val="0014439C"/>
    <w:rsid w:val="0014483A"/>
    <w:rsid w:val="001459F5"/>
    <w:rsid w:val="00145ECC"/>
    <w:rsid w:val="00152FDA"/>
    <w:rsid w:val="001543EB"/>
    <w:rsid w:val="0016625F"/>
    <w:rsid w:val="00181122"/>
    <w:rsid w:val="001811F6"/>
    <w:rsid w:val="001900FF"/>
    <w:rsid w:val="001A172E"/>
    <w:rsid w:val="001A5B9E"/>
    <w:rsid w:val="001A7B28"/>
    <w:rsid w:val="001B23FC"/>
    <w:rsid w:val="001C5877"/>
    <w:rsid w:val="001C7348"/>
    <w:rsid w:val="001D4C7C"/>
    <w:rsid w:val="001E112B"/>
    <w:rsid w:val="001E1440"/>
    <w:rsid w:val="001E37A5"/>
    <w:rsid w:val="001F1E08"/>
    <w:rsid w:val="001F2205"/>
    <w:rsid w:val="001F75B3"/>
    <w:rsid w:val="001F7DB7"/>
    <w:rsid w:val="00201F47"/>
    <w:rsid w:val="00201FC6"/>
    <w:rsid w:val="00210BF6"/>
    <w:rsid w:val="002153C1"/>
    <w:rsid w:val="00216B90"/>
    <w:rsid w:val="0022211B"/>
    <w:rsid w:val="002272A1"/>
    <w:rsid w:val="002326A0"/>
    <w:rsid w:val="00232786"/>
    <w:rsid w:val="00232DDF"/>
    <w:rsid w:val="00251580"/>
    <w:rsid w:val="00254882"/>
    <w:rsid w:val="002660CC"/>
    <w:rsid w:val="002703FB"/>
    <w:rsid w:val="00270994"/>
    <w:rsid w:val="002712A6"/>
    <w:rsid w:val="0029067C"/>
    <w:rsid w:val="00292079"/>
    <w:rsid w:val="00296625"/>
    <w:rsid w:val="002A2888"/>
    <w:rsid w:val="002B0F5E"/>
    <w:rsid w:val="002C0649"/>
    <w:rsid w:val="002E2388"/>
    <w:rsid w:val="002E588C"/>
    <w:rsid w:val="002E60D0"/>
    <w:rsid w:val="002F0015"/>
    <w:rsid w:val="00316B09"/>
    <w:rsid w:val="0033153F"/>
    <w:rsid w:val="00341066"/>
    <w:rsid w:val="003534B1"/>
    <w:rsid w:val="0037347A"/>
    <w:rsid w:val="00390156"/>
    <w:rsid w:val="00397ABE"/>
    <w:rsid w:val="003A7FC8"/>
    <w:rsid w:val="003E1375"/>
    <w:rsid w:val="004060B5"/>
    <w:rsid w:val="0040675D"/>
    <w:rsid w:val="00417411"/>
    <w:rsid w:val="004205B4"/>
    <w:rsid w:val="00421641"/>
    <w:rsid w:val="004365CF"/>
    <w:rsid w:val="00437674"/>
    <w:rsid w:val="00473140"/>
    <w:rsid w:val="00473A25"/>
    <w:rsid w:val="004842C7"/>
    <w:rsid w:val="00485F24"/>
    <w:rsid w:val="004871C2"/>
    <w:rsid w:val="004A2528"/>
    <w:rsid w:val="004A2A94"/>
    <w:rsid w:val="004A34AD"/>
    <w:rsid w:val="004A4EF5"/>
    <w:rsid w:val="004C3CED"/>
    <w:rsid w:val="004D0926"/>
    <w:rsid w:val="004F161E"/>
    <w:rsid w:val="004F4DD9"/>
    <w:rsid w:val="00507198"/>
    <w:rsid w:val="005074E4"/>
    <w:rsid w:val="00526BEE"/>
    <w:rsid w:val="00543300"/>
    <w:rsid w:val="00555F0E"/>
    <w:rsid w:val="00556893"/>
    <w:rsid w:val="005632D9"/>
    <w:rsid w:val="005640F6"/>
    <w:rsid w:val="0057144D"/>
    <w:rsid w:val="00574C37"/>
    <w:rsid w:val="005752A6"/>
    <w:rsid w:val="005814E8"/>
    <w:rsid w:val="00586B31"/>
    <w:rsid w:val="005906EB"/>
    <w:rsid w:val="005A1B24"/>
    <w:rsid w:val="005A6264"/>
    <w:rsid w:val="005B6B90"/>
    <w:rsid w:val="005B7C86"/>
    <w:rsid w:val="005C4FD1"/>
    <w:rsid w:val="005C52A8"/>
    <w:rsid w:val="005D4C29"/>
    <w:rsid w:val="005E1627"/>
    <w:rsid w:val="005E7BF9"/>
    <w:rsid w:val="005F1BCF"/>
    <w:rsid w:val="00613159"/>
    <w:rsid w:val="0061352A"/>
    <w:rsid w:val="0062182E"/>
    <w:rsid w:val="006302F4"/>
    <w:rsid w:val="00632120"/>
    <w:rsid w:val="006422E7"/>
    <w:rsid w:val="00653B5E"/>
    <w:rsid w:val="00680917"/>
    <w:rsid w:val="006833F0"/>
    <w:rsid w:val="00695E36"/>
    <w:rsid w:val="006971DA"/>
    <w:rsid w:val="006B30E7"/>
    <w:rsid w:val="006B5E91"/>
    <w:rsid w:val="006C4AD7"/>
    <w:rsid w:val="006C6880"/>
    <w:rsid w:val="006C7C4C"/>
    <w:rsid w:val="006D4943"/>
    <w:rsid w:val="006E218F"/>
    <w:rsid w:val="006E2590"/>
    <w:rsid w:val="006F449E"/>
    <w:rsid w:val="006F79F1"/>
    <w:rsid w:val="00722665"/>
    <w:rsid w:val="00726DF0"/>
    <w:rsid w:val="00730B52"/>
    <w:rsid w:val="00743A06"/>
    <w:rsid w:val="00752F70"/>
    <w:rsid w:val="007552B8"/>
    <w:rsid w:val="00767C10"/>
    <w:rsid w:val="007874DA"/>
    <w:rsid w:val="007A16FE"/>
    <w:rsid w:val="007C0AD3"/>
    <w:rsid w:val="007C42A4"/>
    <w:rsid w:val="007C6938"/>
    <w:rsid w:val="007C7091"/>
    <w:rsid w:val="007D5746"/>
    <w:rsid w:val="007F532B"/>
    <w:rsid w:val="00800930"/>
    <w:rsid w:val="00804F56"/>
    <w:rsid w:val="00805BF8"/>
    <w:rsid w:val="008232E0"/>
    <w:rsid w:val="00834225"/>
    <w:rsid w:val="00841DB2"/>
    <w:rsid w:val="008451F6"/>
    <w:rsid w:val="00845364"/>
    <w:rsid w:val="00850242"/>
    <w:rsid w:val="00850B6B"/>
    <w:rsid w:val="00851A80"/>
    <w:rsid w:val="00867229"/>
    <w:rsid w:val="00874DEF"/>
    <w:rsid w:val="008753E6"/>
    <w:rsid w:val="008C0029"/>
    <w:rsid w:val="008C5118"/>
    <w:rsid w:val="008C7642"/>
    <w:rsid w:val="00913619"/>
    <w:rsid w:val="00914292"/>
    <w:rsid w:val="00922D1A"/>
    <w:rsid w:val="00926678"/>
    <w:rsid w:val="00926F69"/>
    <w:rsid w:val="00944294"/>
    <w:rsid w:val="009465AE"/>
    <w:rsid w:val="009566AA"/>
    <w:rsid w:val="00964274"/>
    <w:rsid w:val="0097350A"/>
    <w:rsid w:val="0099343B"/>
    <w:rsid w:val="009A15DA"/>
    <w:rsid w:val="009A2355"/>
    <w:rsid w:val="009B2D65"/>
    <w:rsid w:val="009D5C7B"/>
    <w:rsid w:val="009D774F"/>
    <w:rsid w:val="009F551F"/>
    <w:rsid w:val="00A00899"/>
    <w:rsid w:val="00A14AAF"/>
    <w:rsid w:val="00A16E02"/>
    <w:rsid w:val="00A26CFE"/>
    <w:rsid w:val="00A43BA8"/>
    <w:rsid w:val="00A52469"/>
    <w:rsid w:val="00A56BE1"/>
    <w:rsid w:val="00A63E84"/>
    <w:rsid w:val="00A778AC"/>
    <w:rsid w:val="00A82367"/>
    <w:rsid w:val="00A8277F"/>
    <w:rsid w:val="00A8337E"/>
    <w:rsid w:val="00A91525"/>
    <w:rsid w:val="00AC1A9D"/>
    <w:rsid w:val="00AC70ED"/>
    <w:rsid w:val="00AC7BBA"/>
    <w:rsid w:val="00AD10C4"/>
    <w:rsid w:val="00AE017E"/>
    <w:rsid w:val="00AF272E"/>
    <w:rsid w:val="00B01A37"/>
    <w:rsid w:val="00B024EB"/>
    <w:rsid w:val="00B10CD6"/>
    <w:rsid w:val="00B15A88"/>
    <w:rsid w:val="00B314D1"/>
    <w:rsid w:val="00B31666"/>
    <w:rsid w:val="00B3650F"/>
    <w:rsid w:val="00B453F1"/>
    <w:rsid w:val="00B46822"/>
    <w:rsid w:val="00B51C53"/>
    <w:rsid w:val="00B5291A"/>
    <w:rsid w:val="00B56494"/>
    <w:rsid w:val="00B71504"/>
    <w:rsid w:val="00B73B19"/>
    <w:rsid w:val="00B7632B"/>
    <w:rsid w:val="00B77622"/>
    <w:rsid w:val="00B87B8A"/>
    <w:rsid w:val="00B95620"/>
    <w:rsid w:val="00BB0040"/>
    <w:rsid w:val="00BE33FB"/>
    <w:rsid w:val="00BF1833"/>
    <w:rsid w:val="00BF2A95"/>
    <w:rsid w:val="00BF6A90"/>
    <w:rsid w:val="00C10919"/>
    <w:rsid w:val="00C120A7"/>
    <w:rsid w:val="00C12579"/>
    <w:rsid w:val="00C17708"/>
    <w:rsid w:val="00C25AE6"/>
    <w:rsid w:val="00C32882"/>
    <w:rsid w:val="00C452B0"/>
    <w:rsid w:val="00C5158B"/>
    <w:rsid w:val="00C621E9"/>
    <w:rsid w:val="00C719FD"/>
    <w:rsid w:val="00C759A5"/>
    <w:rsid w:val="00C930A5"/>
    <w:rsid w:val="00CA7459"/>
    <w:rsid w:val="00CB7CE9"/>
    <w:rsid w:val="00CB7DE4"/>
    <w:rsid w:val="00CB7E2D"/>
    <w:rsid w:val="00CC006F"/>
    <w:rsid w:val="00CC283D"/>
    <w:rsid w:val="00CE1FC6"/>
    <w:rsid w:val="00D01BC1"/>
    <w:rsid w:val="00D03B1C"/>
    <w:rsid w:val="00D1716A"/>
    <w:rsid w:val="00D21436"/>
    <w:rsid w:val="00D26FCF"/>
    <w:rsid w:val="00D31FE3"/>
    <w:rsid w:val="00D41412"/>
    <w:rsid w:val="00D46124"/>
    <w:rsid w:val="00D71630"/>
    <w:rsid w:val="00D75063"/>
    <w:rsid w:val="00D750AB"/>
    <w:rsid w:val="00D75CDC"/>
    <w:rsid w:val="00D80E39"/>
    <w:rsid w:val="00D911E3"/>
    <w:rsid w:val="00D93EF0"/>
    <w:rsid w:val="00D97510"/>
    <w:rsid w:val="00DA3C15"/>
    <w:rsid w:val="00DA5C0B"/>
    <w:rsid w:val="00DB40E4"/>
    <w:rsid w:val="00DC00B8"/>
    <w:rsid w:val="00DC4A0B"/>
    <w:rsid w:val="00DC4A47"/>
    <w:rsid w:val="00DC500E"/>
    <w:rsid w:val="00DD104B"/>
    <w:rsid w:val="00DD2CFC"/>
    <w:rsid w:val="00DE1481"/>
    <w:rsid w:val="00DE43B2"/>
    <w:rsid w:val="00E25656"/>
    <w:rsid w:val="00E25695"/>
    <w:rsid w:val="00E54C29"/>
    <w:rsid w:val="00E60CB2"/>
    <w:rsid w:val="00E7079B"/>
    <w:rsid w:val="00E82C57"/>
    <w:rsid w:val="00E851E8"/>
    <w:rsid w:val="00E92738"/>
    <w:rsid w:val="00EA31C2"/>
    <w:rsid w:val="00EA4D09"/>
    <w:rsid w:val="00EA791C"/>
    <w:rsid w:val="00EB0BAA"/>
    <w:rsid w:val="00EB2EE6"/>
    <w:rsid w:val="00ED4035"/>
    <w:rsid w:val="00EF378E"/>
    <w:rsid w:val="00F027C3"/>
    <w:rsid w:val="00F06AA8"/>
    <w:rsid w:val="00F35E9C"/>
    <w:rsid w:val="00F44425"/>
    <w:rsid w:val="00F44E3B"/>
    <w:rsid w:val="00F47B54"/>
    <w:rsid w:val="00F65BE6"/>
    <w:rsid w:val="00F77FC7"/>
    <w:rsid w:val="00FB7D55"/>
    <w:rsid w:val="00FC402F"/>
    <w:rsid w:val="00FC4BE7"/>
    <w:rsid w:val="00FC5538"/>
    <w:rsid w:val="00FD11A7"/>
    <w:rsid w:val="00FE156A"/>
    <w:rsid w:val="00FF7CD8"/>
    <w:rsid w:val="093066FF"/>
    <w:rsid w:val="67A5BBE0"/>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79D41E"/>
  <w15:chartTrackingRefBased/>
  <w15:docId w15:val="{2711E718-F7E9-4FF2-8033-BBE0DA945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12579"/>
    <w:pPr>
      <w:suppressAutoHyphens/>
    </w:pPr>
    <w:rPr>
      <w:rFonts w:ascii="Cambria" w:hAnsi="Cambria"/>
      <w:sz w:val="22"/>
      <w:lang w:val="de-DE" w:eastAsia="ar-SA"/>
    </w:rPr>
  </w:style>
  <w:style w:type="paragraph" w:styleId="berschrift1">
    <w:name w:val="heading 1"/>
    <w:basedOn w:val="Standard"/>
    <w:link w:val="berschrift1Zchn"/>
    <w:rsid w:val="006C6880"/>
    <w:pPr>
      <w:outlineLvl w:val="0"/>
    </w:pPr>
    <w:rPr>
      <w:b/>
    </w:rPr>
  </w:style>
  <w:style w:type="paragraph" w:styleId="berschrift2">
    <w:name w:val="heading 2"/>
    <w:basedOn w:val="berschrift3"/>
    <w:next w:val="Standard"/>
    <w:link w:val="berschrift2Zchn"/>
    <w:rsid w:val="00F44425"/>
    <w:pPr>
      <w:outlineLvl w:val="1"/>
    </w:pPr>
  </w:style>
  <w:style w:type="paragraph" w:styleId="berschrift3">
    <w:name w:val="heading 3"/>
    <w:basedOn w:val="Standard"/>
    <w:next w:val="Standard"/>
    <w:link w:val="berschrift3Zchn"/>
    <w:uiPriority w:val="9"/>
    <w:unhideWhenUsed/>
    <w:rsid w:val="00850B6B"/>
    <w:pPr>
      <w:jc w:val="right"/>
      <w:outlineLvl w:val="2"/>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semiHidden/>
    <w:pPr>
      <w:spacing w:after="120"/>
    </w:pPr>
  </w:style>
  <w:style w:type="paragraph" w:styleId="Liste">
    <w:name w:val="List"/>
    <w:basedOn w:val="Textkrper"/>
    <w:semiHidden/>
    <w:rPr>
      <w:rFonts w:cs="Tahoma"/>
    </w:rPr>
  </w:style>
  <w:style w:type="paragraph" w:styleId="Kopfzeile">
    <w:name w:val="header"/>
    <w:basedOn w:val="Standard"/>
    <w:link w:val="KopfzeileZchn"/>
    <w:uiPriority w:val="99"/>
    <w:pPr>
      <w:tabs>
        <w:tab w:val="center" w:pos="4536"/>
        <w:tab w:val="right" w:pos="9072"/>
      </w:tabs>
    </w:pPr>
  </w:style>
  <w:style w:type="paragraph" w:styleId="Fuzeile">
    <w:name w:val="footer"/>
    <w:basedOn w:val="Standard"/>
    <w:link w:val="FuzeileZchn"/>
    <w:uiPriority w:val="99"/>
    <w:pPr>
      <w:tabs>
        <w:tab w:val="center" w:pos="4536"/>
        <w:tab w:val="right" w:pos="9072"/>
      </w:tabs>
    </w:pPr>
  </w:style>
  <w:style w:type="table" w:styleId="Tabellenraster">
    <w:name w:val="Table Grid"/>
    <w:basedOn w:val="NormaleTabelle"/>
    <w:uiPriority w:val="59"/>
    <w:rsid w:val="004F16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97350A"/>
    <w:rPr>
      <w:rFonts w:ascii="Cambria" w:hAnsi="Cambria"/>
      <w:b/>
      <w:sz w:val="22"/>
      <w:lang w:val="de-DE" w:eastAsia="ar-SA"/>
    </w:rPr>
  </w:style>
  <w:style w:type="paragraph" w:customStyle="1" w:styleId="05berschrift1">
    <w:name w:val="_05_Überschrift 1"/>
    <w:basedOn w:val="berschrift1"/>
    <w:link w:val="05berschrift1Zchn"/>
    <w:qFormat/>
    <w:rsid w:val="001E112B"/>
  </w:style>
  <w:style w:type="paragraph" w:customStyle="1" w:styleId="06berschrift2">
    <w:name w:val="_06_Überschrift 2"/>
    <w:basedOn w:val="berschrift2"/>
    <w:link w:val="06berschrift2Zchn"/>
    <w:qFormat/>
    <w:rsid w:val="00F44425"/>
  </w:style>
  <w:style w:type="character" w:styleId="Platzhaltertext">
    <w:name w:val="Placeholder Text"/>
    <w:basedOn w:val="Absatz-Standardschriftart"/>
    <w:uiPriority w:val="99"/>
    <w:semiHidden/>
    <w:rsid w:val="00BF2A95"/>
    <w:rPr>
      <w:color w:val="808080"/>
    </w:rPr>
  </w:style>
  <w:style w:type="character" w:styleId="Kommentarzeichen">
    <w:name w:val="annotation reference"/>
    <w:basedOn w:val="Absatz-Standardschriftart"/>
    <w:uiPriority w:val="99"/>
    <w:semiHidden/>
    <w:unhideWhenUsed/>
    <w:rsid w:val="00914292"/>
    <w:rPr>
      <w:sz w:val="16"/>
      <w:szCs w:val="16"/>
    </w:rPr>
  </w:style>
  <w:style w:type="paragraph" w:styleId="Kommentartext">
    <w:name w:val="annotation text"/>
    <w:basedOn w:val="Standard"/>
    <w:link w:val="KommentartextZchn"/>
    <w:uiPriority w:val="99"/>
    <w:semiHidden/>
    <w:unhideWhenUsed/>
    <w:rsid w:val="00914292"/>
    <w:rPr>
      <w:sz w:val="20"/>
    </w:rPr>
  </w:style>
  <w:style w:type="character" w:customStyle="1" w:styleId="KommentartextZchn">
    <w:name w:val="Kommentartext Zchn"/>
    <w:basedOn w:val="Absatz-Standardschriftart"/>
    <w:link w:val="Kommentartext"/>
    <w:uiPriority w:val="99"/>
    <w:semiHidden/>
    <w:rsid w:val="00914292"/>
    <w:rPr>
      <w:rFonts w:ascii="Arial" w:hAnsi="Arial"/>
      <w:lang w:val="de-DE" w:eastAsia="ar-SA"/>
    </w:rPr>
  </w:style>
  <w:style w:type="paragraph" w:styleId="Kommentarthema">
    <w:name w:val="annotation subject"/>
    <w:basedOn w:val="Kommentartext"/>
    <w:next w:val="Kommentartext"/>
    <w:link w:val="KommentarthemaZchn"/>
    <w:uiPriority w:val="99"/>
    <w:semiHidden/>
    <w:unhideWhenUsed/>
    <w:rsid w:val="00914292"/>
    <w:rPr>
      <w:b/>
      <w:bCs/>
    </w:rPr>
  </w:style>
  <w:style w:type="character" w:customStyle="1" w:styleId="KommentarthemaZchn">
    <w:name w:val="Kommentarthema Zchn"/>
    <w:basedOn w:val="KommentartextZchn"/>
    <w:link w:val="Kommentarthema"/>
    <w:uiPriority w:val="99"/>
    <w:semiHidden/>
    <w:rsid w:val="00914292"/>
    <w:rPr>
      <w:rFonts w:ascii="Arial" w:hAnsi="Arial"/>
      <w:b/>
      <w:bCs/>
      <w:lang w:val="de-DE" w:eastAsia="ar-SA"/>
    </w:rPr>
  </w:style>
  <w:style w:type="paragraph" w:customStyle="1" w:styleId="01Eingabe1">
    <w:name w:val="_01_Eingabe 1"/>
    <w:basedOn w:val="Standard"/>
    <w:link w:val="01Eingabe1Zchn"/>
    <w:qFormat/>
    <w:rsid w:val="00181122"/>
  </w:style>
  <w:style w:type="character" w:customStyle="1" w:styleId="FuzeileZchn">
    <w:name w:val="Fußzeile Zchn"/>
    <w:basedOn w:val="Absatz-Standardschriftart"/>
    <w:link w:val="Fuzeile"/>
    <w:uiPriority w:val="99"/>
    <w:rsid w:val="00254882"/>
    <w:rPr>
      <w:rFonts w:ascii="Arial" w:hAnsi="Arial"/>
      <w:sz w:val="22"/>
      <w:lang w:val="de-DE" w:eastAsia="ar-SA"/>
    </w:rPr>
  </w:style>
  <w:style w:type="paragraph" w:customStyle="1" w:styleId="03Aufzhlung">
    <w:name w:val="_03_Aufzählung"/>
    <w:basedOn w:val="Standard"/>
    <w:link w:val="03AufzhlungZchn"/>
    <w:qFormat/>
    <w:rsid w:val="005906EB"/>
    <w:pPr>
      <w:numPr>
        <w:numId w:val="2"/>
      </w:numPr>
    </w:pPr>
  </w:style>
  <w:style w:type="paragraph" w:customStyle="1" w:styleId="02Eingabe2">
    <w:name w:val="_02_Eingabe 2"/>
    <w:basedOn w:val="Standard"/>
    <w:link w:val="02Eingabe2Zchn"/>
    <w:qFormat/>
    <w:rsid w:val="00181122"/>
    <w:pPr>
      <w:jc w:val="right"/>
    </w:pPr>
  </w:style>
  <w:style w:type="character" w:customStyle="1" w:styleId="02Eingabe2Zchn">
    <w:name w:val="_02_Eingabe 2 Zchn"/>
    <w:basedOn w:val="Absatz-Standardschriftart"/>
    <w:link w:val="02Eingabe2"/>
    <w:rsid w:val="00181122"/>
    <w:rPr>
      <w:rFonts w:ascii="Cambria" w:hAnsi="Cambria"/>
      <w:sz w:val="22"/>
      <w:lang w:val="de-DE" w:eastAsia="ar-SA"/>
    </w:rPr>
  </w:style>
  <w:style w:type="character" w:customStyle="1" w:styleId="01Eingabe1Zchn">
    <w:name w:val="_01_Eingabe 1 Zchn"/>
    <w:basedOn w:val="Absatz-Standardschriftart"/>
    <w:link w:val="01Eingabe1"/>
    <w:rsid w:val="00181122"/>
    <w:rPr>
      <w:rFonts w:ascii="Cambria" w:hAnsi="Cambria"/>
      <w:sz w:val="22"/>
      <w:lang w:val="de-DE" w:eastAsia="ar-SA"/>
    </w:rPr>
  </w:style>
  <w:style w:type="paragraph" w:customStyle="1" w:styleId="04Titel">
    <w:name w:val="_04_Titel"/>
    <w:basedOn w:val="Standard"/>
    <w:link w:val="04TitelZchn"/>
    <w:qFormat/>
    <w:rsid w:val="00DE43B2"/>
    <w:pPr>
      <w:spacing w:after="240"/>
      <w:outlineLvl w:val="1"/>
    </w:pPr>
    <w:rPr>
      <w:b/>
      <w:sz w:val="28"/>
      <w:szCs w:val="28"/>
    </w:rPr>
  </w:style>
  <w:style w:type="character" w:customStyle="1" w:styleId="03AufzhlungZchn">
    <w:name w:val="_03_Aufzählung Zchn"/>
    <w:basedOn w:val="01Eingabe1Zchn"/>
    <w:link w:val="03Aufzhlung"/>
    <w:rsid w:val="001E112B"/>
    <w:rPr>
      <w:rFonts w:ascii="Cambria" w:hAnsi="Cambria"/>
      <w:sz w:val="22"/>
      <w:lang w:val="de-DE" w:eastAsia="ar-SA"/>
    </w:rPr>
  </w:style>
  <w:style w:type="character" w:customStyle="1" w:styleId="KopfzeileZchn">
    <w:name w:val="Kopfzeile Zchn"/>
    <w:basedOn w:val="Absatz-Standardschriftart"/>
    <w:link w:val="Kopfzeile"/>
    <w:uiPriority w:val="99"/>
    <w:rsid w:val="000E7309"/>
    <w:rPr>
      <w:rFonts w:ascii="Cambria" w:hAnsi="Cambria"/>
      <w:sz w:val="22"/>
      <w:lang w:val="de-DE" w:eastAsia="ar-SA"/>
    </w:rPr>
  </w:style>
  <w:style w:type="character" w:customStyle="1" w:styleId="berschrift1Zchn">
    <w:name w:val="Überschrift 1 Zchn"/>
    <w:basedOn w:val="Absatz-Standardschriftart"/>
    <w:link w:val="berschrift1"/>
    <w:rsid w:val="001E112B"/>
    <w:rPr>
      <w:rFonts w:ascii="Cambria" w:hAnsi="Cambria"/>
      <w:b/>
      <w:sz w:val="22"/>
      <w:lang w:val="de-DE" w:eastAsia="ar-SA"/>
    </w:rPr>
  </w:style>
  <w:style w:type="character" w:customStyle="1" w:styleId="04TitelZchn">
    <w:name w:val="_04_Titel Zchn"/>
    <w:basedOn w:val="Absatz-Standardschriftart"/>
    <w:link w:val="04Titel"/>
    <w:rsid w:val="00DE43B2"/>
    <w:rPr>
      <w:rFonts w:ascii="Cambria" w:hAnsi="Cambria"/>
      <w:b/>
      <w:sz w:val="28"/>
      <w:szCs w:val="28"/>
      <w:lang w:val="de-DE" w:eastAsia="ar-SA"/>
    </w:rPr>
  </w:style>
  <w:style w:type="character" w:customStyle="1" w:styleId="05berschrift1Zchn">
    <w:name w:val="_05_Überschrift 1 Zchn"/>
    <w:basedOn w:val="berschrift1Zchn"/>
    <w:link w:val="05berschrift1"/>
    <w:rsid w:val="001E112B"/>
    <w:rPr>
      <w:rFonts w:ascii="Cambria" w:hAnsi="Cambria"/>
      <w:b/>
      <w:sz w:val="22"/>
      <w:lang w:val="de-DE" w:eastAsia="ar-SA"/>
    </w:rPr>
  </w:style>
  <w:style w:type="character" w:customStyle="1" w:styleId="berschrift2Zchn">
    <w:name w:val="Überschrift 2 Zchn"/>
    <w:basedOn w:val="berschrift3Zchn"/>
    <w:link w:val="berschrift2"/>
    <w:rsid w:val="00F44425"/>
    <w:rPr>
      <w:rFonts w:ascii="Cambria" w:hAnsi="Cambria"/>
      <w:b/>
      <w:sz w:val="22"/>
      <w:lang w:val="de-DE" w:eastAsia="ar-SA"/>
    </w:rPr>
  </w:style>
  <w:style w:type="character" w:customStyle="1" w:styleId="06berschrift2Zchn">
    <w:name w:val="_06_Überschrift 2 Zchn"/>
    <w:basedOn w:val="berschrift2Zchn"/>
    <w:link w:val="06berschrift2"/>
    <w:rsid w:val="00F44425"/>
    <w:rPr>
      <w:rFonts w:ascii="Cambria" w:hAnsi="Cambria"/>
      <w:b/>
      <w:sz w:val="22"/>
      <w:lang w:val="de-DE" w:eastAsia="ar-SA"/>
    </w:rPr>
  </w:style>
  <w:style w:type="character" w:customStyle="1" w:styleId="TextkrperZchn">
    <w:name w:val="Textkörper Zchn"/>
    <w:basedOn w:val="Absatz-Standardschriftart"/>
    <w:link w:val="Textkrper"/>
    <w:semiHidden/>
    <w:rsid w:val="00D750AB"/>
    <w:rPr>
      <w:rFonts w:ascii="Cambria" w:hAnsi="Cambria"/>
      <w:sz w:val="22"/>
      <w:lang w:val="de-DE" w:eastAsia="ar-SA"/>
    </w:rPr>
  </w:style>
  <w:style w:type="paragraph" w:customStyle="1" w:styleId="paragraph">
    <w:name w:val="paragraph"/>
    <w:basedOn w:val="Standard"/>
    <w:rsid w:val="00D71630"/>
    <w:pPr>
      <w:suppressAutoHyphens w:val="0"/>
      <w:spacing w:before="100" w:beforeAutospacing="1" w:after="100" w:afterAutospacing="1"/>
    </w:pPr>
    <w:rPr>
      <w:rFonts w:ascii="Times New Roman" w:hAnsi="Times New Roman"/>
      <w:sz w:val="24"/>
      <w:szCs w:val="24"/>
      <w:lang w:val="de-CH" w:eastAsia="de-CH"/>
    </w:rPr>
  </w:style>
  <w:style w:type="character" w:customStyle="1" w:styleId="normaltextrun">
    <w:name w:val="normaltextrun"/>
    <w:basedOn w:val="Absatz-Standardschriftart"/>
    <w:rsid w:val="00D71630"/>
  </w:style>
  <w:style w:type="character" w:customStyle="1" w:styleId="eop">
    <w:name w:val="eop"/>
    <w:basedOn w:val="Absatz-Standardschriftart"/>
    <w:rsid w:val="00D71630"/>
  </w:style>
  <w:style w:type="character" w:styleId="Hyperlink">
    <w:name w:val="Hyperlink"/>
    <w:basedOn w:val="Absatz-Standardschriftar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925400">
      <w:bodyDiv w:val="1"/>
      <w:marLeft w:val="0"/>
      <w:marRight w:val="0"/>
      <w:marTop w:val="0"/>
      <w:marBottom w:val="0"/>
      <w:divBdr>
        <w:top w:val="none" w:sz="0" w:space="0" w:color="auto"/>
        <w:left w:val="none" w:sz="0" w:space="0" w:color="auto"/>
        <w:bottom w:val="none" w:sz="0" w:space="0" w:color="auto"/>
        <w:right w:val="none" w:sz="0" w:space="0" w:color="auto"/>
      </w:divBdr>
      <w:divsChild>
        <w:div w:id="202912864">
          <w:marLeft w:val="0"/>
          <w:marRight w:val="0"/>
          <w:marTop w:val="0"/>
          <w:marBottom w:val="0"/>
          <w:divBdr>
            <w:top w:val="none" w:sz="0" w:space="0" w:color="auto"/>
            <w:left w:val="none" w:sz="0" w:space="0" w:color="auto"/>
            <w:bottom w:val="none" w:sz="0" w:space="0" w:color="auto"/>
            <w:right w:val="none" w:sz="0" w:space="0" w:color="auto"/>
          </w:divBdr>
          <w:divsChild>
            <w:div w:id="9340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maps/d/u/0/edit?mid=1G8efGrSp0ovTImaFAtwkOUddUb-Nf_I&amp;usp=sharing"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L:\FREIZEIT\CEVI\02_Lager\2017%20Pfila%20Tschipo\SA_Abend_Taufe_Pico.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L:\FREIZEIT\CEVI\02_Lager\2017 Pfila Tschipo\SA_Abend_Taufe_Pico.dotx</Template>
  <TotalTime>0</TotalTime>
  <Pages>4</Pages>
  <Words>915</Words>
  <Characters>5768</Characters>
  <Application>Microsoft Office Word</Application>
  <DocSecurity>0</DocSecurity>
  <Lines>48</Lines>
  <Paragraphs>13</Paragraphs>
  <ScaleCrop>false</ScaleCrop>
  <Manager>Fabian Wydler</Manager>
  <Company>Cevi Wetzikon</Company>
  <LinksUpToDate>false</LinksUpToDate>
  <CharactersWithSpaces>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Lageraktivität-Block</dc:title>
  <dc:subject>J+S-Lager</dc:subject>
  <dc:creator>Fabian Wydler</dc:creator>
  <cp:keywords/>
  <dc:description>Dieses Dokument kann eingesetzt werden um Lageraktivität-Blöcke in J+S-Lager vorzubereiten und zu dokumentieren. Der J+S-Coach benötigt von jedem Block ein solches Dossier.</dc:description>
  <cp:lastModifiedBy>Jan Reinhardt</cp:lastModifiedBy>
  <cp:revision>25</cp:revision>
  <cp:lastPrinted>2022-06-03T04:37:00Z</cp:lastPrinted>
  <dcterms:created xsi:type="dcterms:W3CDTF">2022-05-02T20:17:00Z</dcterms:created>
  <dcterms:modified xsi:type="dcterms:W3CDTF">2023-05-08T18:02:00Z</dcterms:modified>
  <cp:category>Jugend und Sport</cp:category>
  <cp:version>1.0</cp:version>
</cp:coreProperties>
</file>