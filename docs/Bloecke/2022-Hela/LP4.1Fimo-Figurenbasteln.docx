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63EEF7" w14:textId="5E48CD5C" w:rsidR="001543EB" w:rsidRPr="00DE43B2" w:rsidRDefault="0DB663C4" w:rsidP="00DE43B2">
      <w:pPr>
        <w:pStyle w:val="04Titel"/>
        <w:rPr>
          <w:sz w:val="20"/>
          <w:szCs w:val="20"/>
        </w:rPr>
      </w:pPr>
      <w:r>
        <w:t>Lagerprogramm-Block 5.1</w:t>
      </w: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5101"/>
        <w:gridCol w:w="2551"/>
        <w:gridCol w:w="2551"/>
      </w:tblGrid>
      <w:tr w:rsidR="00EA4D09" w:rsidRPr="00A43BA8" w14:paraId="24355B56" w14:textId="77777777" w:rsidTr="76193641">
        <w:trPr>
          <w:trHeight w:val="42"/>
        </w:trPr>
        <w:tc>
          <w:tcPr>
            <w:tcW w:w="2500" w:type="pct"/>
            <w:vAlign w:val="center"/>
          </w:tcPr>
          <w:p w14:paraId="18D355E5" w14:textId="77777777" w:rsidR="00EA4D09" w:rsidRDefault="00EA4D09" w:rsidP="001E112B">
            <w:pPr>
              <w:pStyle w:val="05berschrift1"/>
            </w:pPr>
            <w:r w:rsidRPr="00A43BA8">
              <w:t>Stufe:</w:t>
            </w:r>
          </w:p>
          <w:p w14:paraId="7E92F5B3" w14:textId="3EDA4C76" w:rsidR="00EA4D09" w:rsidRPr="001543EB" w:rsidRDefault="00957B1C" w:rsidP="00181122">
            <w:pPr>
              <w:pStyle w:val="02Eingabe2"/>
            </w:pPr>
            <w:r>
              <w:t xml:space="preserve">Sparrows und </w:t>
            </w:r>
            <w:proofErr w:type="spellStart"/>
            <w:r>
              <w:t>Guscha</w:t>
            </w:r>
            <w:proofErr w:type="spellEnd"/>
          </w:p>
        </w:tc>
        <w:tc>
          <w:tcPr>
            <w:tcW w:w="2500" w:type="pct"/>
            <w:gridSpan w:val="2"/>
            <w:vAlign w:val="center"/>
          </w:tcPr>
          <w:p w14:paraId="66E8C71D" w14:textId="77777777" w:rsidR="00EA4D09" w:rsidRDefault="004871C2" w:rsidP="001E112B">
            <w:pPr>
              <w:pStyle w:val="05berschrift1"/>
            </w:pPr>
            <w:r>
              <w:t>Zielgruppe</w:t>
            </w:r>
            <w:r w:rsidR="00EA4D09" w:rsidRPr="006C6880">
              <w:t xml:space="preserve"> und Anz</w:t>
            </w:r>
            <w:r w:rsidR="000038FD">
              <w:t>ahl</w:t>
            </w:r>
            <w:r w:rsidR="00EA4D09" w:rsidRPr="006C6880">
              <w:t xml:space="preserve"> Teilnehmende</w:t>
            </w:r>
            <w:r w:rsidR="00181122">
              <w:t>:</w:t>
            </w:r>
          </w:p>
          <w:p w14:paraId="0B2BA3BE" w14:textId="279BDF98" w:rsidR="00EA4D09" w:rsidRPr="00EA4D09" w:rsidRDefault="00186570" w:rsidP="00181122">
            <w:pPr>
              <w:pStyle w:val="02Eingabe2"/>
            </w:pPr>
            <w:r>
              <w:t xml:space="preserve">Kindersport / </w:t>
            </w:r>
            <w:r w:rsidR="007E056D">
              <w:t xml:space="preserve">ca. </w:t>
            </w:r>
            <w:r w:rsidR="00EE17C1">
              <w:t>2</w:t>
            </w:r>
            <w:r>
              <w:t xml:space="preserve"> Teilnehmer</w:t>
            </w:r>
          </w:p>
        </w:tc>
      </w:tr>
      <w:tr w:rsidR="00EB2EE6" w:rsidRPr="00A43BA8" w14:paraId="19A5867E" w14:textId="77777777" w:rsidTr="76193641">
        <w:trPr>
          <w:trHeight w:val="42"/>
        </w:trPr>
        <w:tc>
          <w:tcPr>
            <w:tcW w:w="2500" w:type="pct"/>
            <w:noWrap/>
            <w:vAlign w:val="center"/>
          </w:tcPr>
          <w:p w14:paraId="2DFDA545" w14:textId="77777777" w:rsidR="004F161E" w:rsidRPr="00A43BA8" w:rsidRDefault="004F161E" w:rsidP="001E112B">
            <w:pPr>
              <w:pStyle w:val="05berschrift1"/>
            </w:pPr>
            <w:r w:rsidRPr="00A43BA8">
              <w:t xml:space="preserve">Bezeichnung </w:t>
            </w:r>
            <w:r w:rsidRPr="006C6880">
              <w:t>des</w:t>
            </w:r>
            <w:r w:rsidR="005F1BCF">
              <w:t xml:space="preserve"> Aktivitäten-Teil</w:t>
            </w:r>
            <w:r w:rsidRPr="00A43BA8">
              <w:t>s:</w:t>
            </w:r>
          </w:p>
          <w:p w14:paraId="76BA164A" w14:textId="32DD9824" w:rsidR="00A14AAF" w:rsidRPr="001543EB" w:rsidRDefault="006E455D" w:rsidP="00181122">
            <w:pPr>
              <w:pStyle w:val="02Eingabe2"/>
            </w:pPr>
            <w:proofErr w:type="spellStart"/>
            <w:r>
              <w:t>Fimo</w:t>
            </w:r>
            <w:proofErr w:type="spellEnd"/>
            <w:r>
              <w:t xml:space="preserve"> Tiere basteln fürs Cevi Hemd</w:t>
            </w:r>
          </w:p>
        </w:tc>
        <w:tc>
          <w:tcPr>
            <w:tcW w:w="1250" w:type="pct"/>
            <w:noWrap/>
            <w:vAlign w:val="center"/>
          </w:tcPr>
          <w:p w14:paraId="5BF606FF" w14:textId="77777777" w:rsidR="004F161E" w:rsidRPr="00A43BA8" w:rsidRDefault="004F161E" w:rsidP="001E112B">
            <w:pPr>
              <w:pStyle w:val="05berschrift1"/>
            </w:pPr>
            <w:r w:rsidRPr="00A43BA8">
              <w:t>Datum:</w:t>
            </w:r>
          </w:p>
          <w:p w14:paraId="0877570E" w14:textId="6B505DC6" w:rsidR="00A14AAF" w:rsidRPr="006C6880" w:rsidRDefault="76193641" w:rsidP="36BA9276">
            <w:pPr>
              <w:pStyle w:val="02Eingabe2"/>
              <w:spacing w:line="259" w:lineRule="auto"/>
            </w:pPr>
            <w:r>
              <w:t>Dienstag, 11.10.2022</w:t>
            </w:r>
          </w:p>
        </w:tc>
        <w:tc>
          <w:tcPr>
            <w:tcW w:w="1250" w:type="pct"/>
            <w:noWrap/>
            <w:vAlign w:val="center"/>
          </w:tcPr>
          <w:p w14:paraId="65537592" w14:textId="77777777" w:rsidR="004F161E" w:rsidRPr="00A43BA8" w:rsidRDefault="004F161E" w:rsidP="001E112B">
            <w:pPr>
              <w:pStyle w:val="05berschrift1"/>
            </w:pPr>
            <w:r w:rsidRPr="00A43BA8">
              <w:t>Zeit:</w:t>
            </w:r>
          </w:p>
          <w:p w14:paraId="4DD258CD" w14:textId="230CE6D6" w:rsidR="00586B31" w:rsidRPr="00181122" w:rsidRDefault="782FC154" w:rsidP="00181122">
            <w:pPr>
              <w:pStyle w:val="02Eingabe2"/>
            </w:pPr>
            <w:r>
              <w:t>20:00 bis 21:30</w:t>
            </w:r>
          </w:p>
        </w:tc>
      </w:tr>
      <w:tr w:rsidR="00EB2EE6" w:rsidRPr="00A43BA8" w14:paraId="6FC0207D" w14:textId="77777777" w:rsidTr="76193641">
        <w:trPr>
          <w:trHeight w:val="42"/>
        </w:trPr>
        <w:tc>
          <w:tcPr>
            <w:tcW w:w="2500" w:type="pct"/>
            <w:noWrap/>
            <w:vAlign w:val="center"/>
          </w:tcPr>
          <w:p w14:paraId="7E255754" w14:textId="77777777" w:rsidR="004F161E" w:rsidRPr="00A43BA8" w:rsidRDefault="0BCA7975" w:rsidP="001E112B">
            <w:pPr>
              <w:pStyle w:val="05berschrift1"/>
            </w:pPr>
            <w:r>
              <w:t>Ort:</w:t>
            </w:r>
          </w:p>
          <w:p w14:paraId="79941D42" w14:textId="5B136D91" w:rsidR="00586B31" w:rsidRPr="006C6880" w:rsidRDefault="00087161" w:rsidP="0BCA7975">
            <w:pPr>
              <w:pStyle w:val="02Eingabe2"/>
            </w:pPr>
            <w:r>
              <w:rPr>
                <w:rFonts w:eastAsia="Cambria" w:cs="Cambria"/>
                <w:szCs w:val="22"/>
                <w:lang w:val="de"/>
              </w:rPr>
              <w:t>Im Lagerhaus</w:t>
            </w:r>
          </w:p>
        </w:tc>
        <w:tc>
          <w:tcPr>
            <w:tcW w:w="2500" w:type="pct"/>
            <w:gridSpan w:val="2"/>
            <w:noWrap/>
            <w:vAlign w:val="center"/>
          </w:tcPr>
          <w:p w14:paraId="423374F9" w14:textId="77777777" w:rsidR="004F161E" w:rsidRPr="00A43BA8" w:rsidRDefault="004F161E" w:rsidP="001E112B">
            <w:pPr>
              <w:pStyle w:val="05berschrift1"/>
            </w:pPr>
            <w:r w:rsidRPr="00A43BA8">
              <w:t>Blockverantwortlich</w:t>
            </w:r>
            <w:r w:rsidR="006C4AD7">
              <w:t>e(r)</w:t>
            </w:r>
            <w:r w:rsidRPr="00A43BA8">
              <w:t>:</w:t>
            </w:r>
          </w:p>
          <w:p w14:paraId="4B1B4202" w14:textId="3D54FB04" w:rsidR="004F161E" w:rsidRPr="0012614A" w:rsidRDefault="00186570" w:rsidP="00181122">
            <w:pPr>
              <w:pStyle w:val="02Eingabe2"/>
            </w:pPr>
            <w:r>
              <w:t xml:space="preserve">Cédric </w:t>
            </w:r>
            <w:proofErr w:type="spellStart"/>
            <w:r>
              <w:t>Wermeille</w:t>
            </w:r>
            <w:proofErr w:type="spellEnd"/>
            <w:r>
              <w:t xml:space="preserve"> v/o Shark</w:t>
            </w:r>
          </w:p>
        </w:tc>
      </w:tr>
      <w:tr w:rsidR="007C7091" w:rsidRPr="00A43BA8" w14:paraId="038ECE9A" w14:textId="77777777" w:rsidTr="76193641">
        <w:trPr>
          <w:trHeight w:val="42"/>
        </w:trPr>
        <w:tc>
          <w:tcPr>
            <w:tcW w:w="5000" w:type="pct"/>
            <w:gridSpan w:val="3"/>
            <w:noWrap/>
            <w:vAlign w:val="center"/>
          </w:tcPr>
          <w:p w14:paraId="38AB4C7A" w14:textId="77777777" w:rsidR="007C7091" w:rsidRDefault="006422E7" w:rsidP="001E112B">
            <w:pPr>
              <w:pStyle w:val="05berschrift1"/>
            </w:pPr>
            <w:r>
              <w:t>Themenbereich:</w:t>
            </w:r>
          </w:p>
          <w:p w14:paraId="1EA1C1E8" w14:textId="77777777" w:rsidR="007C7091" w:rsidRDefault="00DE43B2" w:rsidP="007C7091">
            <w:pPr>
              <w:pStyle w:val="01Eingabe1"/>
            </w:pPr>
            <w:r>
              <w:t>[</w:t>
            </w:r>
            <w:r w:rsidR="007C7091">
              <w:t xml:space="preserve">] </w:t>
            </w:r>
            <w:r w:rsidR="006422E7">
              <w:t>Outdoortechniken</w:t>
            </w:r>
            <w:r w:rsidR="006422E7">
              <w:tab/>
            </w:r>
            <w:r w:rsidR="006422E7">
              <w:tab/>
            </w:r>
            <w:r w:rsidR="006422E7">
              <w:tab/>
            </w:r>
            <w:r>
              <w:t>[</w:t>
            </w:r>
            <w:r w:rsidR="007C7091" w:rsidRPr="007C7091">
              <w:t xml:space="preserve">] </w:t>
            </w:r>
            <w:r w:rsidR="00D97510">
              <w:t>Sicherheit</w:t>
            </w:r>
            <w:r w:rsidR="006422E7">
              <w:tab/>
            </w:r>
            <w:r w:rsidR="006422E7">
              <w:tab/>
            </w:r>
            <w:r w:rsidR="00D97510">
              <w:tab/>
            </w:r>
            <w:r w:rsidR="006422E7">
              <w:tab/>
            </w:r>
            <w:r>
              <w:t>[</w:t>
            </w:r>
            <w:r w:rsidR="006422E7">
              <w:t>] Natur und Umwelt</w:t>
            </w:r>
          </w:p>
          <w:p w14:paraId="3E98B61A" w14:textId="3C82E215" w:rsidR="006422E7" w:rsidRPr="007C7091" w:rsidRDefault="00DE43B2" w:rsidP="007C7091">
            <w:pPr>
              <w:pStyle w:val="01Eingabe1"/>
            </w:pPr>
            <w:r>
              <w:t>[] Pioniertechnik</w:t>
            </w:r>
            <w:r>
              <w:tab/>
            </w:r>
            <w:r>
              <w:tab/>
            </w:r>
            <w:r>
              <w:tab/>
              <w:t>[</w:t>
            </w:r>
            <w:r w:rsidR="00660C1C">
              <w:t>x</w:t>
            </w:r>
            <w:r w:rsidR="006422E7">
              <w:t xml:space="preserve">] </w:t>
            </w:r>
            <w:r w:rsidR="006422E7" w:rsidRPr="006422E7">
              <w:t>Lagerplatz/Lagerhaus/Umgebung</w:t>
            </w:r>
            <w:r w:rsidR="006422E7">
              <w:tab/>
              <w:t xml:space="preserve">[] </w:t>
            </w:r>
            <w:r w:rsidR="006422E7" w:rsidRPr="006422E7">
              <w:t>Prävention und Integration</w:t>
            </w:r>
          </w:p>
        </w:tc>
      </w:tr>
    </w:tbl>
    <w:p w14:paraId="1898A48B" w14:textId="77777777" w:rsidR="004F161E" w:rsidRPr="00A43BA8" w:rsidRDefault="004F161E" w:rsidP="00D750AB">
      <w:pPr>
        <w:pStyle w:val="01Eingabe1"/>
        <w:rPr>
          <w:lang w:val="de-CH"/>
        </w:rPr>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761"/>
        <w:gridCol w:w="7644"/>
        <w:gridCol w:w="1798"/>
      </w:tblGrid>
      <w:tr w:rsidR="001543EB" w:rsidRPr="00A43BA8" w14:paraId="157333ED" w14:textId="77777777" w:rsidTr="1D7AF348">
        <w:trPr>
          <w:trHeight w:val="210"/>
        </w:trPr>
        <w:tc>
          <w:tcPr>
            <w:tcW w:w="5000" w:type="pct"/>
            <w:gridSpan w:val="3"/>
          </w:tcPr>
          <w:p w14:paraId="32ED1D9F" w14:textId="4AEB923B" w:rsidR="001543EB" w:rsidRPr="00A43BA8" w:rsidRDefault="001543EB" w:rsidP="001E112B">
            <w:pPr>
              <w:pStyle w:val="05berschrift1"/>
            </w:pPr>
            <w:r w:rsidRPr="00A43BA8">
              <w:t>Blockziel:</w:t>
            </w:r>
          </w:p>
          <w:p w14:paraId="4D962E48" w14:textId="640F8839" w:rsidR="001543EB" w:rsidRDefault="1D7AF348" w:rsidP="004871C2">
            <w:pPr>
              <w:pStyle w:val="03Aufzhlung"/>
            </w:pPr>
            <w:r>
              <w:t>Die Teilnehmer können sich kreativ austoben</w:t>
            </w:r>
          </w:p>
          <w:p w14:paraId="4A805844" w14:textId="1FB8DE50" w:rsidR="0098742E" w:rsidRDefault="0098742E" w:rsidP="004871C2">
            <w:pPr>
              <w:pStyle w:val="03Aufzhlung"/>
            </w:pPr>
            <w:r>
              <w:t>Die Teilnehmer können ihr Vorstellungsvermögen fördern</w:t>
            </w:r>
          </w:p>
          <w:p w14:paraId="63A742F6" w14:textId="426C6B9D" w:rsidR="559DD2A2" w:rsidRDefault="52E342E9" w:rsidP="559DD2A2">
            <w:pPr>
              <w:pStyle w:val="03Aufzhlung"/>
            </w:pPr>
            <w:r>
              <w:t xml:space="preserve">Die </w:t>
            </w:r>
            <w:r w:rsidR="559DD2A2">
              <w:t xml:space="preserve">Geduld </w:t>
            </w:r>
            <w:r>
              <w:t>der Teilnehmer</w:t>
            </w:r>
            <w:r w:rsidR="559DD2A2">
              <w:t xml:space="preserve"> wird auf die Probe gestellt</w:t>
            </w:r>
          </w:p>
          <w:p w14:paraId="03E8BCB4" w14:textId="5DADD2B3" w:rsidR="2BC6B598" w:rsidRDefault="2B288CF3" w:rsidP="2BC6B598">
            <w:pPr>
              <w:pStyle w:val="03Aufzhlung"/>
            </w:pPr>
            <w:r>
              <w:t xml:space="preserve">Die </w:t>
            </w:r>
            <w:r w:rsidR="4662DF2D">
              <w:t>Feinfertigkeit</w:t>
            </w:r>
            <w:r>
              <w:t xml:space="preserve"> wird ge</w:t>
            </w:r>
            <w:r w:rsidR="00B601A0">
              <w:t>fördert</w:t>
            </w:r>
          </w:p>
          <w:p w14:paraId="157A71FA" w14:textId="77777777" w:rsidR="00DE43B2" w:rsidRPr="001E112B" w:rsidRDefault="00DE43B2" w:rsidP="00DE43B2">
            <w:pPr>
              <w:pStyle w:val="01Eingabe1"/>
            </w:pPr>
          </w:p>
        </w:tc>
      </w:tr>
      <w:tr w:rsidR="004365CF" w:rsidRPr="00A43BA8" w14:paraId="03DE2C25" w14:textId="77777777" w:rsidTr="1D7AF348">
        <w:trPr>
          <w:trHeight w:val="42"/>
        </w:trPr>
        <w:tc>
          <w:tcPr>
            <w:tcW w:w="417" w:type="pct"/>
          </w:tcPr>
          <w:p w14:paraId="7F9BD619" w14:textId="77777777" w:rsidR="001F7DB7" w:rsidRPr="0012614A" w:rsidRDefault="001543EB" w:rsidP="001E112B">
            <w:pPr>
              <w:pStyle w:val="05berschrift1"/>
            </w:pPr>
            <w:r>
              <w:t>Zeit</w:t>
            </w:r>
            <w:r w:rsidR="00B95620">
              <w:t>:</w:t>
            </w:r>
          </w:p>
        </w:tc>
        <w:tc>
          <w:tcPr>
            <w:tcW w:w="3790" w:type="pct"/>
          </w:tcPr>
          <w:p w14:paraId="18717678" w14:textId="77777777" w:rsidR="001543EB" w:rsidRPr="001543EB" w:rsidRDefault="001543EB" w:rsidP="001E112B">
            <w:pPr>
              <w:pStyle w:val="05berschrift1"/>
            </w:pPr>
            <w:r>
              <w:t>Programm</w:t>
            </w:r>
            <w:r w:rsidR="00B95620">
              <w:t>:</w:t>
            </w:r>
          </w:p>
        </w:tc>
        <w:tc>
          <w:tcPr>
            <w:tcW w:w="793" w:type="pct"/>
          </w:tcPr>
          <w:p w14:paraId="53DA96F6" w14:textId="77777777" w:rsidR="001F7DB7" w:rsidRPr="00A43BA8" w:rsidRDefault="00B73B19" w:rsidP="001E112B">
            <w:pPr>
              <w:pStyle w:val="05berschrift1"/>
            </w:pPr>
            <w:r>
              <w:t>v</w:t>
            </w:r>
            <w:r w:rsidR="001543EB" w:rsidRPr="007874DA">
              <w:t>erantwortlich</w:t>
            </w:r>
            <w:r w:rsidR="00B95620">
              <w:t>:</w:t>
            </w:r>
          </w:p>
        </w:tc>
      </w:tr>
      <w:tr w:rsidR="001543EB" w:rsidRPr="00A43BA8" w14:paraId="07D68365" w14:textId="77777777" w:rsidTr="1D7AF348">
        <w:trPr>
          <w:trHeight w:val="794"/>
        </w:trPr>
        <w:tc>
          <w:tcPr>
            <w:tcW w:w="417" w:type="pct"/>
          </w:tcPr>
          <w:p w14:paraId="7D503392" w14:textId="4BF6B6B7" w:rsidR="001543EB" w:rsidRPr="00A43BA8" w:rsidRDefault="22CF114C" w:rsidP="000E7309">
            <w:pPr>
              <w:pStyle w:val="01Eingabe1"/>
            </w:pPr>
            <w:r>
              <w:t>5 Min</w:t>
            </w:r>
          </w:p>
        </w:tc>
        <w:tc>
          <w:tcPr>
            <w:tcW w:w="3790" w:type="pct"/>
          </w:tcPr>
          <w:p w14:paraId="08D767B8" w14:textId="77777777" w:rsidR="001543EB" w:rsidRDefault="001543EB" w:rsidP="001E112B">
            <w:pPr>
              <w:pStyle w:val="05berschrift1"/>
            </w:pPr>
            <w:r>
              <w:t>Einstieg:</w:t>
            </w:r>
          </w:p>
          <w:p w14:paraId="5936BD0F" w14:textId="77777777" w:rsidR="001543EB" w:rsidRDefault="001543EB" w:rsidP="001E112B">
            <w:pPr>
              <w:pStyle w:val="01Eingabe1"/>
            </w:pPr>
          </w:p>
          <w:p w14:paraId="2A428F37" w14:textId="6DBD3EF5" w:rsidR="00770A9C" w:rsidRDefault="559DD2A2" w:rsidP="001E112B">
            <w:pPr>
              <w:pStyle w:val="01Eingabe1"/>
            </w:pPr>
            <w:r>
              <w:t xml:space="preserve">Die </w:t>
            </w:r>
            <w:r w:rsidR="00DE7B18" w:rsidRPr="00DE7B18">
              <w:t>Teilnehmer</w:t>
            </w:r>
            <w:r w:rsidR="00087161">
              <w:t xml:space="preserve"> </w:t>
            </w:r>
            <w:r>
              <w:t xml:space="preserve">treffen zufällig einen Spieler, der sich ebenso im Spiel verirrt hat. Er ist so richtig fasziniert von all diesen Tieren im Dschungel und will gerne was als Andenken, wenn er wieder raus aus dem Game ist. Dazu möchte er gemeinsam </w:t>
            </w:r>
            <w:r w:rsidR="00DE7B18">
              <w:t>mit de</w:t>
            </w:r>
            <w:r w:rsidR="00553567">
              <w:t>n</w:t>
            </w:r>
            <w:r w:rsidR="00DE7B18">
              <w:t xml:space="preserve"> Teilnehmer</w:t>
            </w:r>
            <w:r w:rsidR="00553567">
              <w:t>n</w:t>
            </w:r>
            <w:r w:rsidR="00DE7B18">
              <w:t xml:space="preserve"> </w:t>
            </w:r>
            <w:r>
              <w:t>ein solches Andenken basteln.</w:t>
            </w:r>
          </w:p>
          <w:p w14:paraId="58E7F9B0" w14:textId="77777777" w:rsidR="00B601A0" w:rsidRDefault="00B601A0" w:rsidP="001E112B">
            <w:pPr>
              <w:pStyle w:val="01Eingabe1"/>
            </w:pPr>
          </w:p>
          <w:p w14:paraId="66E7D268" w14:textId="77777777" w:rsidR="00B601A0" w:rsidRDefault="00B601A0" w:rsidP="00B601A0">
            <w:pPr>
              <w:pStyle w:val="01Eingabe1"/>
            </w:pPr>
            <w:r>
              <w:t xml:space="preserve">Im Hauptteil wird </w:t>
            </w:r>
            <w:proofErr w:type="spellStart"/>
            <w:r>
              <w:t>grösstenteils</w:t>
            </w:r>
            <w:proofErr w:type="spellEnd"/>
            <w:r>
              <w:t xml:space="preserve"> mit </w:t>
            </w:r>
            <w:proofErr w:type="spellStart"/>
            <w:r>
              <w:t>Fimo</w:t>
            </w:r>
            <w:proofErr w:type="spellEnd"/>
            <w:r>
              <w:t xml:space="preserve"> gearbeitet. </w:t>
            </w:r>
            <w:proofErr w:type="spellStart"/>
            <w:r>
              <w:t>Fimo</w:t>
            </w:r>
            <w:proofErr w:type="spellEnd"/>
            <w:r>
              <w:t xml:space="preserve"> ist eine Modelliermasse (also ähnlich wie Knete). Die erstellte Figur kann man später im Ofen aufheizen, um sie zu härten. Am Schluss entsteht eine feste Form der Figur, die man begutachten kann.</w:t>
            </w:r>
          </w:p>
          <w:p w14:paraId="4AB2C51A" w14:textId="7ACCBBB8" w:rsidR="00770A9C" w:rsidRPr="001E112B" w:rsidRDefault="00770A9C" w:rsidP="001E112B">
            <w:pPr>
              <w:pStyle w:val="01Eingabe1"/>
            </w:pPr>
          </w:p>
        </w:tc>
        <w:tc>
          <w:tcPr>
            <w:tcW w:w="793" w:type="pct"/>
          </w:tcPr>
          <w:p w14:paraId="56F6FB2C" w14:textId="1C2EAFD2" w:rsidR="001543EB" w:rsidRPr="007874DA" w:rsidRDefault="559DD2A2" w:rsidP="559DD2A2">
            <w:pPr>
              <w:pStyle w:val="02Eingabe2"/>
              <w:jc w:val="left"/>
            </w:pPr>
            <w:r>
              <w:t>Shark</w:t>
            </w:r>
          </w:p>
          <w:p w14:paraId="47404652" w14:textId="13E94B08" w:rsidR="001543EB" w:rsidRPr="007874DA" w:rsidRDefault="001543EB" w:rsidP="000E7309">
            <w:pPr>
              <w:pStyle w:val="01Eingabe1"/>
            </w:pPr>
          </w:p>
        </w:tc>
      </w:tr>
      <w:tr w:rsidR="004365CF" w:rsidRPr="00A43BA8" w14:paraId="527B5AD5" w14:textId="77777777" w:rsidTr="1D7AF348">
        <w:trPr>
          <w:trHeight w:val="1701"/>
        </w:trPr>
        <w:tc>
          <w:tcPr>
            <w:tcW w:w="417" w:type="pct"/>
          </w:tcPr>
          <w:p w14:paraId="6215608B" w14:textId="538B9386" w:rsidR="001F7DB7" w:rsidRDefault="001F7DB7" w:rsidP="000E7309">
            <w:pPr>
              <w:pStyle w:val="01Eingabe1"/>
            </w:pPr>
          </w:p>
          <w:p w14:paraId="16392143" w14:textId="77777777" w:rsidR="00A56E0B" w:rsidRPr="00A43BA8" w:rsidRDefault="00A56E0B" w:rsidP="000E7309">
            <w:pPr>
              <w:pStyle w:val="01Eingabe1"/>
            </w:pPr>
          </w:p>
          <w:p w14:paraId="6BBE9BB1" w14:textId="379E2E3E" w:rsidR="001F7DB7" w:rsidRPr="00A43BA8" w:rsidRDefault="7A2D335E" w:rsidP="000E7309">
            <w:pPr>
              <w:pStyle w:val="01Eingabe1"/>
            </w:pPr>
            <w:r>
              <w:t>10</w:t>
            </w:r>
          </w:p>
          <w:p w14:paraId="091D30BF" w14:textId="29752549" w:rsidR="001F7DB7" w:rsidRPr="00A43BA8" w:rsidRDefault="4E2D6828" w:rsidP="000E7309">
            <w:pPr>
              <w:pStyle w:val="01Eingabe1"/>
            </w:pPr>
            <w:r>
              <w:t>Min</w:t>
            </w:r>
          </w:p>
          <w:p w14:paraId="2013D161" w14:textId="67B196DC" w:rsidR="001F7DB7" w:rsidRPr="00A43BA8" w:rsidRDefault="001F7DB7" w:rsidP="000E7309">
            <w:pPr>
              <w:pStyle w:val="01Eingabe1"/>
            </w:pPr>
          </w:p>
          <w:p w14:paraId="38632548" w14:textId="396564DE" w:rsidR="001F7DB7" w:rsidRPr="00A43BA8" w:rsidRDefault="001F7DB7" w:rsidP="000E7309">
            <w:pPr>
              <w:pStyle w:val="01Eingabe1"/>
            </w:pPr>
          </w:p>
          <w:p w14:paraId="6D7B6782" w14:textId="30806F96" w:rsidR="001F7DB7" w:rsidRPr="00A43BA8" w:rsidRDefault="001F7DB7" w:rsidP="000E7309">
            <w:pPr>
              <w:pStyle w:val="01Eingabe1"/>
            </w:pPr>
          </w:p>
          <w:p w14:paraId="11BA4ACF" w14:textId="29CC4C33" w:rsidR="001F7DB7" w:rsidRPr="00A43BA8" w:rsidRDefault="001F7DB7" w:rsidP="000E7309">
            <w:pPr>
              <w:pStyle w:val="01Eingabe1"/>
            </w:pPr>
          </w:p>
          <w:p w14:paraId="0DFE1040" w14:textId="2E4A6185" w:rsidR="001F7DB7" w:rsidRPr="00A43BA8" w:rsidRDefault="001F7DB7" w:rsidP="000E7309">
            <w:pPr>
              <w:pStyle w:val="01Eingabe1"/>
            </w:pPr>
          </w:p>
          <w:p w14:paraId="4E6D9D04" w14:textId="307FAB9B" w:rsidR="001F7DB7" w:rsidRPr="00A43BA8" w:rsidRDefault="001F7DB7" w:rsidP="000E7309">
            <w:pPr>
              <w:pStyle w:val="01Eingabe1"/>
            </w:pPr>
          </w:p>
          <w:p w14:paraId="52AA3FB1" w14:textId="19AEF10F" w:rsidR="001F7DB7" w:rsidRPr="00A43BA8" w:rsidRDefault="001F7DB7" w:rsidP="000E7309">
            <w:pPr>
              <w:pStyle w:val="01Eingabe1"/>
            </w:pPr>
          </w:p>
          <w:p w14:paraId="24137881" w14:textId="696D3186" w:rsidR="001F7DB7" w:rsidRPr="00A43BA8" w:rsidRDefault="001F7DB7" w:rsidP="000E7309">
            <w:pPr>
              <w:pStyle w:val="01Eingabe1"/>
            </w:pPr>
          </w:p>
          <w:p w14:paraId="1EE03272" w14:textId="64C52BC3" w:rsidR="001F7DB7" w:rsidRPr="00A43BA8" w:rsidRDefault="001F7DB7" w:rsidP="000E7309">
            <w:pPr>
              <w:pStyle w:val="01Eingabe1"/>
            </w:pPr>
          </w:p>
          <w:p w14:paraId="1B2DDE9D" w14:textId="616E0AE9" w:rsidR="001F7DB7" w:rsidRPr="00A43BA8" w:rsidRDefault="001F7DB7" w:rsidP="000E7309">
            <w:pPr>
              <w:pStyle w:val="01Eingabe1"/>
            </w:pPr>
          </w:p>
          <w:p w14:paraId="10DC6E22" w14:textId="12EF2C98" w:rsidR="001F7DB7" w:rsidRPr="00A43BA8" w:rsidRDefault="001F7DB7" w:rsidP="000E7309">
            <w:pPr>
              <w:pStyle w:val="01Eingabe1"/>
            </w:pPr>
          </w:p>
          <w:p w14:paraId="2E33DB47" w14:textId="67546ED6" w:rsidR="001F7DB7" w:rsidRPr="00A43BA8" w:rsidRDefault="001F7DB7" w:rsidP="000E7309">
            <w:pPr>
              <w:pStyle w:val="01Eingabe1"/>
            </w:pPr>
          </w:p>
          <w:p w14:paraId="636B3A45" w14:textId="364F15C7" w:rsidR="001F7DB7" w:rsidRPr="00A43BA8" w:rsidRDefault="001F7DB7" w:rsidP="000E7309">
            <w:pPr>
              <w:pStyle w:val="01Eingabe1"/>
            </w:pPr>
          </w:p>
          <w:p w14:paraId="764AB014" w14:textId="1A555774" w:rsidR="001F7DB7" w:rsidRPr="00A43BA8" w:rsidRDefault="001F7DB7" w:rsidP="000E7309">
            <w:pPr>
              <w:pStyle w:val="01Eingabe1"/>
            </w:pPr>
          </w:p>
          <w:p w14:paraId="318139D1" w14:textId="5904C940" w:rsidR="001F7DB7" w:rsidRPr="00A43BA8" w:rsidRDefault="001F7DB7" w:rsidP="000E7309">
            <w:pPr>
              <w:pStyle w:val="01Eingabe1"/>
            </w:pPr>
          </w:p>
          <w:p w14:paraId="1034BB59" w14:textId="51F0291E" w:rsidR="001F7DB7" w:rsidRPr="00A43BA8" w:rsidRDefault="001F7DB7" w:rsidP="000E7309">
            <w:pPr>
              <w:pStyle w:val="01Eingabe1"/>
            </w:pPr>
          </w:p>
          <w:p w14:paraId="0EC54DF6" w14:textId="6886D3F8" w:rsidR="001F7DB7" w:rsidRPr="00A43BA8" w:rsidRDefault="001F7DB7" w:rsidP="000E7309">
            <w:pPr>
              <w:pStyle w:val="01Eingabe1"/>
            </w:pPr>
          </w:p>
          <w:p w14:paraId="1D133B6E" w14:textId="11A443F1" w:rsidR="001F7DB7" w:rsidRPr="00A43BA8" w:rsidRDefault="001F7DB7" w:rsidP="000E7309">
            <w:pPr>
              <w:pStyle w:val="01Eingabe1"/>
            </w:pPr>
          </w:p>
          <w:p w14:paraId="295DC2BB" w14:textId="25353852" w:rsidR="001F7DB7" w:rsidRPr="00A43BA8" w:rsidRDefault="001F7DB7" w:rsidP="000E7309">
            <w:pPr>
              <w:pStyle w:val="01Eingabe1"/>
            </w:pPr>
          </w:p>
          <w:p w14:paraId="2FA7297D" w14:textId="100E4058" w:rsidR="001F7DB7" w:rsidRPr="00A43BA8" w:rsidRDefault="001F7DB7" w:rsidP="000E7309">
            <w:pPr>
              <w:pStyle w:val="01Eingabe1"/>
            </w:pPr>
          </w:p>
          <w:p w14:paraId="6E1E283B" w14:textId="1274122E" w:rsidR="001F7DB7" w:rsidRPr="00A43BA8" w:rsidRDefault="001F7DB7" w:rsidP="000E7309">
            <w:pPr>
              <w:pStyle w:val="01Eingabe1"/>
            </w:pPr>
          </w:p>
          <w:p w14:paraId="1C773923" w14:textId="4937BB65" w:rsidR="001F7DB7" w:rsidRPr="00A43BA8" w:rsidRDefault="001F7DB7" w:rsidP="000E7309">
            <w:pPr>
              <w:pStyle w:val="01Eingabe1"/>
            </w:pPr>
          </w:p>
          <w:p w14:paraId="79CFAD80" w14:textId="6638BDDB" w:rsidR="001F7DB7" w:rsidRPr="00A43BA8" w:rsidRDefault="001F7DB7" w:rsidP="000E7309">
            <w:pPr>
              <w:pStyle w:val="01Eingabe1"/>
            </w:pPr>
          </w:p>
          <w:p w14:paraId="0D678E0B" w14:textId="2E196A8A" w:rsidR="001F7DB7" w:rsidRPr="00A43BA8" w:rsidRDefault="001F7DB7" w:rsidP="000E7309">
            <w:pPr>
              <w:pStyle w:val="01Eingabe1"/>
            </w:pPr>
          </w:p>
          <w:p w14:paraId="78768AB9" w14:textId="7F1C56CC" w:rsidR="001F7DB7" w:rsidRPr="00A43BA8" w:rsidRDefault="001F7DB7" w:rsidP="000E7309">
            <w:pPr>
              <w:pStyle w:val="01Eingabe1"/>
            </w:pPr>
          </w:p>
          <w:p w14:paraId="0545EA06" w14:textId="52E75316" w:rsidR="001F7DB7" w:rsidRPr="00A43BA8" w:rsidRDefault="001F7DB7" w:rsidP="000E7309">
            <w:pPr>
              <w:pStyle w:val="01Eingabe1"/>
            </w:pPr>
          </w:p>
          <w:p w14:paraId="04867A68" w14:textId="10872424" w:rsidR="001F7DB7" w:rsidRPr="00A43BA8" w:rsidRDefault="001F7DB7" w:rsidP="000E7309">
            <w:pPr>
              <w:pStyle w:val="01Eingabe1"/>
            </w:pPr>
          </w:p>
          <w:p w14:paraId="4562A9AA" w14:textId="13FE3906" w:rsidR="001F7DB7" w:rsidRDefault="001F7DB7" w:rsidP="000E7309">
            <w:pPr>
              <w:pStyle w:val="01Eingabe1"/>
            </w:pPr>
          </w:p>
          <w:p w14:paraId="1F8A9172" w14:textId="77777777" w:rsidR="0081404C" w:rsidRDefault="0081404C" w:rsidP="000E7309">
            <w:pPr>
              <w:pStyle w:val="01Eingabe1"/>
            </w:pPr>
          </w:p>
          <w:p w14:paraId="53A329E7" w14:textId="77777777" w:rsidR="0081404C" w:rsidRDefault="0081404C" w:rsidP="000E7309">
            <w:pPr>
              <w:pStyle w:val="01Eingabe1"/>
            </w:pPr>
          </w:p>
          <w:p w14:paraId="3E9D79AC" w14:textId="77777777" w:rsidR="0081404C" w:rsidRDefault="0081404C" w:rsidP="000E7309">
            <w:pPr>
              <w:pStyle w:val="01Eingabe1"/>
            </w:pPr>
          </w:p>
          <w:p w14:paraId="67D197B3" w14:textId="77777777" w:rsidR="0081404C" w:rsidRDefault="0081404C" w:rsidP="000E7309">
            <w:pPr>
              <w:pStyle w:val="01Eingabe1"/>
            </w:pPr>
          </w:p>
          <w:p w14:paraId="4979EFA9" w14:textId="77777777" w:rsidR="0081404C" w:rsidRDefault="0081404C" w:rsidP="000E7309">
            <w:pPr>
              <w:pStyle w:val="01Eingabe1"/>
            </w:pPr>
          </w:p>
          <w:p w14:paraId="2856608B" w14:textId="77777777" w:rsidR="0081404C" w:rsidRDefault="0081404C" w:rsidP="000E7309">
            <w:pPr>
              <w:pStyle w:val="01Eingabe1"/>
            </w:pPr>
          </w:p>
          <w:p w14:paraId="0212C203" w14:textId="77777777" w:rsidR="0081404C" w:rsidRDefault="0081404C" w:rsidP="000E7309">
            <w:pPr>
              <w:pStyle w:val="01Eingabe1"/>
            </w:pPr>
          </w:p>
          <w:p w14:paraId="1911BCE8" w14:textId="77777777" w:rsidR="0081404C" w:rsidRDefault="0081404C" w:rsidP="000E7309">
            <w:pPr>
              <w:pStyle w:val="01Eingabe1"/>
            </w:pPr>
          </w:p>
          <w:p w14:paraId="13BC04C7" w14:textId="77777777" w:rsidR="0081404C" w:rsidRDefault="0081404C" w:rsidP="000E7309">
            <w:pPr>
              <w:pStyle w:val="01Eingabe1"/>
            </w:pPr>
          </w:p>
          <w:p w14:paraId="1540D179" w14:textId="77777777" w:rsidR="0081404C" w:rsidRDefault="0081404C" w:rsidP="000E7309">
            <w:pPr>
              <w:pStyle w:val="01Eingabe1"/>
            </w:pPr>
          </w:p>
          <w:p w14:paraId="00B2DE6D" w14:textId="77777777" w:rsidR="0081404C" w:rsidRDefault="0081404C" w:rsidP="000E7309">
            <w:pPr>
              <w:pStyle w:val="01Eingabe1"/>
            </w:pPr>
          </w:p>
          <w:p w14:paraId="7E2BD5E3" w14:textId="77777777" w:rsidR="0081404C" w:rsidRDefault="0081404C" w:rsidP="000E7309">
            <w:pPr>
              <w:pStyle w:val="01Eingabe1"/>
            </w:pPr>
          </w:p>
          <w:p w14:paraId="4A846537" w14:textId="77777777" w:rsidR="0081404C" w:rsidRDefault="0081404C" w:rsidP="000E7309">
            <w:pPr>
              <w:pStyle w:val="01Eingabe1"/>
            </w:pPr>
          </w:p>
          <w:p w14:paraId="2DBB7DDC" w14:textId="77777777" w:rsidR="0081404C" w:rsidRDefault="0081404C" w:rsidP="000E7309">
            <w:pPr>
              <w:pStyle w:val="01Eingabe1"/>
            </w:pPr>
          </w:p>
          <w:p w14:paraId="5D95650C" w14:textId="77777777" w:rsidR="0081404C" w:rsidRPr="00A43BA8" w:rsidRDefault="0081404C" w:rsidP="000E7309">
            <w:pPr>
              <w:pStyle w:val="01Eingabe1"/>
            </w:pPr>
          </w:p>
          <w:p w14:paraId="4F5D5F47" w14:textId="59630133" w:rsidR="001F7DB7" w:rsidRPr="00A43BA8" w:rsidRDefault="0AEB7C7E" w:rsidP="000E7309">
            <w:pPr>
              <w:pStyle w:val="01Eingabe1"/>
            </w:pPr>
            <w:r>
              <w:t>75</w:t>
            </w:r>
          </w:p>
          <w:p w14:paraId="4B7B77BB" w14:textId="494B60EA" w:rsidR="001F7DB7" w:rsidRPr="00A43BA8" w:rsidRDefault="3C176064" w:rsidP="000E7309">
            <w:pPr>
              <w:pStyle w:val="01Eingabe1"/>
            </w:pPr>
            <w:r>
              <w:t>Min</w:t>
            </w:r>
          </w:p>
        </w:tc>
        <w:tc>
          <w:tcPr>
            <w:tcW w:w="3790" w:type="pct"/>
          </w:tcPr>
          <w:p w14:paraId="5AAD2A0F" w14:textId="77777777" w:rsidR="001F7DB7" w:rsidRDefault="004365CF" w:rsidP="001E112B">
            <w:pPr>
              <w:pStyle w:val="05berschrift1"/>
            </w:pPr>
            <w:r w:rsidRPr="00A43BA8">
              <w:lastRenderedPageBreak/>
              <w:t>Hauptteil:</w:t>
            </w:r>
          </w:p>
          <w:p w14:paraId="68E3761B" w14:textId="08885C07" w:rsidR="00FD155A" w:rsidRPr="00B601A0" w:rsidRDefault="00FD155A" w:rsidP="00FD155A">
            <w:pPr>
              <w:pStyle w:val="01Eingabe1"/>
              <w:rPr>
                <w:b/>
                <w:bCs/>
              </w:rPr>
            </w:pPr>
          </w:p>
          <w:p w14:paraId="1C3B2056" w14:textId="77777777" w:rsidR="00BE7C77" w:rsidRDefault="0BCA7975" w:rsidP="559DD2A2">
            <w:pPr>
              <w:pStyle w:val="01Eingabe1"/>
              <w:spacing w:line="259" w:lineRule="auto"/>
            </w:pPr>
            <w:r w:rsidRPr="0BCA7975">
              <w:rPr>
                <w:b/>
                <w:bCs/>
              </w:rPr>
              <w:t>Vorführung</w:t>
            </w:r>
            <w:r w:rsidR="24731D82">
              <w:br/>
            </w:r>
            <w:r>
              <w:t xml:space="preserve">Bevor die </w:t>
            </w:r>
            <w:r w:rsidR="00DE7B18" w:rsidRPr="00DE7B18">
              <w:t>Teilnehmer</w:t>
            </w:r>
            <w:r w:rsidR="00DE7B18">
              <w:t xml:space="preserve"> </w:t>
            </w:r>
            <w:r>
              <w:t xml:space="preserve">mit der Erstellung der Figuren anfangen können, müssten erstmals ein paar Beispiele gezeigt werden. Das dient dazu, damit die </w:t>
            </w:r>
            <w:r w:rsidR="00DE7B18" w:rsidRPr="00DE7B18">
              <w:t>Teilnehmer</w:t>
            </w:r>
            <w:r w:rsidR="00DE7B18">
              <w:t xml:space="preserve"> </w:t>
            </w:r>
            <w:r>
              <w:t xml:space="preserve">eine Idee davon bekommen, wie eine Figur mit </w:t>
            </w:r>
            <w:proofErr w:type="spellStart"/>
            <w:r>
              <w:t>Fimo</w:t>
            </w:r>
            <w:proofErr w:type="spellEnd"/>
            <w:r>
              <w:t xml:space="preserve"> aussehen könnte oder welche Ideen sie umsetzen möchten.</w:t>
            </w:r>
            <w:r w:rsidR="24731D82">
              <w:br/>
            </w:r>
            <w:r>
              <w:t>Als Referenzen haben wir eine im Vorhinein selbstgemachte Figur dabei und folgende Bilder, die wir den Teilnehmer</w:t>
            </w:r>
            <w:r w:rsidR="006344F7">
              <w:t>n</w:t>
            </w:r>
            <w:r>
              <w:t xml:space="preserve"> als Inspiration zeigen.</w:t>
            </w:r>
          </w:p>
          <w:p w14:paraId="637E4CEA" w14:textId="3A063C11" w:rsidR="00FD155A" w:rsidRDefault="24731D82" w:rsidP="559DD2A2">
            <w:pPr>
              <w:pStyle w:val="01Eingabe1"/>
              <w:spacing w:line="259" w:lineRule="auto"/>
            </w:pPr>
            <w:r>
              <w:br/>
            </w:r>
            <w:r>
              <w:rPr>
                <w:noProof/>
              </w:rPr>
              <w:drawing>
                <wp:inline distT="0" distB="0" distL="0" distR="0" wp14:anchorId="0ED42526" wp14:editId="1835EB13">
                  <wp:extent cx="2227217" cy="1484811"/>
                  <wp:effectExtent l="0" t="0" r="0" b="1270"/>
                  <wp:docPr id="93747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4773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2191" cy="1488127"/>
                          </a:xfrm>
                          <a:prstGeom prst="rect">
                            <a:avLst/>
                          </a:prstGeom>
                        </pic:spPr>
                      </pic:pic>
                    </a:graphicData>
                  </a:graphic>
                </wp:inline>
              </w:drawing>
            </w:r>
            <w:r>
              <w:rPr>
                <w:noProof/>
              </w:rPr>
              <w:drawing>
                <wp:inline distT="0" distB="0" distL="0" distR="0" wp14:anchorId="5EB574DE" wp14:editId="0BC76D5C">
                  <wp:extent cx="1711234" cy="1462130"/>
                  <wp:effectExtent l="0" t="0" r="3810" b="0"/>
                  <wp:docPr id="4941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1143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1686" cy="1471061"/>
                          </a:xfrm>
                          <a:prstGeom prst="rect">
                            <a:avLst/>
                          </a:prstGeom>
                        </pic:spPr>
                      </pic:pic>
                    </a:graphicData>
                  </a:graphic>
                </wp:inline>
              </w:drawing>
            </w:r>
          </w:p>
          <w:p w14:paraId="2C936B7E" w14:textId="062D967A" w:rsidR="00186570" w:rsidRDefault="00186570" w:rsidP="000E7309">
            <w:pPr>
              <w:pStyle w:val="01Eingabe1"/>
            </w:pPr>
            <w:r>
              <w:rPr>
                <w:noProof/>
              </w:rPr>
              <w:lastRenderedPageBreak/>
              <w:drawing>
                <wp:inline distT="0" distB="0" distL="0" distR="0" wp14:anchorId="77CB32AE" wp14:editId="31D423C2">
                  <wp:extent cx="2019300" cy="1603562"/>
                  <wp:effectExtent l="0" t="0" r="0" b="0"/>
                  <wp:docPr id="338713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13474"/>
                          <pic:cNvPicPr/>
                        </pic:nvPicPr>
                        <pic:blipFill>
                          <a:blip r:embed="rId9">
                            <a:extLst>
                              <a:ext uri="{28A0092B-C50C-407E-A947-70E740481C1C}">
                                <a14:useLocalDpi xmlns:a14="http://schemas.microsoft.com/office/drawing/2010/main" val="0"/>
                              </a:ext>
                            </a:extLst>
                          </a:blip>
                          <a:stretch>
                            <a:fillRect/>
                          </a:stretch>
                        </pic:blipFill>
                        <pic:spPr>
                          <a:xfrm>
                            <a:off x="0" y="0"/>
                            <a:ext cx="2019300" cy="1603562"/>
                          </a:xfrm>
                          <a:prstGeom prst="rect">
                            <a:avLst/>
                          </a:prstGeom>
                        </pic:spPr>
                      </pic:pic>
                    </a:graphicData>
                  </a:graphic>
                </wp:inline>
              </w:drawing>
            </w:r>
            <w:r>
              <w:rPr>
                <w:noProof/>
              </w:rPr>
              <w:drawing>
                <wp:inline distT="0" distB="0" distL="0" distR="0" wp14:anchorId="78AA90BC" wp14:editId="3DCD406E">
                  <wp:extent cx="2137845" cy="1603384"/>
                  <wp:effectExtent l="0" t="0" r="0" b="0"/>
                  <wp:docPr id="441733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332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2051" cy="1606538"/>
                          </a:xfrm>
                          <a:prstGeom prst="rect">
                            <a:avLst/>
                          </a:prstGeom>
                        </pic:spPr>
                      </pic:pic>
                    </a:graphicData>
                  </a:graphic>
                </wp:inline>
              </w:drawing>
            </w:r>
          </w:p>
          <w:p w14:paraId="6AB5165C" w14:textId="638680FC" w:rsidR="00D87D8D" w:rsidRDefault="00D87D8D" w:rsidP="000E7309">
            <w:pPr>
              <w:pStyle w:val="01Eingabe1"/>
            </w:pPr>
            <w:r w:rsidRPr="00D87D8D">
              <w:rPr>
                <w:noProof/>
              </w:rPr>
              <w:drawing>
                <wp:inline distT="0" distB="0" distL="0" distR="0" wp14:anchorId="38E81A7B" wp14:editId="42CE27D1">
                  <wp:extent cx="2046863" cy="1364776"/>
                  <wp:effectExtent l="0" t="0" r="0" b="6985"/>
                  <wp:docPr id="1" name="Grafik 1" descr="More About Tiger: Why is the tiger the 'true' king of the jungle? - CGTN">
                    <a:extLst xmlns:a="http://schemas.openxmlformats.org/drawingml/2006/main">
                      <a:ext uri="{FF2B5EF4-FFF2-40B4-BE49-F238E27FC236}">
                        <a16:creationId xmlns:a16="http://schemas.microsoft.com/office/drawing/2014/main" id="{F02E70D5-B0F3-5232-DE24-1B5FD77B8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More About Tiger: Why is the tiger the 'true' king of the jungle? - CGTN">
                            <a:extLst>
                              <a:ext uri="{FF2B5EF4-FFF2-40B4-BE49-F238E27FC236}">
                                <a16:creationId xmlns:a16="http://schemas.microsoft.com/office/drawing/2014/main" id="{F02E70D5-B0F3-5232-DE24-1B5FD77B8417}"/>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771" cy="1372049"/>
                          </a:xfrm>
                          <a:prstGeom prst="rect">
                            <a:avLst/>
                          </a:prstGeom>
                          <a:noFill/>
                          <a:ln>
                            <a:noFill/>
                          </a:ln>
                        </pic:spPr>
                      </pic:pic>
                    </a:graphicData>
                  </a:graphic>
                </wp:inline>
              </w:drawing>
            </w:r>
            <w:r w:rsidR="00CB4CC7" w:rsidRPr="00CB4CC7">
              <w:rPr>
                <w:noProof/>
              </w:rPr>
              <w:drawing>
                <wp:inline distT="0" distB="0" distL="0" distR="0" wp14:anchorId="3A0F3178" wp14:editId="228E918E">
                  <wp:extent cx="2047164" cy="1363774"/>
                  <wp:effectExtent l="0" t="0" r="0" b="8255"/>
                  <wp:docPr id="1026" name="Picture 2" descr="Einblick in die Dschungel-Welt">
                    <a:extLst xmlns:a="http://schemas.openxmlformats.org/drawingml/2006/main">
                      <a:ext uri="{FF2B5EF4-FFF2-40B4-BE49-F238E27FC236}">
                        <a16:creationId xmlns:a16="http://schemas.microsoft.com/office/drawing/2014/main" id="{BD6E6081-1E4B-9087-90F7-219D92E57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inblick in die Dschungel-Welt">
                            <a:extLst>
                              <a:ext uri="{FF2B5EF4-FFF2-40B4-BE49-F238E27FC236}">
                                <a16:creationId xmlns:a16="http://schemas.microsoft.com/office/drawing/2014/main" id="{BD6E6081-1E4B-9087-90F7-219D92E575FD}"/>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3120" cy="1374403"/>
                          </a:xfrm>
                          <a:prstGeom prst="rect">
                            <a:avLst/>
                          </a:prstGeom>
                          <a:noFill/>
                        </pic:spPr>
                      </pic:pic>
                    </a:graphicData>
                  </a:graphic>
                </wp:inline>
              </w:drawing>
            </w:r>
          </w:p>
          <w:p w14:paraId="78A35CD1" w14:textId="77777777" w:rsidR="00D37F81" w:rsidRDefault="00D37F81" w:rsidP="000E7309">
            <w:pPr>
              <w:pStyle w:val="01Eingabe1"/>
            </w:pPr>
          </w:p>
          <w:p w14:paraId="5D7E7812" w14:textId="240063C1" w:rsidR="00D37F81" w:rsidRDefault="00D37F81" w:rsidP="000E7309">
            <w:pPr>
              <w:pStyle w:val="01Eingabe1"/>
            </w:pPr>
            <w:r>
              <w:t xml:space="preserve">PowerPoint </w:t>
            </w:r>
            <w:r w:rsidR="00D87D8D">
              <w:t xml:space="preserve">aller Bildern die dann ausgedruckt werden: </w:t>
            </w:r>
            <w:hyperlink r:id="rId13" w:history="1">
              <w:r w:rsidR="00D87D8D" w:rsidRPr="0073531D">
                <w:rPr>
                  <w:rStyle w:val="Hyperlink"/>
                </w:rPr>
                <w:t>https://1drv.ms/p/s!An7PHH3AUbzvge8MTlTTHALjmIi4fw?e=VLqWn7</w:t>
              </w:r>
            </w:hyperlink>
          </w:p>
          <w:p w14:paraId="01A7166E" w14:textId="77777777" w:rsidR="00D37F81" w:rsidRDefault="00D37F81" w:rsidP="000E7309">
            <w:pPr>
              <w:pStyle w:val="01Eingabe1"/>
            </w:pPr>
          </w:p>
          <w:p w14:paraId="039EF371" w14:textId="7BEC09D1" w:rsidR="007622E6" w:rsidRPr="001543EB" w:rsidRDefault="559DD2A2" w:rsidP="000E7309">
            <w:pPr>
              <w:pStyle w:val="01Eingabe1"/>
            </w:pPr>
            <w:r>
              <w:t xml:space="preserve">Die </w:t>
            </w:r>
            <w:proofErr w:type="spellStart"/>
            <w:r>
              <w:t>Fimo</w:t>
            </w:r>
            <w:proofErr w:type="spellEnd"/>
            <w:r>
              <w:t>-Figuren, die als Beispiele gezeigt wurden, ähneln den Tieren aus dem Film Jumanji oder auch generell den Tieren, die man in einem Dschungel sehen kann.</w:t>
            </w:r>
          </w:p>
          <w:p w14:paraId="269F2B15" w14:textId="70462544" w:rsidR="007622E6" w:rsidRPr="001543EB" w:rsidRDefault="007622E6" w:rsidP="000E7309">
            <w:pPr>
              <w:pStyle w:val="01Eingabe1"/>
            </w:pPr>
          </w:p>
          <w:p w14:paraId="742969B7" w14:textId="70E4E757" w:rsidR="007622E6" w:rsidRPr="001543EB" w:rsidRDefault="559DD2A2" w:rsidP="559DD2A2">
            <w:pPr>
              <w:pStyle w:val="01Eingabe1"/>
              <w:rPr>
                <w:b/>
                <w:bCs/>
              </w:rPr>
            </w:pPr>
            <w:r w:rsidRPr="559DD2A2">
              <w:rPr>
                <w:b/>
                <w:bCs/>
              </w:rPr>
              <w:t>Erstellung</w:t>
            </w:r>
          </w:p>
          <w:p w14:paraId="44DAE849" w14:textId="719362AC" w:rsidR="007622E6" w:rsidRPr="001543EB" w:rsidRDefault="559DD2A2" w:rsidP="000E7309">
            <w:pPr>
              <w:pStyle w:val="01Eingabe1"/>
            </w:pPr>
            <w:r>
              <w:t xml:space="preserve">Den </w:t>
            </w:r>
            <w:r w:rsidR="00DE7B18" w:rsidRPr="00DE7B18">
              <w:t>Teilnehmer</w:t>
            </w:r>
            <w:r w:rsidR="002C72DD">
              <w:t>n</w:t>
            </w:r>
            <w:r w:rsidR="00DE7B18">
              <w:t xml:space="preserve"> </w:t>
            </w:r>
            <w:r>
              <w:t xml:space="preserve">werden verschieden farbige </w:t>
            </w:r>
            <w:proofErr w:type="spellStart"/>
            <w:r>
              <w:t>Fimo</w:t>
            </w:r>
            <w:proofErr w:type="spellEnd"/>
            <w:r>
              <w:t>-Massen angeboten. Je nach deren Tier-Vorstellungen, können sie mit denen ihre Tier-Figuren zurecht nach ihrem Belieben erstellen.</w:t>
            </w:r>
            <w:r w:rsidR="007622E6">
              <w:br/>
            </w:r>
            <w:r>
              <w:t xml:space="preserve">Da es wie Knete funktioniert, braucht </w:t>
            </w:r>
            <w:r w:rsidR="007C5B5F">
              <w:t>man</w:t>
            </w:r>
            <w:r>
              <w:t xml:space="preserve"> keine zusätzlichen Materialen zu benützen. Die eigenen Hände genügen schon aus. Jedoch können die </w:t>
            </w:r>
            <w:r w:rsidR="00DE7B18" w:rsidRPr="00DE7B18">
              <w:t>Teilnehmer</w:t>
            </w:r>
            <w:r>
              <w:t xml:space="preserve">, wenn sie es wollen, für “Feinarbeiten” eine Nadel </w:t>
            </w:r>
            <w:r w:rsidR="00A7632A">
              <w:t xml:space="preserve">unter der Aufsicht der Leiter </w:t>
            </w:r>
            <w:r>
              <w:t>ben</w:t>
            </w:r>
            <w:r w:rsidR="00A7632A">
              <w:t>u</w:t>
            </w:r>
            <w:r>
              <w:t>tzen.</w:t>
            </w:r>
          </w:p>
          <w:p w14:paraId="02FDC9A4" w14:textId="2376DDA8" w:rsidR="007622E6" w:rsidRPr="001543EB" w:rsidRDefault="0BCA7975" w:rsidP="000E7309">
            <w:pPr>
              <w:pStyle w:val="01Eingabe1"/>
            </w:pPr>
            <w:r>
              <w:t>Zur Verfügung wird auch eine kleine Metallöse für jeden Teilnehmer bereitgestellt. Die müssen sie irgendwo an ihren Tier-Figuren dranmachen, bevor sie verhärtet werden. Die sind vonnöten, um die Kunstwerke als Schmuck an den Cevi-Hemden aufzuhängen mit einer Kette.</w:t>
            </w:r>
            <w:r w:rsidR="007622E6">
              <w:br/>
            </w:r>
            <w:r>
              <w:t xml:space="preserve">Es ist den </w:t>
            </w:r>
            <w:r w:rsidR="00DE7B18" w:rsidRPr="00DE7B18">
              <w:t>Teilnehmer</w:t>
            </w:r>
            <w:r w:rsidR="00AB4F73">
              <w:t>n</w:t>
            </w:r>
            <w:r w:rsidR="00DE7B18">
              <w:t xml:space="preserve"> </w:t>
            </w:r>
            <w:r>
              <w:t>auch freibelassen, wie viele Figuren sie erstellen wollen.</w:t>
            </w:r>
          </w:p>
          <w:p w14:paraId="40335538" w14:textId="13A1FCD0" w:rsidR="007622E6" w:rsidRPr="001543EB" w:rsidRDefault="007622E6" w:rsidP="000E7309">
            <w:pPr>
              <w:pStyle w:val="01Eingabe1"/>
            </w:pPr>
          </w:p>
        </w:tc>
        <w:tc>
          <w:tcPr>
            <w:tcW w:w="793" w:type="pct"/>
          </w:tcPr>
          <w:p w14:paraId="0C592209" w14:textId="0B481FB4" w:rsidR="001F7DB7" w:rsidRPr="007874DA" w:rsidRDefault="559DD2A2" w:rsidP="000E7309">
            <w:pPr>
              <w:pStyle w:val="01Eingabe1"/>
            </w:pPr>
            <w:r>
              <w:lastRenderedPageBreak/>
              <w:t>Shark</w:t>
            </w:r>
          </w:p>
        </w:tc>
      </w:tr>
      <w:tr w:rsidR="001F7DB7" w:rsidRPr="00A43BA8" w14:paraId="365CC9B5" w14:textId="77777777" w:rsidTr="1D7AF348">
        <w:trPr>
          <w:trHeight w:val="794"/>
        </w:trPr>
        <w:tc>
          <w:tcPr>
            <w:tcW w:w="417" w:type="pct"/>
          </w:tcPr>
          <w:p w14:paraId="6158739F" w14:textId="1537BE46" w:rsidR="001F7DB7" w:rsidRPr="00A43BA8" w:rsidRDefault="00165BFB" w:rsidP="000E7309">
            <w:pPr>
              <w:pStyle w:val="01Eingabe1"/>
            </w:pPr>
            <w:r>
              <w:t xml:space="preserve">10 Min </w:t>
            </w:r>
          </w:p>
        </w:tc>
        <w:tc>
          <w:tcPr>
            <w:tcW w:w="3790" w:type="pct"/>
          </w:tcPr>
          <w:p w14:paraId="4ED75F52" w14:textId="3343BA21" w:rsidR="00681613" w:rsidRDefault="782FC154" w:rsidP="004F53A9">
            <w:pPr>
              <w:pStyle w:val="05berschrift1"/>
            </w:pPr>
            <w:r>
              <w:t>Ausklang:</w:t>
            </w:r>
          </w:p>
          <w:p w14:paraId="1932D0A5" w14:textId="3544387C" w:rsidR="0055590A" w:rsidRDefault="2BA48ED5" w:rsidP="000E7309">
            <w:pPr>
              <w:pStyle w:val="01Eingabe1"/>
            </w:pPr>
            <w:r>
              <w:t>Jetzt haben alle mindestens ein Andenken</w:t>
            </w:r>
            <w:r w:rsidR="002050A2">
              <w:t xml:space="preserve"> an das He-La. Nun geht es ans Aufräumen. Die Teil</w:t>
            </w:r>
            <w:r w:rsidR="002E12DC">
              <w:t>nehmer müssen nun alles wieder versorgen</w:t>
            </w:r>
            <w:r w:rsidR="00613EBA">
              <w:t>,</w:t>
            </w:r>
            <w:r w:rsidR="002E12DC">
              <w:t xml:space="preserve"> was sie gebraucht haben</w:t>
            </w:r>
            <w:r w:rsidR="00CB0F97">
              <w:t xml:space="preserve"> (Nadeln wieder versorgen, </w:t>
            </w:r>
            <w:proofErr w:type="spellStart"/>
            <w:r w:rsidR="00CB0F97">
              <w:t>Fimo</w:t>
            </w:r>
            <w:proofErr w:type="spellEnd"/>
            <w:r w:rsidR="00CB0F97">
              <w:t xml:space="preserve"> zumachen und verpacken, die </w:t>
            </w:r>
            <w:proofErr w:type="spellStart"/>
            <w:r w:rsidR="00CB0F97">
              <w:t>Fimo</w:t>
            </w:r>
            <w:proofErr w:type="spellEnd"/>
            <w:r w:rsidR="00CB0F97">
              <w:t xml:space="preserve"> </w:t>
            </w:r>
            <w:proofErr w:type="gramStart"/>
            <w:r w:rsidR="00CB0F97">
              <w:t>Figuren</w:t>
            </w:r>
            <w:proofErr w:type="gramEnd"/>
            <w:r w:rsidR="00CB0F97">
              <w:t xml:space="preserve"> die sie gepackt haben den Leitern übereichen und alles weitere übereichen.</w:t>
            </w:r>
          </w:p>
          <w:p w14:paraId="16905F7A" w14:textId="161EB0C9" w:rsidR="002050A2" w:rsidRDefault="00CB0F97" w:rsidP="000E7309">
            <w:pPr>
              <w:pStyle w:val="01Eingabe1"/>
            </w:pPr>
            <w:r>
              <w:t xml:space="preserve">Zum Schluss können die Teilnehmer ihre selbstgemachten </w:t>
            </w:r>
            <w:proofErr w:type="spellStart"/>
            <w:r>
              <w:t>Fimo</w:t>
            </w:r>
            <w:proofErr w:type="spellEnd"/>
            <w:r>
              <w:t>-Figuren nochmals bestaunen.</w:t>
            </w:r>
          </w:p>
          <w:p w14:paraId="5B4B6517" w14:textId="77777777" w:rsidR="00CB0F97" w:rsidRDefault="00CB0F97" w:rsidP="000E7309">
            <w:pPr>
              <w:pStyle w:val="01Eingabe1"/>
            </w:pPr>
          </w:p>
          <w:p w14:paraId="4B6769AF" w14:textId="124C992E" w:rsidR="00165BFB" w:rsidRDefault="2BA48ED5" w:rsidP="000E7309">
            <w:pPr>
              <w:pStyle w:val="01Eingabe1"/>
            </w:pPr>
            <w:r>
              <w:t xml:space="preserve">Wir werden die Figuren für sie noch backen und dann können die </w:t>
            </w:r>
            <w:r w:rsidR="00DE7B18" w:rsidRPr="00DE7B18">
              <w:t>Teilnehmer</w:t>
            </w:r>
            <w:r w:rsidR="00DE7B18">
              <w:t xml:space="preserve"> </w:t>
            </w:r>
            <w:r>
              <w:t xml:space="preserve">sie </w:t>
            </w:r>
            <w:r w:rsidR="00613EBA">
              <w:t>am darauffolgenden Tag</w:t>
            </w:r>
            <w:r>
              <w:t xml:space="preserve"> am Cevi Hemd befestigen.</w:t>
            </w:r>
          </w:p>
          <w:p w14:paraId="71E2A517" w14:textId="24445386" w:rsidR="008E6239" w:rsidRPr="007874DA" w:rsidRDefault="008E6239" w:rsidP="00CB0F97">
            <w:pPr>
              <w:pStyle w:val="01Eingabe1"/>
            </w:pPr>
          </w:p>
        </w:tc>
        <w:tc>
          <w:tcPr>
            <w:tcW w:w="793" w:type="pct"/>
          </w:tcPr>
          <w:p w14:paraId="1EE445F7" w14:textId="2C1C985D" w:rsidR="001F7DB7" w:rsidRPr="00A43BA8" w:rsidRDefault="559DD2A2" w:rsidP="000E7309">
            <w:pPr>
              <w:pStyle w:val="01Eingabe1"/>
            </w:pPr>
            <w:r>
              <w:t>Shark</w:t>
            </w:r>
          </w:p>
        </w:tc>
      </w:tr>
    </w:tbl>
    <w:p w14:paraId="20B2E857" w14:textId="77777777" w:rsidR="00BF2A95" w:rsidRPr="00A43BA8" w:rsidRDefault="00BF2A95"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240BD0B1" w14:textId="77777777" w:rsidTr="559DD2A2">
        <w:trPr>
          <w:trHeight w:val="42"/>
        </w:trPr>
        <w:tc>
          <w:tcPr>
            <w:tcW w:w="5000" w:type="pct"/>
            <w:vAlign w:val="center"/>
          </w:tcPr>
          <w:p w14:paraId="0A88254E" w14:textId="77777777" w:rsidR="00AF272E" w:rsidRPr="00A43BA8" w:rsidRDefault="00AF272E" w:rsidP="001E112B">
            <w:pPr>
              <w:pStyle w:val="05berschrift1"/>
            </w:pPr>
            <w:r w:rsidRPr="00A43BA8">
              <w:t>Sicherheitsüberlegungen und -</w:t>
            </w:r>
            <w:proofErr w:type="spellStart"/>
            <w:r w:rsidRPr="00A43BA8">
              <w:t>Massnahmen</w:t>
            </w:r>
            <w:proofErr w:type="spellEnd"/>
            <w:r w:rsidRPr="00A43BA8">
              <w:t>:</w:t>
            </w:r>
          </w:p>
        </w:tc>
      </w:tr>
      <w:tr w:rsidR="00AF272E" w:rsidRPr="00A43BA8" w14:paraId="054B7434" w14:textId="77777777" w:rsidTr="559DD2A2">
        <w:trPr>
          <w:trHeight w:val="567"/>
        </w:trPr>
        <w:tc>
          <w:tcPr>
            <w:tcW w:w="5000" w:type="pct"/>
          </w:tcPr>
          <w:p w14:paraId="4D679694" w14:textId="504BFCE2" w:rsidR="00EE17C1" w:rsidRDefault="00841A92" w:rsidP="000E7309">
            <w:pPr>
              <w:pStyle w:val="01Eingabe1"/>
            </w:pPr>
            <w:r>
              <w:t>Es gilt das allgemeine Siko und die Sani Tasche ist auch immer dabei.</w:t>
            </w:r>
          </w:p>
          <w:p w14:paraId="56CBDC85" w14:textId="77777777" w:rsidR="00EE17C1" w:rsidRDefault="00EE17C1" w:rsidP="000E7309">
            <w:pPr>
              <w:pStyle w:val="01Eingabe1"/>
            </w:pPr>
          </w:p>
          <w:p w14:paraId="23A0D827" w14:textId="21DD99F2" w:rsidR="00AF272E" w:rsidRDefault="559DD2A2" w:rsidP="000E7309">
            <w:pPr>
              <w:pStyle w:val="01Eingabe1"/>
            </w:pPr>
            <w:r>
              <w:t xml:space="preserve">Arbeit mit der Nadel: Die Nadeln werden von uns sicher aufbewahrt, damit sich die </w:t>
            </w:r>
            <w:proofErr w:type="gramStart"/>
            <w:r w:rsidR="00DE7B18" w:rsidRPr="00DE7B18">
              <w:t>Teilnehmer</w:t>
            </w:r>
            <w:proofErr w:type="gramEnd"/>
            <w:r w:rsidR="00DE7B18">
              <w:t xml:space="preserve"> </w:t>
            </w:r>
            <w:r>
              <w:t>an denen nicht aus</w:t>
            </w:r>
            <w:r w:rsidR="00AB7C85">
              <w:t xml:space="preserve"> V</w:t>
            </w:r>
            <w:r>
              <w:t>ersehen stechen. Erst auf Anfrage werden die Nadeln gegeben.</w:t>
            </w:r>
          </w:p>
          <w:p w14:paraId="13E38FFE" w14:textId="77777777" w:rsidR="00CD2656" w:rsidRDefault="00CD2656" w:rsidP="000E7309">
            <w:pPr>
              <w:pStyle w:val="01Eingabe1"/>
            </w:pPr>
          </w:p>
          <w:p w14:paraId="7451E858" w14:textId="5EB9AF8B" w:rsidR="00CD2656" w:rsidRPr="007874DA" w:rsidRDefault="00CD2656" w:rsidP="000E7309">
            <w:pPr>
              <w:pStyle w:val="01Eingabe1"/>
            </w:pPr>
            <w:r>
              <w:t>Die Figuren werden von den Leitern in den Ofen getan und überwacht</w:t>
            </w:r>
            <w:r w:rsidR="00AD5A42">
              <w:t>.</w:t>
            </w:r>
          </w:p>
        </w:tc>
      </w:tr>
    </w:tbl>
    <w:p w14:paraId="3AB5A8A9"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308D2D7F" w14:textId="77777777" w:rsidTr="559DD2A2">
        <w:trPr>
          <w:trHeight w:val="70"/>
        </w:trPr>
        <w:tc>
          <w:tcPr>
            <w:tcW w:w="5000" w:type="pct"/>
          </w:tcPr>
          <w:p w14:paraId="661436F4" w14:textId="77777777" w:rsidR="00AF272E" w:rsidRPr="00A43BA8" w:rsidRDefault="00AF272E" w:rsidP="001E112B">
            <w:pPr>
              <w:pStyle w:val="05berschrift1"/>
            </w:pPr>
            <w:r w:rsidRPr="00A43BA8">
              <w:t>Alternativprogramm:</w:t>
            </w:r>
          </w:p>
        </w:tc>
      </w:tr>
      <w:tr w:rsidR="00AF272E" w:rsidRPr="00A43BA8" w14:paraId="1A785A70" w14:textId="77777777" w:rsidTr="559DD2A2">
        <w:trPr>
          <w:trHeight w:val="567"/>
        </w:trPr>
        <w:tc>
          <w:tcPr>
            <w:tcW w:w="5000" w:type="pct"/>
          </w:tcPr>
          <w:p w14:paraId="33172878" w14:textId="2A4746B7" w:rsidR="00AF272E" w:rsidRPr="001C7348" w:rsidRDefault="559DD2A2" w:rsidP="000E7309">
            <w:pPr>
              <w:pStyle w:val="01Eingabe1"/>
            </w:pPr>
            <w:r>
              <w:t>Es ist kein Alternativprogramm vorgesehen.</w:t>
            </w:r>
          </w:p>
        </w:tc>
      </w:tr>
    </w:tbl>
    <w:p w14:paraId="1632422C" w14:textId="77777777" w:rsidR="00AF272E" w:rsidRDefault="00AF272E" w:rsidP="00D750AB">
      <w:pPr>
        <w:pStyle w:val="01Eingabe1"/>
      </w:pPr>
    </w:p>
    <w:p w14:paraId="0137E31A" w14:textId="77777777" w:rsidR="00AD5A42" w:rsidRDefault="00AD5A42" w:rsidP="00D750AB">
      <w:pPr>
        <w:pStyle w:val="01Eingabe1"/>
      </w:pPr>
    </w:p>
    <w:p w14:paraId="7BD51BAE" w14:textId="77777777" w:rsidR="00AD5A42" w:rsidRDefault="00AD5A42" w:rsidP="00D750AB">
      <w:pPr>
        <w:pStyle w:val="01Eingabe1"/>
      </w:pPr>
    </w:p>
    <w:p w14:paraId="77AA021D" w14:textId="77777777" w:rsidR="00AD5A42" w:rsidRPr="00D750AB" w:rsidRDefault="00AD5A42" w:rsidP="00D750AB">
      <w:pPr>
        <w:pStyle w:val="01Eingabe1"/>
      </w:pPr>
    </w:p>
    <w:tbl>
      <w:tblPr>
        <w:tblStyle w:val="Tabellenraster"/>
        <w:tblW w:w="5000" w:type="pct"/>
        <w:tblLook w:val="04A0" w:firstRow="1" w:lastRow="0" w:firstColumn="1" w:lastColumn="0" w:noHBand="0" w:noVBand="1"/>
      </w:tblPr>
      <w:tblGrid>
        <w:gridCol w:w="2875"/>
        <w:gridCol w:w="7328"/>
      </w:tblGrid>
      <w:tr w:rsidR="009D5C7B" w:rsidRPr="00A43BA8" w14:paraId="16163EA9" w14:textId="77777777" w:rsidTr="782FC154">
        <w:tc>
          <w:tcPr>
            <w:tcW w:w="5000" w:type="pct"/>
            <w:gridSpan w:val="2"/>
            <w:tcBorders>
              <w:left w:val="nil"/>
              <w:bottom w:val="nil"/>
              <w:right w:val="nil"/>
            </w:tcBorders>
            <w:vAlign w:val="center"/>
          </w:tcPr>
          <w:p w14:paraId="21215067" w14:textId="77777777" w:rsidR="009D5C7B" w:rsidRPr="00A43BA8" w:rsidRDefault="009D5C7B" w:rsidP="001E112B">
            <w:pPr>
              <w:pStyle w:val="05berschrift1"/>
            </w:pPr>
            <w:r w:rsidRPr="00A43BA8">
              <w:t>Material:</w:t>
            </w:r>
          </w:p>
        </w:tc>
      </w:tr>
      <w:tr w:rsidR="009D5C7B" w:rsidRPr="00A43BA8" w14:paraId="50EB520E" w14:textId="77777777" w:rsidTr="782FC154">
        <w:trPr>
          <w:trHeight w:val="70"/>
        </w:trPr>
        <w:tc>
          <w:tcPr>
            <w:tcW w:w="1409" w:type="pct"/>
            <w:tcBorders>
              <w:top w:val="nil"/>
              <w:left w:val="nil"/>
              <w:right w:val="single" w:sz="4" w:space="0" w:color="auto"/>
            </w:tcBorders>
            <w:vAlign w:val="center"/>
          </w:tcPr>
          <w:p w14:paraId="6E6E988E" w14:textId="77777777" w:rsidR="009D5C7B" w:rsidRPr="00F44425" w:rsidRDefault="009D5C7B" w:rsidP="00F44425">
            <w:pPr>
              <w:pStyle w:val="06berschrift2"/>
            </w:pPr>
            <w:r w:rsidRPr="00F44425">
              <w:t>Anzahl:</w:t>
            </w:r>
          </w:p>
        </w:tc>
        <w:tc>
          <w:tcPr>
            <w:tcW w:w="3591" w:type="pct"/>
            <w:tcBorders>
              <w:top w:val="nil"/>
              <w:left w:val="single" w:sz="4" w:space="0" w:color="auto"/>
              <w:right w:val="nil"/>
            </w:tcBorders>
            <w:vAlign w:val="center"/>
          </w:tcPr>
          <w:p w14:paraId="23DF8483" w14:textId="77777777" w:rsidR="009D5C7B" w:rsidRPr="00181122" w:rsidRDefault="009D5C7B" w:rsidP="00F44425">
            <w:pPr>
              <w:pStyle w:val="05berschrift1"/>
            </w:pPr>
            <w:r>
              <w:t>Artikel:</w:t>
            </w:r>
          </w:p>
        </w:tc>
      </w:tr>
      <w:tr w:rsidR="00AF272E" w:rsidRPr="007874DA" w14:paraId="699ADC67" w14:textId="77777777" w:rsidTr="782FC154">
        <w:trPr>
          <w:trHeight w:val="907"/>
        </w:trPr>
        <w:tc>
          <w:tcPr>
            <w:tcW w:w="1409" w:type="pct"/>
            <w:tcBorders>
              <w:left w:val="nil"/>
            </w:tcBorders>
          </w:tcPr>
          <w:p w14:paraId="5A44A92C" w14:textId="77777777" w:rsidR="00660C1C" w:rsidRPr="00104818" w:rsidRDefault="00660C1C" w:rsidP="0097350A">
            <w:pPr>
              <w:pStyle w:val="02Eingabe2"/>
              <w:rPr>
                <w:lang w:val="it-CH"/>
              </w:rPr>
            </w:pPr>
          </w:p>
          <w:p w14:paraId="6EB7D353" w14:textId="105AF600" w:rsidR="00AF272E" w:rsidRPr="00104818" w:rsidRDefault="0BCA7975" w:rsidP="0097350A">
            <w:pPr>
              <w:pStyle w:val="02Eingabe2"/>
              <w:rPr>
                <w:lang w:val="it-CH"/>
              </w:rPr>
            </w:pPr>
            <w:r w:rsidRPr="00104818">
              <w:rPr>
                <w:lang w:val="it-CH"/>
              </w:rPr>
              <w:t>1</w:t>
            </w:r>
            <w:r w:rsidR="00660C1C" w:rsidRPr="00104818">
              <w:rPr>
                <w:lang w:val="it-CH"/>
              </w:rPr>
              <w:br/>
            </w:r>
          </w:p>
          <w:p w14:paraId="45472BCD" w14:textId="0504EF43" w:rsidR="0BCA7975" w:rsidRPr="00104818" w:rsidRDefault="0BCA7975" w:rsidP="0BCA7975">
            <w:pPr>
              <w:pStyle w:val="02Eingabe2"/>
              <w:rPr>
                <w:lang w:val="it-CH"/>
              </w:rPr>
            </w:pPr>
          </w:p>
          <w:p w14:paraId="12FF5D48" w14:textId="60138659" w:rsidR="005E7BF9" w:rsidRPr="00104818" w:rsidRDefault="0BCA7975" w:rsidP="00C32882">
            <w:pPr>
              <w:pStyle w:val="02Eingabe2"/>
              <w:rPr>
                <w:lang w:val="it-CH"/>
              </w:rPr>
            </w:pPr>
            <w:r w:rsidRPr="00104818">
              <w:rPr>
                <w:lang w:val="it-CH"/>
              </w:rPr>
              <w:t>ca. 3</w:t>
            </w:r>
          </w:p>
          <w:p w14:paraId="1EF32328" w14:textId="63F34F6F" w:rsidR="005E7BF9" w:rsidRPr="00104818" w:rsidRDefault="0BCA7975" w:rsidP="00C32882">
            <w:pPr>
              <w:pStyle w:val="02Eingabe2"/>
              <w:rPr>
                <w:lang w:val="it-CH"/>
              </w:rPr>
            </w:pPr>
            <w:r w:rsidRPr="00104818">
              <w:rPr>
                <w:lang w:val="it-CH"/>
              </w:rPr>
              <w:t>ca. 10</w:t>
            </w:r>
          </w:p>
          <w:p w14:paraId="25D95916" w14:textId="6B8E3980" w:rsidR="005E7BF9" w:rsidRPr="00104818" w:rsidRDefault="6EB79980" w:rsidP="00C32882">
            <w:pPr>
              <w:pStyle w:val="02Eingabe2"/>
              <w:rPr>
                <w:lang w:val="it-CH"/>
              </w:rPr>
            </w:pPr>
            <w:r w:rsidRPr="00104818">
              <w:rPr>
                <w:lang w:val="it-CH"/>
              </w:rPr>
              <w:t>ca. 2</w:t>
            </w:r>
            <w:r w:rsidR="00BE5CC6" w:rsidRPr="00104818">
              <w:rPr>
                <w:lang w:val="it-CH"/>
              </w:rPr>
              <w:t xml:space="preserve"> Pack</w:t>
            </w:r>
          </w:p>
          <w:p w14:paraId="25AD1FAB" w14:textId="7B26400E" w:rsidR="005E7BF9" w:rsidRPr="00104818" w:rsidRDefault="4662DF2D" w:rsidP="00C32882">
            <w:pPr>
              <w:pStyle w:val="02Eingabe2"/>
              <w:rPr>
                <w:lang w:val="it-CH"/>
              </w:rPr>
            </w:pPr>
            <w:r w:rsidRPr="00104818">
              <w:rPr>
                <w:lang w:val="it-CH"/>
              </w:rPr>
              <w:t xml:space="preserve">ca. </w:t>
            </w:r>
            <w:r w:rsidR="00644AF5" w:rsidRPr="00104818">
              <w:rPr>
                <w:lang w:val="it-CH"/>
              </w:rPr>
              <w:t xml:space="preserve">1 </w:t>
            </w:r>
            <w:r w:rsidR="00BE5CC6" w:rsidRPr="00104818">
              <w:rPr>
                <w:lang w:val="it-CH"/>
              </w:rPr>
              <w:t>Pack</w:t>
            </w:r>
          </w:p>
          <w:p w14:paraId="1D331B1B" w14:textId="3BA167C3" w:rsidR="005E7BF9" w:rsidRPr="005D306C" w:rsidRDefault="07CB6333" w:rsidP="00C32882">
            <w:pPr>
              <w:pStyle w:val="02Eingabe2"/>
              <w:rPr>
                <w:lang w:val="fr-CH"/>
              </w:rPr>
            </w:pPr>
            <w:proofErr w:type="gramStart"/>
            <w:r w:rsidRPr="005D306C">
              <w:rPr>
                <w:lang w:val="fr-CH"/>
              </w:rPr>
              <w:t>ca</w:t>
            </w:r>
            <w:proofErr w:type="gramEnd"/>
            <w:r w:rsidR="282B66DF" w:rsidRPr="005D306C">
              <w:rPr>
                <w:lang w:val="fr-CH"/>
              </w:rPr>
              <w:t xml:space="preserve">. </w:t>
            </w:r>
            <w:r w:rsidR="43010E08" w:rsidRPr="005D306C">
              <w:rPr>
                <w:lang w:val="fr-CH"/>
              </w:rPr>
              <w:t>8</w:t>
            </w:r>
          </w:p>
        </w:tc>
        <w:tc>
          <w:tcPr>
            <w:tcW w:w="3591" w:type="pct"/>
            <w:tcBorders>
              <w:right w:val="nil"/>
            </w:tcBorders>
          </w:tcPr>
          <w:p w14:paraId="294F0285" w14:textId="77777777" w:rsidR="008B1E58" w:rsidRDefault="008B1E58" w:rsidP="008B1E58">
            <w:pPr>
              <w:pStyle w:val="01Eingabe1"/>
            </w:pPr>
            <w:r w:rsidRPr="009A2355">
              <w:rPr>
                <w:b/>
              </w:rPr>
              <w:t>Mat</w:t>
            </w:r>
            <w:r>
              <w:rPr>
                <w:b/>
              </w:rPr>
              <w:t>erial (bestellen):</w:t>
            </w:r>
          </w:p>
          <w:p w14:paraId="7181BE33" w14:textId="2B1FEA78" w:rsidR="005E7BF9" w:rsidRPr="0097350A" w:rsidRDefault="0BCA7975" w:rsidP="0097350A">
            <w:pPr>
              <w:pStyle w:val="01Eingabe1"/>
            </w:pPr>
            <w:r>
              <w:t>Sani-Tasche (Mat)</w:t>
            </w:r>
          </w:p>
          <w:p w14:paraId="6BF3F753" w14:textId="63385E36" w:rsidR="005E7BF9" w:rsidRPr="0097350A" w:rsidRDefault="005E7BF9" w:rsidP="0097350A">
            <w:pPr>
              <w:pStyle w:val="01Eingabe1"/>
            </w:pPr>
          </w:p>
          <w:p w14:paraId="6C696DCD" w14:textId="4A55B102" w:rsidR="008B1E58" w:rsidRPr="009A2355" w:rsidRDefault="782FC154" w:rsidP="782FC154">
            <w:pPr>
              <w:pStyle w:val="01Eingabe1"/>
              <w:rPr>
                <w:b/>
                <w:bCs/>
              </w:rPr>
            </w:pPr>
            <w:r w:rsidRPr="782FC154">
              <w:rPr>
                <w:b/>
                <w:bCs/>
              </w:rPr>
              <w:t>Material (</w:t>
            </w:r>
            <w:proofErr w:type="gramStart"/>
            <w:r w:rsidRPr="782FC154">
              <w:rPr>
                <w:b/>
                <w:bCs/>
              </w:rPr>
              <w:t>selber</w:t>
            </w:r>
            <w:proofErr w:type="gramEnd"/>
            <w:r w:rsidRPr="782FC154">
              <w:rPr>
                <w:b/>
                <w:bCs/>
              </w:rPr>
              <w:t xml:space="preserve"> organisieren):</w:t>
            </w:r>
          </w:p>
          <w:p w14:paraId="5A3E2AED" w14:textId="44E51783" w:rsidR="005E7BF9" w:rsidRPr="0097350A" w:rsidRDefault="0BCA7975" w:rsidP="0097350A">
            <w:pPr>
              <w:pStyle w:val="01Eingabe1"/>
            </w:pPr>
            <w:proofErr w:type="spellStart"/>
            <w:r>
              <w:t>Fimo</w:t>
            </w:r>
            <w:proofErr w:type="spellEnd"/>
            <w:r>
              <w:t xml:space="preserve"> Soft Sets (wird je nach Teilnehmer vor dem He-La passend eingekauft</w:t>
            </w:r>
          </w:p>
          <w:p w14:paraId="65454C60" w14:textId="62062175" w:rsidR="005E7BF9" w:rsidRPr="0097350A" w:rsidRDefault="559DD2A2" w:rsidP="0097350A">
            <w:pPr>
              <w:pStyle w:val="01Eingabe1"/>
            </w:pPr>
            <w:r>
              <w:t>Nadeln</w:t>
            </w:r>
          </w:p>
          <w:p w14:paraId="5A9A2C89" w14:textId="22745DA5" w:rsidR="005E7BF9" w:rsidRPr="0097350A" w:rsidRDefault="2F513B70" w:rsidP="0097350A">
            <w:pPr>
              <w:pStyle w:val="01Eingabe1"/>
            </w:pPr>
            <w:r>
              <w:t>Ringschraube</w:t>
            </w:r>
            <w:r w:rsidR="009D121A">
              <w:t>n</w:t>
            </w:r>
          </w:p>
          <w:p w14:paraId="763C9526" w14:textId="4ABC86EB" w:rsidR="005E7BF9" w:rsidRPr="0097350A" w:rsidRDefault="4662DF2D" w:rsidP="0097350A">
            <w:pPr>
              <w:pStyle w:val="01Eingabe1"/>
            </w:pPr>
            <w:r>
              <w:t>Schlüsselring</w:t>
            </w:r>
          </w:p>
          <w:p w14:paraId="38D8A0BA" w14:textId="531681B3" w:rsidR="005E7BF9" w:rsidRPr="0097350A" w:rsidRDefault="1AE30EC2" w:rsidP="0097350A">
            <w:pPr>
              <w:pStyle w:val="01Eingabe1"/>
            </w:pPr>
            <w:r>
              <w:t xml:space="preserve">Plastik </w:t>
            </w:r>
            <w:r w:rsidR="1047D211">
              <w:t>Unterlage</w:t>
            </w:r>
          </w:p>
        </w:tc>
      </w:tr>
    </w:tbl>
    <w:p w14:paraId="75065DA4"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01850AD7" w14:textId="77777777" w:rsidTr="00DE43B2">
        <w:tc>
          <w:tcPr>
            <w:tcW w:w="5000" w:type="pct"/>
          </w:tcPr>
          <w:p w14:paraId="104350F2" w14:textId="77777777" w:rsidR="00AF272E" w:rsidRPr="00A43BA8" w:rsidRDefault="004871C2" w:rsidP="001E112B">
            <w:pPr>
              <w:pStyle w:val="05berschrift1"/>
            </w:pPr>
            <w:r>
              <w:t xml:space="preserve">Beilagen / </w:t>
            </w:r>
            <w:r w:rsidR="00AF272E" w:rsidRPr="00A43BA8">
              <w:t>Bemerkungen:</w:t>
            </w:r>
          </w:p>
        </w:tc>
      </w:tr>
      <w:tr w:rsidR="00AF272E" w:rsidRPr="00A43BA8" w14:paraId="05FF355D" w14:textId="77777777" w:rsidTr="00DE43B2">
        <w:trPr>
          <w:trHeight w:val="567"/>
        </w:trPr>
        <w:tc>
          <w:tcPr>
            <w:tcW w:w="5000" w:type="pct"/>
          </w:tcPr>
          <w:p w14:paraId="67FD930D" w14:textId="77777777" w:rsidR="00AF272E" w:rsidRPr="007874DA" w:rsidRDefault="004871C2" w:rsidP="0097350A">
            <w:pPr>
              <w:pStyle w:val="01Eingabe1"/>
            </w:pPr>
            <w:r>
              <w:t>xxx</w:t>
            </w:r>
          </w:p>
        </w:tc>
      </w:tr>
    </w:tbl>
    <w:p w14:paraId="3A820DE0" w14:textId="66EB2A7D" w:rsidR="00351EAE" w:rsidRPr="00A43BA8" w:rsidRDefault="00820A38" w:rsidP="00DE43B2">
      <w:pPr>
        <w:pStyle w:val="01Eingabe1"/>
      </w:pPr>
      <w:r>
        <w:rPr>
          <w:noProof/>
        </w:rPr>
        <w:t xml:space="preserve">                         </w:t>
      </w:r>
    </w:p>
    <w:sectPr w:rsidR="00351EAE" w:rsidRPr="00A43BA8" w:rsidSect="006C6880">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5F49F" w14:textId="77777777" w:rsidR="00FB03D2" w:rsidRDefault="00FB03D2">
      <w:r>
        <w:separator/>
      </w:r>
    </w:p>
  </w:endnote>
  <w:endnote w:type="continuationSeparator" w:id="0">
    <w:p w14:paraId="75A96128" w14:textId="77777777" w:rsidR="00FB03D2" w:rsidRDefault="00FB03D2">
      <w:r>
        <w:continuationSeparator/>
      </w:r>
    </w:p>
  </w:endnote>
  <w:endnote w:type="continuationNotice" w:id="1">
    <w:p w14:paraId="0D696EFC" w14:textId="77777777" w:rsidR="00FB03D2" w:rsidRDefault="00FB03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56C1B" w14:textId="77777777" w:rsidR="004F53A9" w:rsidRDefault="004F53A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1B8C0" w14:textId="31A2F10F" w:rsidR="004F4DD9" w:rsidRDefault="0081404C" w:rsidP="00F44425">
    <w:pPr>
      <w:pStyle w:val="Fuzeile"/>
    </w:pPr>
    <w:fldSimple w:instr="FILENAME \* MERGEFORMAT">
      <w:r w:rsidR="00EE17C1">
        <w:rPr>
          <w:noProof/>
        </w:rPr>
        <w:t>LP 4.1 Fimo-Figuren basteln.docx</w:t>
      </w:r>
    </w:fldSimple>
    <w:r w:rsidR="0097350A">
      <w:ptab w:relativeTo="margin" w:alignment="center" w:leader="none"/>
    </w:r>
    <w:r w:rsidR="0097350A">
      <w:fldChar w:fldCharType="begin"/>
    </w:r>
    <w:r w:rsidR="0097350A">
      <w:instrText xml:space="preserve"> TIME \@ "dd.MM.yyyy" </w:instrText>
    </w:r>
    <w:r w:rsidR="0097350A">
      <w:fldChar w:fldCharType="separate"/>
    </w:r>
    <w:r w:rsidR="004F53A9">
      <w:rPr>
        <w:noProof/>
      </w:rPr>
      <w:t>18.09.2022</w:t>
    </w:r>
    <w:r w:rsidR="0097350A">
      <w:fldChar w:fldCharType="end"/>
    </w:r>
    <w:r w:rsidR="0097350A">
      <w:ptab w:relativeTo="margin" w:alignment="right" w:leader="none"/>
    </w:r>
    <w:r w:rsidR="0097350A">
      <w:t xml:space="preserve">Seite, </w:t>
    </w:r>
    <w:r w:rsidR="0097350A">
      <w:fldChar w:fldCharType="begin"/>
    </w:r>
    <w:r w:rsidR="0097350A">
      <w:instrText>PAGE   \* MERGEFORMAT</w:instrText>
    </w:r>
    <w:r w:rsidR="0097350A">
      <w:fldChar w:fldCharType="separate"/>
    </w:r>
    <w:r w:rsidR="00B73B19">
      <w:rPr>
        <w:noProof/>
      </w:rPr>
      <w:t>1</w:t>
    </w:r>
    <w:r w:rsidR="0097350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FF96" w14:textId="77777777" w:rsidR="004F53A9" w:rsidRDefault="004F53A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DCFC4" w14:textId="77777777" w:rsidR="00FB03D2" w:rsidRDefault="00FB03D2">
      <w:r>
        <w:separator/>
      </w:r>
    </w:p>
  </w:footnote>
  <w:footnote w:type="continuationSeparator" w:id="0">
    <w:p w14:paraId="299680EB" w14:textId="77777777" w:rsidR="00FB03D2" w:rsidRDefault="00FB03D2">
      <w:r>
        <w:continuationSeparator/>
      </w:r>
    </w:p>
  </w:footnote>
  <w:footnote w:type="continuationNotice" w:id="1">
    <w:p w14:paraId="5E5A5D37" w14:textId="77777777" w:rsidR="00FB03D2" w:rsidRDefault="00FB03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F2C7" w14:textId="77777777" w:rsidR="004F53A9" w:rsidRDefault="004F53A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AF4BE" w14:textId="77777777" w:rsidR="00805BF8" w:rsidRPr="00845364" w:rsidRDefault="004871C2" w:rsidP="00845364">
    <w:pPr>
      <w:pStyle w:val="Kopfzeile"/>
      <w:jc w:val="center"/>
      <w:rPr>
        <w:rStyle w:val="KopfzeileZchn"/>
        <w:b/>
      </w:rPr>
    </w:pPr>
    <w:r>
      <w:rPr>
        <w:rStyle w:val="KopfzeileZchn"/>
        <w:noProof/>
        <w:lang w:val="de-CH" w:eastAsia="de-CH"/>
      </w:rPr>
      <w:drawing>
        <wp:anchor distT="0" distB="0" distL="114300" distR="114300" simplePos="0" relativeHeight="251658241" behindDoc="0" locked="0" layoutInCell="1" allowOverlap="1" wp14:anchorId="7915BCA3" wp14:editId="51F2A855">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4" w:rsidRPr="00845364">
      <w:rPr>
        <w:noProof/>
        <w:lang w:val="de-CH" w:eastAsia="de-CH"/>
      </w:rPr>
      <w:drawing>
        <wp:anchor distT="0" distB="0" distL="114935" distR="114935" simplePos="0" relativeHeight="251658240" behindDoc="1" locked="0" layoutInCell="1" allowOverlap="1" wp14:anchorId="6530AD1A" wp14:editId="176DB1B0">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45364">
      <w:rPr>
        <w:rStyle w:val="KopfzeileZchn"/>
      </w:rPr>
      <w:t>J+S Lageraktivität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851B2" w14:textId="77777777" w:rsidR="004F53A9" w:rsidRDefault="004F53A9">
    <w:pPr>
      <w:pStyle w:val="Kopfzeile"/>
    </w:pPr>
  </w:p>
</w:hdr>
</file>

<file path=word/intelligence2.xml><?xml version="1.0" encoding="utf-8"?>
<int2:intelligence xmlns:int2="http://schemas.microsoft.com/office/intelligence/2020/intelligence" xmlns:oel="http://schemas.microsoft.com/office/2019/extlst">
  <int2:observations>
    <int2:textHash int2:hashCode="kRZaNeUqQHfsXm" int2:id="H9wrypQU">
      <int2:state int2:value="Rejected" int2:type="LegacyProofing"/>
    </int2:textHash>
    <int2:textHash int2:hashCode="cMNWCX1giF0V1G" int2:id="dTmYn3wv">
      <int2:state int2:value="Rejected" int2:type="LegacyProofing"/>
    </int2:textHash>
    <int2:textHash int2:hashCode="mstTaarpEPPOZo" int2:id="jOok7lua">
      <int2:state int2:value="Rejected" int2:type="LegacyProofing"/>
    </int2:textHash>
    <int2:textHash int2:hashCode="cUU0oW6oHMp/CO" int2:id="vX8fd5CT">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EC01031"/>
    <w:multiLevelType w:val="hybridMultilevel"/>
    <w:tmpl w:val="D59C3EC6"/>
    <w:lvl w:ilvl="0" w:tplc="9C526C70">
      <w:start w:val="1"/>
      <w:numFmt w:val="bullet"/>
      <w:pStyle w:val="03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1B14DB7"/>
    <w:multiLevelType w:val="hybridMultilevel"/>
    <w:tmpl w:val="BAA49DBC"/>
    <w:lvl w:ilvl="0" w:tplc="C01EF836">
      <w:start w:val="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9324286">
    <w:abstractNumId w:val="10"/>
  </w:num>
  <w:num w:numId="2" w16cid:durableId="9572601">
    <w:abstractNumId w:val="11"/>
  </w:num>
  <w:num w:numId="3" w16cid:durableId="1594587790">
    <w:abstractNumId w:val="9"/>
  </w:num>
  <w:num w:numId="4" w16cid:durableId="418600681">
    <w:abstractNumId w:val="7"/>
  </w:num>
  <w:num w:numId="5" w16cid:durableId="515534731">
    <w:abstractNumId w:val="6"/>
  </w:num>
  <w:num w:numId="6" w16cid:durableId="112869137">
    <w:abstractNumId w:val="5"/>
  </w:num>
  <w:num w:numId="7" w16cid:durableId="627205937">
    <w:abstractNumId w:val="4"/>
  </w:num>
  <w:num w:numId="8" w16cid:durableId="832650542">
    <w:abstractNumId w:val="8"/>
  </w:num>
  <w:num w:numId="9" w16cid:durableId="410471125">
    <w:abstractNumId w:val="3"/>
  </w:num>
  <w:num w:numId="10" w16cid:durableId="2030063494">
    <w:abstractNumId w:val="2"/>
  </w:num>
  <w:num w:numId="11" w16cid:durableId="1668439786">
    <w:abstractNumId w:val="1"/>
  </w:num>
  <w:num w:numId="12" w16cid:durableId="303431802">
    <w:abstractNumId w:val="0"/>
  </w:num>
  <w:num w:numId="13" w16cid:durableId="1874537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E6C"/>
    <w:rsid w:val="000038FD"/>
    <w:rsid w:val="00011DB0"/>
    <w:rsid w:val="00011E1F"/>
    <w:rsid w:val="00042C6C"/>
    <w:rsid w:val="00072D8B"/>
    <w:rsid w:val="00084C14"/>
    <w:rsid w:val="00087161"/>
    <w:rsid w:val="000A5877"/>
    <w:rsid w:val="000B119A"/>
    <w:rsid w:val="000B300E"/>
    <w:rsid w:val="000B3761"/>
    <w:rsid w:val="000C1D95"/>
    <w:rsid w:val="000E2091"/>
    <w:rsid w:val="000E7309"/>
    <w:rsid w:val="00104818"/>
    <w:rsid w:val="001210B7"/>
    <w:rsid w:val="0012614A"/>
    <w:rsid w:val="00136CEF"/>
    <w:rsid w:val="001543EB"/>
    <w:rsid w:val="001615E2"/>
    <w:rsid w:val="00165BFB"/>
    <w:rsid w:val="0016625F"/>
    <w:rsid w:val="00181122"/>
    <w:rsid w:val="00186570"/>
    <w:rsid w:val="001A172E"/>
    <w:rsid w:val="001B23FC"/>
    <w:rsid w:val="001C5D3C"/>
    <w:rsid w:val="001C7348"/>
    <w:rsid w:val="001D7FA4"/>
    <w:rsid w:val="001E112B"/>
    <w:rsid w:val="001F7DB7"/>
    <w:rsid w:val="002050A2"/>
    <w:rsid w:val="002141C8"/>
    <w:rsid w:val="00214B52"/>
    <w:rsid w:val="00214ECC"/>
    <w:rsid w:val="00216B90"/>
    <w:rsid w:val="002272A1"/>
    <w:rsid w:val="00232786"/>
    <w:rsid w:val="002503AD"/>
    <w:rsid w:val="00254882"/>
    <w:rsid w:val="00254CCB"/>
    <w:rsid w:val="002703FB"/>
    <w:rsid w:val="0027094B"/>
    <w:rsid w:val="00275071"/>
    <w:rsid w:val="00285BE6"/>
    <w:rsid w:val="00290EF2"/>
    <w:rsid w:val="00296625"/>
    <w:rsid w:val="002978DC"/>
    <w:rsid w:val="002B0F5E"/>
    <w:rsid w:val="002C72DD"/>
    <w:rsid w:val="002E12DC"/>
    <w:rsid w:val="002E38C7"/>
    <w:rsid w:val="00325CF0"/>
    <w:rsid w:val="00335F5C"/>
    <w:rsid w:val="00351EAE"/>
    <w:rsid w:val="0036179B"/>
    <w:rsid w:val="003637D6"/>
    <w:rsid w:val="003647DB"/>
    <w:rsid w:val="0037443D"/>
    <w:rsid w:val="00382E5B"/>
    <w:rsid w:val="00384F44"/>
    <w:rsid w:val="00390156"/>
    <w:rsid w:val="0039187B"/>
    <w:rsid w:val="00393607"/>
    <w:rsid w:val="003D0731"/>
    <w:rsid w:val="003E3C18"/>
    <w:rsid w:val="003F1622"/>
    <w:rsid w:val="003F7F9A"/>
    <w:rsid w:val="00411592"/>
    <w:rsid w:val="004215A6"/>
    <w:rsid w:val="004365CF"/>
    <w:rsid w:val="00457779"/>
    <w:rsid w:val="00461415"/>
    <w:rsid w:val="004649D4"/>
    <w:rsid w:val="00483C08"/>
    <w:rsid w:val="004871C2"/>
    <w:rsid w:val="004925EA"/>
    <w:rsid w:val="004A34AD"/>
    <w:rsid w:val="004B3C9C"/>
    <w:rsid w:val="004E1A7B"/>
    <w:rsid w:val="004E529E"/>
    <w:rsid w:val="004F161E"/>
    <w:rsid w:val="004F4DD9"/>
    <w:rsid w:val="004F53A9"/>
    <w:rsid w:val="004F5DE5"/>
    <w:rsid w:val="00510FEC"/>
    <w:rsid w:val="00553567"/>
    <w:rsid w:val="0055590A"/>
    <w:rsid w:val="00556893"/>
    <w:rsid w:val="00556A5E"/>
    <w:rsid w:val="005619BF"/>
    <w:rsid w:val="005640F6"/>
    <w:rsid w:val="00586B31"/>
    <w:rsid w:val="005906EB"/>
    <w:rsid w:val="005B5AE1"/>
    <w:rsid w:val="005C4995"/>
    <w:rsid w:val="005C4FD1"/>
    <w:rsid w:val="005C52A8"/>
    <w:rsid w:val="005D306C"/>
    <w:rsid w:val="005D4C29"/>
    <w:rsid w:val="005E7BF9"/>
    <w:rsid w:val="005F1BCF"/>
    <w:rsid w:val="006102FD"/>
    <w:rsid w:val="00613159"/>
    <w:rsid w:val="0061352A"/>
    <w:rsid w:val="00613EBA"/>
    <w:rsid w:val="00626ED0"/>
    <w:rsid w:val="006344F7"/>
    <w:rsid w:val="006422E7"/>
    <w:rsid w:val="00644AF5"/>
    <w:rsid w:val="00660C1C"/>
    <w:rsid w:val="00667168"/>
    <w:rsid w:val="00681613"/>
    <w:rsid w:val="006B5E91"/>
    <w:rsid w:val="006C3FDF"/>
    <w:rsid w:val="006C4AD7"/>
    <w:rsid w:val="006C6880"/>
    <w:rsid w:val="006D48C0"/>
    <w:rsid w:val="006E1962"/>
    <w:rsid w:val="006E455D"/>
    <w:rsid w:val="00752F70"/>
    <w:rsid w:val="007622E6"/>
    <w:rsid w:val="00767C10"/>
    <w:rsid w:val="00770A9C"/>
    <w:rsid w:val="00775923"/>
    <w:rsid w:val="007874DA"/>
    <w:rsid w:val="007945DB"/>
    <w:rsid w:val="00797606"/>
    <w:rsid w:val="007A68E2"/>
    <w:rsid w:val="007B5101"/>
    <w:rsid w:val="007C42A4"/>
    <w:rsid w:val="007C447B"/>
    <w:rsid w:val="007C5B5F"/>
    <w:rsid w:val="007C6938"/>
    <w:rsid w:val="007C7091"/>
    <w:rsid w:val="007D5746"/>
    <w:rsid w:val="007E056D"/>
    <w:rsid w:val="007E1772"/>
    <w:rsid w:val="007F426F"/>
    <w:rsid w:val="007F532B"/>
    <w:rsid w:val="00804F56"/>
    <w:rsid w:val="00805BF8"/>
    <w:rsid w:val="00811F40"/>
    <w:rsid w:val="0081404C"/>
    <w:rsid w:val="00820A38"/>
    <w:rsid w:val="0083074C"/>
    <w:rsid w:val="00841A92"/>
    <w:rsid w:val="00841DB2"/>
    <w:rsid w:val="00845364"/>
    <w:rsid w:val="00847AA6"/>
    <w:rsid w:val="00850195"/>
    <w:rsid w:val="00850B6B"/>
    <w:rsid w:val="00851A80"/>
    <w:rsid w:val="0085221C"/>
    <w:rsid w:val="008944EA"/>
    <w:rsid w:val="008B1E58"/>
    <w:rsid w:val="008B2F8D"/>
    <w:rsid w:val="008B5ADC"/>
    <w:rsid w:val="008E6239"/>
    <w:rsid w:val="00905E5C"/>
    <w:rsid w:val="00914292"/>
    <w:rsid w:val="00926F69"/>
    <w:rsid w:val="00933F49"/>
    <w:rsid w:val="00937DBA"/>
    <w:rsid w:val="009415D4"/>
    <w:rsid w:val="0094321C"/>
    <w:rsid w:val="00957B1C"/>
    <w:rsid w:val="00960D75"/>
    <w:rsid w:val="0097350A"/>
    <w:rsid w:val="0098742E"/>
    <w:rsid w:val="009B2D65"/>
    <w:rsid w:val="009D121A"/>
    <w:rsid w:val="009D5C7B"/>
    <w:rsid w:val="009E3069"/>
    <w:rsid w:val="009E4E77"/>
    <w:rsid w:val="009F3003"/>
    <w:rsid w:val="009F59D2"/>
    <w:rsid w:val="00A10523"/>
    <w:rsid w:val="00A10D85"/>
    <w:rsid w:val="00A134FD"/>
    <w:rsid w:val="00A142F7"/>
    <w:rsid w:val="00A14AAF"/>
    <w:rsid w:val="00A16E02"/>
    <w:rsid w:val="00A318B6"/>
    <w:rsid w:val="00A36D7C"/>
    <w:rsid w:val="00A43482"/>
    <w:rsid w:val="00A43BA8"/>
    <w:rsid w:val="00A52469"/>
    <w:rsid w:val="00A53C1E"/>
    <w:rsid w:val="00A56E0B"/>
    <w:rsid w:val="00A63B11"/>
    <w:rsid w:val="00A7632A"/>
    <w:rsid w:val="00A9176D"/>
    <w:rsid w:val="00A92377"/>
    <w:rsid w:val="00AB4F73"/>
    <w:rsid w:val="00AB7C85"/>
    <w:rsid w:val="00AC7BBA"/>
    <w:rsid w:val="00AD5A42"/>
    <w:rsid w:val="00AF272E"/>
    <w:rsid w:val="00AF2D59"/>
    <w:rsid w:val="00AF46A3"/>
    <w:rsid w:val="00B024EB"/>
    <w:rsid w:val="00B122E1"/>
    <w:rsid w:val="00B15A88"/>
    <w:rsid w:val="00B303F9"/>
    <w:rsid w:val="00B43ED7"/>
    <w:rsid w:val="00B5291A"/>
    <w:rsid w:val="00B56494"/>
    <w:rsid w:val="00B601A0"/>
    <w:rsid w:val="00B629C3"/>
    <w:rsid w:val="00B73B19"/>
    <w:rsid w:val="00B7596D"/>
    <w:rsid w:val="00B76909"/>
    <w:rsid w:val="00B85AFA"/>
    <w:rsid w:val="00B95620"/>
    <w:rsid w:val="00B974F5"/>
    <w:rsid w:val="00BB4207"/>
    <w:rsid w:val="00BC5CD1"/>
    <w:rsid w:val="00BC6C88"/>
    <w:rsid w:val="00BE1F6E"/>
    <w:rsid w:val="00BE2D9F"/>
    <w:rsid w:val="00BE5CC6"/>
    <w:rsid w:val="00BE7C1B"/>
    <w:rsid w:val="00BE7C77"/>
    <w:rsid w:val="00BF2A95"/>
    <w:rsid w:val="00C06607"/>
    <w:rsid w:val="00C120A7"/>
    <w:rsid w:val="00C12579"/>
    <w:rsid w:val="00C17708"/>
    <w:rsid w:val="00C32882"/>
    <w:rsid w:val="00C33873"/>
    <w:rsid w:val="00C62072"/>
    <w:rsid w:val="00C76067"/>
    <w:rsid w:val="00C77F4A"/>
    <w:rsid w:val="00C84778"/>
    <w:rsid w:val="00C8729F"/>
    <w:rsid w:val="00C909FF"/>
    <w:rsid w:val="00C930A5"/>
    <w:rsid w:val="00C95683"/>
    <w:rsid w:val="00CA05F3"/>
    <w:rsid w:val="00CA2D42"/>
    <w:rsid w:val="00CB0F97"/>
    <w:rsid w:val="00CB4CC7"/>
    <w:rsid w:val="00CB64F9"/>
    <w:rsid w:val="00CB7CE9"/>
    <w:rsid w:val="00CC283D"/>
    <w:rsid w:val="00CC6B4F"/>
    <w:rsid w:val="00CD2656"/>
    <w:rsid w:val="00CE1FC6"/>
    <w:rsid w:val="00D21436"/>
    <w:rsid w:val="00D30E6C"/>
    <w:rsid w:val="00D362EA"/>
    <w:rsid w:val="00D37F81"/>
    <w:rsid w:val="00D41412"/>
    <w:rsid w:val="00D550A6"/>
    <w:rsid w:val="00D74FA1"/>
    <w:rsid w:val="00D75063"/>
    <w:rsid w:val="00D750AB"/>
    <w:rsid w:val="00D87D8D"/>
    <w:rsid w:val="00D97510"/>
    <w:rsid w:val="00DA3C15"/>
    <w:rsid w:val="00DA5C0B"/>
    <w:rsid w:val="00DC00B8"/>
    <w:rsid w:val="00DC4A47"/>
    <w:rsid w:val="00DD104B"/>
    <w:rsid w:val="00DD3D9D"/>
    <w:rsid w:val="00DE43B2"/>
    <w:rsid w:val="00DE588E"/>
    <w:rsid w:val="00DE7B18"/>
    <w:rsid w:val="00DF250B"/>
    <w:rsid w:val="00DF7772"/>
    <w:rsid w:val="00E2026F"/>
    <w:rsid w:val="00E273EF"/>
    <w:rsid w:val="00E54C29"/>
    <w:rsid w:val="00E60209"/>
    <w:rsid w:val="00E67BC1"/>
    <w:rsid w:val="00E779C4"/>
    <w:rsid w:val="00E827AE"/>
    <w:rsid w:val="00E82E15"/>
    <w:rsid w:val="00E82EA0"/>
    <w:rsid w:val="00E9519B"/>
    <w:rsid w:val="00EA31C2"/>
    <w:rsid w:val="00EA4D09"/>
    <w:rsid w:val="00EB0BAA"/>
    <w:rsid w:val="00EB2EE6"/>
    <w:rsid w:val="00ED1C57"/>
    <w:rsid w:val="00EE17C1"/>
    <w:rsid w:val="00EE3D4F"/>
    <w:rsid w:val="00F03B03"/>
    <w:rsid w:val="00F11766"/>
    <w:rsid w:val="00F24EF1"/>
    <w:rsid w:val="00F35E9C"/>
    <w:rsid w:val="00F36FD5"/>
    <w:rsid w:val="00F37126"/>
    <w:rsid w:val="00F40EEB"/>
    <w:rsid w:val="00F43EDE"/>
    <w:rsid w:val="00F44425"/>
    <w:rsid w:val="00F44E3B"/>
    <w:rsid w:val="00F571CE"/>
    <w:rsid w:val="00F73B52"/>
    <w:rsid w:val="00F74FC9"/>
    <w:rsid w:val="00F873B0"/>
    <w:rsid w:val="00F97C42"/>
    <w:rsid w:val="00FB03D2"/>
    <w:rsid w:val="00FB1FD2"/>
    <w:rsid w:val="00FD155A"/>
    <w:rsid w:val="00FF7CD8"/>
    <w:rsid w:val="038A7140"/>
    <w:rsid w:val="07CB6333"/>
    <w:rsid w:val="0AEB7C7E"/>
    <w:rsid w:val="0BCA7975"/>
    <w:rsid w:val="0DB663C4"/>
    <w:rsid w:val="1047D211"/>
    <w:rsid w:val="17F0FC67"/>
    <w:rsid w:val="1AE30EC2"/>
    <w:rsid w:val="1B0CE06D"/>
    <w:rsid w:val="1B69D0C9"/>
    <w:rsid w:val="1D7AF348"/>
    <w:rsid w:val="1DC44055"/>
    <w:rsid w:val="1E8125F1"/>
    <w:rsid w:val="212FCF05"/>
    <w:rsid w:val="22CF114C"/>
    <w:rsid w:val="23EA74EC"/>
    <w:rsid w:val="23EDFE0A"/>
    <w:rsid w:val="24731D82"/>
    <w:rsid w:val="282B66DF"/>
    <w:rsid w:val="2B288CF3"/>
    <w:rsid w:val="2BA48ED5"/>
    <w:rsid w:val="2BC6B598"/>
    <w:rsid w:val="2F513B70"/>
    <w:rsid w:val="328844BA"/>
    <w:rsid w:val="36BA9276"/>
    <w:rsid w:val="3C176064"/>
    <w:rsid w:val="3C239CA8"/>
    <w:rsid w:val="40C71AF1"/>
    <w:rsid w:val="42576C08"/>
    <w:rsid w:val="43010E08"/>
    <w:rsid w:val="4662DF2D"/>
    <w:rsid w:val="4872CF0E"/>
    <w:rsid w:val="49A3A602"/>
    <w:rsid w:val="4C2B0F62"/>
    <w:rsid w:val="4D0423B0"/>
    <w:rsid w:val="4E2D6828"/>
    <w:rsid w:val="50CD0003"/>
    <w:rsid w:val="5266153D"/>
    <w:rsid w:val="52E342E9"/>
    <w:rsid w:val="52E5AB61"/>
    <w:rsid w:val="559DD2A2"/>
    <w:rsid w:val="56EBFE1F"/>
    <w:rsid w:val="594FC2E1"/>
    <w:rsid w:val="5C2AE53D"/>
    <w:rsid w:val="5D7DB551"/>
    <w:rsid w:val="61765A08"/>
    <w:rsid w:val="61873AD0"/>
    <w:rsid w:val="69733D5A"/>
    <w:rsid w:val="69EB0E31"/>
    <w:rsid w:val="6EB79980"/>
    <w:rsid w:val="72919383"/>
    <w:rsid w:val="76193641"/>
    <w:rsid w:val="782FC154"/>
    <w:rsid w:val="7A2D335E"/>
    <w:rsid w:val="7C796DF2"/>
    <w:rsid w:val="7D0DCF08"/>
    <w:rsid w:val="7D8D16DD"/>
    <w:rsid w:val="7E13FBC2"/>
    <w:rsid w:val="7EDA06DD"/>
    <w:rsid w:val="7FFAF928"/>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43C20"/>
  <w15:chartTrackingRefBased/>
  <w15:docId w15:val="{9F81047C-5596-492B-BE41-E9598C906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2579"/>
    <w:pPr>
      <w:suppressAutoHyphens/>
    </w:pPr>
    <w:rPr>
      <w:rFonts w:ascii="Cambria" w:hAnsi="Cambria"/>
      <w:sz w:val="22"/>
      <w:lang w:val="de-DE"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7350A"/>
    <w:rPr>
      <w:rFonts w:ascii="Cambria" w:hAnsi="Cambria"/>
      <w:b/>
      <w:sz w:val="22"/>
      <w:lang w:val="de-DE" w:eastAsia="ar-SA"/>
    </w:rPr>
  </w:style>
  <w:style w:type="paragraph" w:customStyle="1" w:styleId="05berschrift1">
    <w:name w:val="_05_Überschrift 1"/>
    <w:basedOn w:val="berschrift1"/>
    <w:link w:val="05berschrift1Zchn"/>
    <w:qFormat/>
    <w:rsid w:val="001E112B"/>
  </w:style>
  <w:style w:type="paragraph" w:customStyle="1" w:styleId="06berschrift2">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unhideWhenUsed/>
    <w:rsid w:val="00914292"/>
    <w:rPr>
      <w:sz w:val="20"/>
    </w:rPr>
  </w:style>
  <w:style w:type="character" w:customStyle="1" w:styleId="KommentartextZchn">
    <w:name w:val="Kommentartext Zchn"/>
    <w:basedOn w:val="Absatz-Standardschriftart"/>
    <w:link w:val="Kommentartext"/>
    <w:uiPriority w:val="99"/>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customStyle="1" w:styleId="KommentarthemaZchn">
    <w:name w:val="Kommentarthema Zchn"/>
    <w:basedOn w:val="KommentartextZchn"/>
    <w:link w:val="Kommentarthema"/>
    <w:uiPriority w:val="99"/>
    <w:semiHidden/>
    <w:rsid w:val="00914292"/>
    <w:rPr>
      <w:rFonts w:ascii="Arial" w:hAnsi="Arial"/>
      <w:b/>
      <w:bCs/>
      <w:lang w:val="de-DE" w:eastAsia="ar-SA"/>
    </w:rPr>
  </w:style>
  <w:style w:type="paragraph" w:customStyle="1" w:styleId="01Eingabe1">
    <w:name w:val="_01_Eingabe 1"/>
    <w:basedOn w:val="Standard"/>
    <w:link w:val="01Eingabe1Zchn"/>
    <w:qFormat/>
    <w:rsid w:val="00181122"/>
  </w:style>
  <w:style w:type="character" w:customStyle="1" w:styleId="FuzeileZchn">
    <w:name w:val="Fußzeile Zchn"/>
    <w:basedOn w:val="Absatz-Standardschriftart"/>
    <w:link w:val="Fuzeile"/>
    <w:uiPriority w:val="99"/>
    <w:rsid w:val="00254882"/>
    <w:rPr>
      <w:rFonts w:ascii="Arial" w:hAnsi="Arial"/>
      <w:sz w:val="22"/>
      <w:lang w:val="de-DE" w:eastAsia="ar-SA"/>
    </w:rPr>
  </w:style>
  <w:style w:type="paragraph" w:customStyle="1" w:styleId="03Aufzhlung">
    <w:name w:val="_03_Aufzählung"/>
    <w:basedOn w:val="Standard"/>
    <w:link w:val="03AufzhlungZchn"/>
    <w:qFormat/>
    <w:rsid w:val="005906EB"/>
    <w:pPr>
      <w:numPr>
        <w:numId w:val="2"/>
      </w:numPr>
    </w:pPr>
  </w:style>
  <w:style w:type="paragraph" w:customStyle="1" w:styleId="02Eingabe2">
    <w:name w:val="_02_Eingabe 2"/>
    <w:basedOn w:val="Standard"/>
    <w:link w:val="02Eingabe2Zchn"/>
    <w:qFormat/>
    <w:rsid w:val="00181122"/>
    <w:pPr>
      <w:jc w:val="right"/>
    </w:pPr>
  </w:style>
  <w:style w:type="character" w:customStyle="1" w:styleId="02Eingabe2Zchn">
    <w:name w:val="_02_Eingabe 2 Zchn"/>
    <w:basedOn w:val="Absatz-Standardschriftart"/>
    <w:link w:val="02Eingabe2"/>
    <w:rsid w:val="00181122"/>
    <w:rPr>
      <w:rFonts w:ascii="Cambria" w:hAnsi="Cambria"/>
      <w:sz w:val="22"/>
      <w:lang w:val="de-DE" w:eastAsia="ar-SA"/>
    </w:rPr>
  </w:style>
  <w:style w:type="character" w:customStyle="1" w:styleId="01Eingabe1Zchn">
    <w:name w:val="_01_Eingabe 1 Zchn"/>
    <w:basedOn w:val="Absatz-Standardschriftart"/>
    <w:link w:val="01Eingabe1"/>
    <w:rsid w:val="00181122"/>
    <w:rPr>
      <w:rFonts w:ascii="Cambria" w:hAnsi="Cambria"/>
      <w:sz w:val="22"/>
      <w:lang w:val="de-DE" w:eastAsia="ar-SA"/>
    </w:rPr>
  </w:style>
  <w:style w:type="paragraph" w:customStyle="1" w:styleId="04Titel">
    <w:name w:val="_04_Titel"/>
    <w:basedOn w:val="Standard"/>
    <w:link w:val="04TitelZchn"/>
    <w:qFormat/>
    <w:rsid w:val="00DE43B2"/>
    <w:pPr>
      <w:spacing w:after="240"/>
      <w:outlineLvl w:val="1"/>
    </w:pPr>
    <w:rPr>
      <w:b/>
      <w:sz w:val="28"/>
      <w:szCs w:val="28"/>
    </w:rPr>
  </w:style>
  <w:style w:type="character" w:customStyle="1" w:styleId="03AufzhlungZchn">
    <w:name w:val="_03_Aufzählung Zchn"/>
    <w:basedOn w:val="01Eingabe1Zchn"/>
    <w:link w:val="03Aufzhlung"/>
    <w:rsid w:val="001E112B"/>
    <w:rPr>
      <w:rFonts w:ascii="Cambria" w:hAnsi="Cambria"/>
      <w:sz w:val="22"/>
      <w:lang w:val="de-DE" w:eastAsia="ar-SA"/>
    </w:rPr>
  </w:style>
  <w:style w:type="character" w:customStyle="1" w:styleId="KopfzeileZchn">
    <w:name w:val="Kopfzeile Zchn"/>
    <w:basedOn w:val="Absatz-Standardschriftart"/>
    <w:link w:val="Kopfzeile"/>
    <w:uiPriority w:val="99"/>
    <w:rsid w:val="000E7309"/>
    <w:rPr>
      <w:rFonts w:ascii="Cambria" w:hAnsi="Cambria"/>
      <w:sz w:val="22"/>
      <w:lang w:val="de-DE" w:eastAsia="ar-SA"/>
    </w:rPr>
  </w:style>
  <w:style w:type="character" w:customStyle="1" w:styleId="berschrift1Zchn">
    <w:name w:val="Überschrift 1 Zchn"/>
    <w:basedOn w:val="Absatz-Standardschriftart"/>
    <w:link w:val="berschrift1"/>
    <w:rsid w:val="001E112B"/>
    <w:rPr>
      <w:rFonts w:ascii="Cambria" w:hAnsi="Cambria"/>
      <w:b/>
      <w:sz w:val="22"/>
      <w:lang w:val="de-DE" w:eastAsia="ar-SA"/>
    </w:rPr>
  </w:style>
  <w:style w:type="character" w:customStyle="1" w:styleId="04TitelZchn">
    <w:name w:val="_04_Titel Zchn"/>
    <w:basedOn w:val="Absatz-Standardschriftart"/>
    <w:link w:val="04Titel"/>
    <w:rsid w:val="00DE43B2"/>
    <w:rPr>
      <w:rFonts w:ascii="Cambria" w:hAnsi="Cambria"/>
      <w:b/>
      <w:sz w:val="28"/>
      <w:szCs w:val="28"/>
      <w:lang w:val="de-DE" w:eastAsia="ar-SA"/>
    </w:rPr>
  </w:style>
  <w:style w:type="character" w:customStyle="1" w:styleId="05berschrift1Zchn">
    <w:name w:val="_05_Überschrift 1 Zchn"/>
    <w:basedOn w:val="berschrift1Zchn"/>
    <w:link w:val="05berschrift1"/>
    <w:rsid w:val="001E112B"/>
    <w:rPr>
      <w:rFonts w:ascii="Cambria" w:hAnsi="Cambria"/>
      <w:b/>
      <w:sz w:val="22"/>
      <w:lang w:val="de-DE" w:eastAsia="ar-SA"/>
    </w:rPr>
  </w:style>
  <w:style w:type="character" w:customStyle="1" w:styleId="berschrift2Zchn">
    <w:name w:val="Überschrift 2 Zchn"/>
    <w:basedOn w:val="berschrift3Zchn"/>
    <w:link w:val="berschrift2"/>
    <w:rsid w:val="00F44425"/>
    <w:rPr>
      <w:rFonts w:ascii="Cambria" w:hAnsi="Cambria"/>
      <w:b/>
      <w:sz w:val="22"/>
      <w:lang w:val="de-DE" w:eastAsia="ar-SA"/>
    </w:rPr>
  </w:style>
  <w:style w:type="character" w:customStyle="1" w:styleId="06berschrift2Zchn">
    <w:name w:val="_06_Überschrift 2 Zchn"/>
    <w:basedOn w:val="berschrift2Zchn"/>
    <w:link w:val="06berschrift2"/>
    <w:rsid w:val="00F44425"/>
    <w:rPr>
      <w:rFonts w:ascii="Cambria" w:hAnsi="Cambria"/>
      <w:b/>
      <w:sz w:val="22"/>
      <w:lang w:val="de-DE" w:eastAsia="ar-SA"/>
    </w:rPr>
  </w:style>
  <w:style w:type="character" w:customStyle="1" w:styleId="TextkrperZchn">
    <w:name w:val="Textkörper Zchn"/>
    <w:basedOn w:val="Absatz-Standardschriftart"/>
    <w:link w:val="Textkrper"/>
    <w:semiHidden/>
    <w:rsid w:val="00D750AB"/>
    <w:rPr>
      <w:rFonts w:ascii="Cambria" w:hAnsi="Cambria"/>
      <w:sz w:val="22"/>
      <w:lang w:val="de-DE" w:eastAsia="ar-SA"/>
    </w:rPr>
  </w:style>
  <w:style w:type="character" w:styleId="Hyperlink">
    <w:name w:val="Hyperlink"/>
    <w:basedOn w:val="Absatz-Standardschriftart"/>
    <w:uiPriority w:val="99"/>
    <w:unhideWhenUsed/>
    <w:rsid w:val="00D87D8D"/>
    <w:rPr>
      <w:color w:val="0563C1" w:themeColor="hyperlink"/>
      <w:u w:val="single"/>
    </w:rPr>
  </w:style>
  <w:style w:type="character" w:styleId="NichtaufgelsteErwhnung">
    <w:name w:val="Unresolved Mention"/>
    <w:basedOn w:val="Absatz-Standardschriftart"/>
    <w:uiPriority w:val="99"/>
    <w:semiHidden/>
    <w:unhideWhenUsed/>
    <w:rsid w:val="00D87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8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1drv.ms/p/s!An7PHH3AUbzvge8MTlTTHALjmIi4fw?e=VLqWn7"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microsoft.com/office/2020/10/relationships/intelligence" Target="intelligence2.xml"/></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o\OneDrive\Cevi\Vorlagen\03_Dokumente\VORLAGE_LA-Block.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C:\Users\Lino\OneDrive\Cevi\Vorlagen\03_Dokumente\VORLAGE_LA-Block.dotx</Template>
  <TotalTime>0</TotalTime>
  <Pages>3</Pages>
  <Words>577</Words>
  <Characters>3642</Characters>
  <Application>Microsoft Office Word</Application>
  <DocSecurity>0</DocSecurity>
  <Lines>30</Lines>
  <Paragraphs>8</Paragraphs>
  <ScaleCrop>false</ScaleCrop>
  <Manager>Fabian Wydler</Manager>
  <Company>Cevi Wetzikon</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Lageraktivität-Block</dc:title>
  <dc:subject>J+S-Lager</dc:subject>
  <dc:creator>Lino Bertschinger</dc:creator>
  <cp:keywords/>
  <dc:description>Dieses Dokument kann eingesetzt werden um Lageraktivität-Blöcke in J+S-Lager vorzubereiten und zu dokumentieren. Der J+S-Coach benötigt von jedem Block ein solches Dossier.</dc:description>
  <cp:lastModifiedBy>Jan Reinhardt</cp:lastModifiedBy>
  <cp:revision>129</cp:revision>
  <cp:lastPrinted>2010-07-20T14:56:00Z</cp:lastPrinted>
  <dcterms:created xsi:type="dcterms:W3CDTF">2022-08-04T12:34:00Z</dcterms:created>
  <dcterms:modified xsi:type="dcterms:W3CDTF">2022-09-18T20:21:00Z</dcterms:modified>
  <cp:category>Jugend und Sport</cp:category>
  <cp:version>1.0</cp:version>
</cp:coreProperties>
</file>