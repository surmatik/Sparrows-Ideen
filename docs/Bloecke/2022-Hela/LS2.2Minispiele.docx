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3B0397" w:rsidP="003B0397" w:rsidRDefault="003B0397" w14:paraId="02D7DF84" w14:textId="0745BCFA">
      <w:pPr>
        <w:pStyle w:val="04Titel"/>
        <w:rPr>
          <w:sz w:val="20"/>
          <w:szCs w:val="20"/>
        </w:rPr>
      </w:pPr>
      <w:bookmarkStart w:name="_Int_wkAJmNmu" w:id="0"/>
      <w:r>
        <w:t>Lagersport-Block 2.2</w:t>
      </w:r>
      <w:bookmarkEnd w:id="0"/>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5101"/>
        <w:gridCol w:w="2551"/>
        <w:gridCol w:w="2551"/>
      </w:tblGrid>
      <w:tr w:rsidRPr="00A43BA8" w:rsidR="00EA4D09" w:rsidTr="17B503DD" w14:paraId="64899AA3" w14:textId="77777777">
        <w:trPr>
          <w:trHeight w:val="42"/>
        </w:trPr>
        <w:tc>
          <w:tcPr>
            <w:tcW w:w="2500" w:type="pct"/>
            <w:vAlign w:val="center"/>
          </w:tcPr>
          <w:p w:rsidR="00EA4D09" w:rsidP="001E112B" w:rsidRDefault="00EA4D09" w14:paraId="5AF88EAA" w14:textId="77777777">
            <w:pPr>
              <w:pStyle w:val="05berschrift1"/>
            </w:pPr>
            <w:r w:rsidRPr="00A43BA8">
              <w:t>Stufe:</w:t>
            </w:r>
          </w:p>
          <w:p w:rsidRPr="001543EB" w:rsidR="00EA4D09" w:rsidP="00181122" w:rsidRDefault="56FBDDF5" w14:paraId="0C86052D" w14:textId="600C617F">
            <w:pPr>
              <w:pStyle w:val="02Eingabe2"/>
            </w:pPr>
            <w:r>
              <w:t>Sparrows</w:t>
            </w:r>
            <w:r w:rsidR="00146C93">
              <w:t xml:space="preserve"> &amp; Express</w:t>
            </w:r>
          </w:p>
        </w:tc>
        <w:tc>
          <w:tcPr>
            <w:tcW w:w="2500" w:type="pct"/>
            <w:gridSpan w:val="2"/>
            <w:vAlign w:val="center"/>
          </w:tcPr>
          <w:p w:rsidR="00EA4D09" w:rsidP="001E112B" w:rsidRDefault="004871C2" w14:paraId="0C814BAB" w14:textId="77777777">
            <w:pPr>
              <w:pStyle w:val="05berschrift1"/>
            </w:pPr>
            <w:r>
              <w:t>Zielgruppe</w:t>
            </w:r>
            <w:r w:rsidRPr="006C6880" w:rsidR="00EA4D09">
              <w:t xml:space="preserve"> und Anz</w:t>
            </w:r>
            <w:r w:rsidR="000038FD">
              <w:t>ahl</w:t>
            </w:r>
            <w:r w:rsidRPr="006C6880" w:rsidR="00EA4D09">
              <w:t xml:space="preserve"> Teilnehmende</w:t>
            </w:r>
            <w:r w:rsidR="00181122">
              <w:t>:</w:t>
            </w:r>
          </w:p>
          <w:p w:rsidRPr="00EA4D09" w:rsidR="00EA4D09" w:rsidP="00181122" w:rsidRDefault="56FBDDF5" w14:paraId="57409B10" w14:textId="5466EAD7">
            <w:pPr>
              <w:pStyle w:val="02Eingabe2"/>
            </w:pPr>
            <w:r>
              <w:t xml:space="preserve">Kindersport / </w:t>
            </w:r>
            <w:r w:rsidR="00C619E2">
              <w:t>7</w:t>
            </w:r>
            <w:r>
              <w:t xml:space="preserve"> Teilnehmer</w:t>
            </w:r>
          </w:p>
        </w:tc>
      </w:tr>
      <w:tr w:rsidRPr="00A43BA8" w:rsidR="00EB2EE6" w:rsidTr="17B503DD" w14:paraId="088A94CF" w14:textId="77777777">
        <w:trPr>
          <w:trHeight w:val="42"/>
        </w:trPr>
        <w:tc>
          <w:tcPr>
            <w:tcW w:w="2500" w:type="pct"/>
            <w:noWrap/>
            <w:vAlign w:val="center"/>
          </w:tcPr>
          <w:p w:rsidRPr="00A43BA8" w:rsidR="004F161E" w:rsidP="001E112B" w:rsidRDefault="004F161E" w14:paraId="0DFE59A7" w14:textId="77777777">
            <w:pPr>
              <w:pStyle w:val="05berschrift1"/>
            </w:pPr>
            <w:r w:rsidRPr="00A43BA8">
              <w:t xml:space="preserve">Bezeichnung </w:t>
            </w:r>
            <w:r w:rsidRPr="006C6880">
              <w:t>des</w:t>
            </w:r>
            <w:r w:rsidR="005F1BCF">
              <w:t xml:space="preserve"> Aktivitäten-Teil</w:t>
            </w:r>
            <w:r w:rsidRPr="00A43BA8">
              <w:t>s:</w:t>
            </w:r>
          </w:p>
          <w:p w:rsidRPr="001543EB" w:rsidR="00A14AAF" w:rsidP="00181122" w:rsidRDefault="5FED149E" w14:paraId="71C20780" w14:textId="1E7F4CE8">
            <w:pPr>
              <w:pStyle w:val="02Eingabe2"/>
            </w:pPr>
            <w:r>
              <w:t>Minispiele spielen</w:t>
            </w:r>
          </w:p>
        </w:tc>
        <w:tc>
          <w:tcPr>
            <w:tcW w:w="1250" w:type="pct"/>
            <w:noWrap/>
            <w:vAlign w:val="center"/>
          </w:tcPr>
          <w:p w:rsidRPr="00A43BA8" w:rsidR="004F161E" w:rsidP="001E112B" w:rsidRDefault="004F161E" w14:paraId="3BA69D4E" w14:textId="77777777">
            <w:pPr>
              <w:pStyle w:val="05berschrift1"/>
            </w:pPr>
            <w:r w:rsidRPr="00A43BA8">
              <w:t>Datum:</w:t>
            </w:r>
          </w:p>
          <w:p w:rsidRPr="006C6880" w:rsidR="00A14AAF" w:rsidP="00181122" w:rsidRDefault="56FBDDF5" w14:paraId="01ED9115" w14:textId="698BB7E9">
            <w:pPr>
              <w:pStyle w:val="02Eingabe2"/>
            </w:pPr>
            <w:r>
              <w:t>09.10.2022</w:t>
            </w:r>
          </w:p>
        </w:tc>
        <w:tc>
          <w:tcPr>
            <w:tcW w:w="1250" w:type="pct"/>
            <w:noWrap/>
            <w:vAlign w:val="center"/>
          </w:tcPr>
          <w:p w:rsidRPr="00A43BA8" w:rsidR="004F161E" w:rsidP="001E112B" w:rsidRDefault="004F161E" w14:paraId="11E37AA5" w14:textId="77777777">
            <w:pPr>
              <w:pStyle w:val="05berschrift1"/>
            </w:pPr>
            <w:r w:rsidRPr="00A43BA8">
              <w:t>Zeit:</w:t>
            </w:r>
          </w:p>
          <w:p w:rsidRPr="00181122" w:rsidR="00586B31" w:rsidP="00181122" w:rsidRDefault="56FBDDF5" w14:paraId="5EE4BF45" w14:textId="1D20DF49">
            <w:pPr>
              <w:pStyle w:val="02Eingabe2"/>
            </w:pPr>
            <w:r>
              <w:t>15:00 – 17:00</w:t>
            </w:r>
          </w:p>
        </w:tc>
      </w:tr>
      <w:tr w:rsidRPr="003B0397" w:rsidR="00EB2EE6" w:rsidTr="17B503DD" w14:paraId="5EC065A9" w14:textId="77777777">
        <w:trPr>
          <w:trHeight w:val="42"/>
        </w:trPr>
        <w:tc>
          <w:tcPr>
            <w:tcW w:w="2500" w:type="pct"/>
            <w:noWrap/>
            <w:vAlign w:val="center"/>
          </w:tcPr>
          <w:p w:rsidRPr="00A43BA8" w:rsidR="004F161E" w:rsidP="001E112B" w:rsidRDefault="004F161E" w14:paraId="477B7B67" w14:textId="77777777">
            <w:pPr>
              <w:pStyle w:val="05berschrift1"/>
            </w:pPr>
            <w:r w:rsidRPr="00A43BA8">
              <w:t>Ort:</w:t>
            </w:r>
          </w:p>
          <w:p w:rsidRPr="006C6880" w:rsidR="00586B31" w:rsidP="00181122" w:rsidRDefault="5FED149E" w14:paraId="6739ECB7" w14:textId="3C620840">
            <w:pPr>
              <w:pStyle w:val="02Eingabe2"/>
            </w:pPr>
            <w:r>
              <w:t>Lagergelände</w:t>
            </w:r>
          </w:p>
        </w:tc>
        <w:tc>
          <w:tcPr>
            <w:tcW w:w="2500" w:type="pct"/>
            <w:gridSpan w:val="2"/>
            <w:noWrap/>
            <w:vAlign w:val="center"/>
          </w:tcPr>
          <w:p w:rsidRPr="00A43BA8" w:rsidR="004F161E" w:rsidP="001E112B" w:rsidRDefault="004F161E" w14:paraId="343B2191" w14:textId="77777777">
            <w:pPr>
              <w:pStyle w:val="05berschrift1"/>
            </w:pPr>
            <w:r w:rsidRPr="00A43BA8">
              <w:t>Blockverantwortlich</w:t>
            </w:r>
            <w:r w:rsidR="006C4AD7">
              <w:t>e(r)</w:t>
            </w:r>
            <w:r w:rsidRPr="00A43BA8">
              <w:t>:</w:t>
            </w:r>
          </w:p>
          <w:p w:rsidRPr="004E7B4E" w:rsidR="004F161E" w:rsidP="00181122" w:rsidRDefault="56FBDDF5" w14:paraId="5B837F88" w14:textId="247403F1">
            <w:pPr>
              <w:pStyle w:val="02Eingabe2"/>
            </w:pPr>
            <w:r w:rsidRPr="004E7B4E">
              <w:t>Cédric Wermeille v/o Shark</w:t>
            </w:r>
          </w:p>
        </w:tc>
      </w:tr>
      <w:tr w:rsidRPr="00A43BA8" w:rsidR="007C7091" w:rsidTr="17B503DD" w14:paraId="680A38EF" w14:textId="77777777">
        <w:trPr>
          <w:trHeight w:val="42"/>
        </w:trPr>
        <w:tc>
          <w:tcPr>
            <w:tcW w:w="5000" w:type="pct"/>
            <w:gridSpan w:val="3"/>
            <w:noWrap/>
            <w:vAlign w:val="center"/>
          </w:tcPr>
          <w:p w:rsidR="007C7091" w:rsidP="001E112B" w:rsidRDefault="006422E7" w14:paraId="1608FBC2" w14:textId="77777777">
            <w:pPr>
              <w:pStyle w:val="05berschrift1"/>
            </w:pPr>
            <w:r>
              <w:t>Themenbereich:</w:t>
            </w:r>
          </w:p>
          <w:p w:rsidRPr="004C14A8" w:rsidR="004C14A8" w:rsidP="004C14A8" w:rsidRDefault="004C14A8" w14:paraId="71AF0283" w14:textId="77777777">
            <w:pPr>
              <w:pStyle w:val="01Eingabe1"/>
              <w:rPr>
                <w:sz w:val="20"/>
              </w:rPr>
            </w:pPr>
            <w:r>
              <w:rPr>
                <w:sz w:val="20"/>
              </w:rPr>
              <w:t>[</w:t>
            </w:r>
            <w:r w:rsidRPr="004C14A8">
              <w:rPr>
                <w:sz w:val="20"/>
              </w:rPr>
              <w:t>] Unterwegs sein (Wanderungen; Schneeschuhtouren; Touren mit Velo, Bike, Inline-Skates usw.)</w:t>
            </w:r>
          </w:p>
          <w:p w:rsidRPr="004C14A8" w:rsidR="004C14A8" w:rsidP="17B503DD" w:rsidRDefault="17B503DD" w14:paraId="62004EE7" w14:textId="05448151">
            <w:pPr>
              <w:pStyle w:val="01Eingabe1"/>
              <w:rPr>
                <w:sz w:val="20"/>
              </w:rPr>
            </w:pPr>
            <w:r w:rsidRPr="17B503DD">
              <w:rPr>
                <w:sz w:val="20"/>
              </w:rPr>
              <w:t>[X] Sport (Ballspiele, Trendsportarten, andere Sportarten usw.)</w:t>
            </w:r>
          </w:p>
          <w:p w:rsidRPr="007C7091" w:rsidR="006422E7" w:rsidP="004C14A8" w:rsidRDefault="004C14A8" w14:paraId="40DFE2BD" w14:textId="77777777">
            <w:pPr>
              <w:pStyle w:val="01Eingabe1"/>
            </w:pPr>
            <w:r w:rsidRPr="004C14A8">
              <w:rPr>
                <w:sz w:val="20"/>
              </w:rPr>
              <w:t>[] Spiel (Spiel- oder Sportturniere, Geländespiele, Spielfest, freies Spiel, Gruppenspiele, Kämpfen und Raufen usw.)</w:t>
            </w:r>
          </w:p>
        </w:tc>
      </w:tr>
    </w:tbl>
    <w:p w:rsidRPr="00A43BA8" w:rsidR="004F161E" w:rsidP="00D750AB" w:rsidRDefault="004F161E" w14:paraId="6B372594"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706"/>
        <w:gridCol w:w="7699"/>
        <w:gridCol w:w="1798"/>
      </w:tblGrid>
      <w:tr w:rsidRPr="00A43BA8" w:rsidR="001543EB" w:rsidTr="6F72E1A3" w14:paraId="7557EB70" w14:textId="77777777">
        <w:trPr>
          <w:trHeight w:val="210"/>
        </w:trPr>
        <w:tc>
          <w:tcPr>
            <w:tcW w:w="5000" w:type="pct"/>
            <w:gridSpan w:val="3"/>
            <w:tcMar/>
          </w:tcPr>
          <w:p w:rsidRPr="00A43BA8" w:rsidR="001543EB" w:rsidP="001E112B" w:rsidRDefault="001543EB" w14:paraId="3DA9892A" w14:textId="77777777">
            <w:pPr>
              <w:pStyle w:val="05berschrift1"/>
            </w:pPr>
            <w:r w:rsidRPr="00A43BA8">
              <w:t>Blockziel:</w:t>
            </w:r>
          </w:p>
          <w:p w:rsidR="001543EB" w:rsidP="5A96D702" w:rsidRDefault="008554C3" w14:paraId="2BFFE767" w14:textId="618BBDD1">
            <w:pPr>
              <w:pStyle w:val="03Aufzhlung"/>
              <w:numPr>
                <w:ilvl w:val="0"/>
                <w:numId w:val="1"/>
              </w:numPr>
            </w:pPr>
            <w:r>
              <w:t xml:space="preserve">Die Teilnehmer lernen sich ständig durch neue Herausforderungen zu schlagen und darin </w:t>
            </w:r>
            <w:r w:rsidR="00FD0FA2">
              <w:t>verschiedene Denkstrategien und Lösungsansätze zu entwickeln</w:t>
            </w:r>
          </w:p>
          <w:p w:rsidR="5FED149E" w:rsidP="5A96D702" w:rsidRDefault="5A96D702" w14:paraId="4B29A054" w14:textId="59608F11">
            <w:pPr>
              <w:pStyle w:val="03Aufzhlung"/>
              <w:numPr>
                <w:ilvl w:val="0"/>
                <w:numId w:val="1"/>
              </w:numPr>
            </w:pPr>
            <w:r>
              <w:t>Durch kreatives Denken kann man die Spiele auf seine Art lösen</w:t>
            </w:r>
          </w:p>
          <w:p w:rsidR="5FED149E" w:rsidP="5A96D702" w:rsidRDefault="00080A48" w14:paraId="0118EA23" w14:textId="27E402FF">
            <w:pPr>
              <w:pStyle w:val="03Aufzhlung"/>
              <w:numPr>
                <w:ilvl w:val="0"/>
                <w:numId w:val="1"/>
              </w:numPr>
            </w:pPr>
            <w:r>
              <w:t>Die Teilnehmer müssen den r</w:t>
            </w:r>
            <w:r w:rsidR="5A96D702">
              <w:t>ichtigen Lösungsweg finden</w:t>
            </w:r>
            <w:r w:rsidR="0035466B">
              <w:t xml:space="preserve"> für jedes Minispiel</w:t>
            </w:r>
          </w:p>
          <w:p w:rsidRPr="001E112B" w:rsidR="00DE43B2" w:rsidP="00DE43B2" w:rsidRDefault="00DE43B2" w14:paraId="135D176A" w14:textId="77777777">
            <w:pPr>
              <w:pStyle w:val="01Eingabe1"/>
            </w:pPr>
          </w:p>
        </w:tc>
      </w:tr>
      <w:tr w:rsidRPr="00A43BA8" w:rsidR="004365CF" w:rsidTr="6F72E1A3" w14:paraId="22172F21" w14:textId="77777777">
        <w:trPr>
          <w:trHeight w:val="42"/>
        </w:trPr>
        <w:tc>
          <w:tcPr>
            <w:tcW w:w="417" w:type="pct"/>
            <w:tcMar/>
          </w:tcPr>
          <w:p w:rsidRPr="0012614A" w:rsidR="001F7DB7" w:rsidP="001E112B" w:rsidRDefault="001543EB" w14:paraId="48F00ECA" w14:textId="77777777">
            <w:pPr>
              <w:pStyle w:val="05berschrift1"/>
            </w:pPr>
            <w:r>
              <w:t>Zeit</w:t>
            </w:r>
            <w:r w:rsidR="00B95620">
              <w:t>:</w:t>
            </w:r>
          </w:p>
        </w:tc>
        <w:tc>
          <w:tcPr>
            <w:tcW w:w="3721" w:type="pct"/>
            <w:tcMar/>
          </w:tcPr>
          <w:p w:rsidRPr="001543EB" w:rsidR="001543EB" w:rsidP="001E112B" w:rsidRDefault="001543EB" w14:paraId="3C7432D3" w14:textId="77777777">
            <w:pPr>
              <w:pStyle w:val="05berschrift1"/>
            </w:pPr>
            <w:r>
              <w:t>Programm</w:t>
            </w:r>
            <w:r w:rsidR="00B95620">
              <w:t>:</w:t>
            </w:r>
          </w:p>
        </w:tc>
        <w:tc>
          <w:tcPr>
            <w:tcW w:w="862" w:type="pct"/>
            <w:tcMar/>
          </w:tcPr>
          <w:p w:rsidRPr="00A43BA8" w:rsidR="001F7DB7" w:rsidP="001E112B" w:rsidRDefault="0030516F" w14:paraId="50CEA184" w14:textId="77777777">
            <w:pPr>
              <w:pStyle w:val="05berschrift1"/>
            </w:pPr>
            <w:r>
              <w:t>v</w:t>
            </w:r>
            <w:r w:rsidRPr="007874DA" w:rsidR="001543EB">
              <w:t>erantwortlich</w:t>
            </w:r>
            <w:r w:rsidR="00B95620">
              <w:t>:</w:t>
            </w:r>
          </w:p>
        </w:tc>
      </w:tr>
      <w:tr w:rsidRPr="00A43BA8" w:rsidR="001543EB" w:rsidTr="6F72E1A3" w14:paraId="75B5EE6E" w14:textId="77777777">
        <w:trPr>
          <w:trHeight w:val="794"/>
        </w:trPr>
        <w:tc>
          <w:tcPr>
            <w:tcW w:w="417" w:type="pct"/>
            <w:tcMar/>
          </w:tcPr>
          <w:p w:rsidRPr="00A43BA8" w:rsidR="001543EB" w:rsidP="000E7309" w:rsidRDefault="00A20A12" w14:paraId="6E77C739" w14:textId="48A1B95C">
            <w:pPr>
              <w:pStyle w:val="01Eingabe1"/>
            </w:pPr>
            <w:r>
              <w:t>5 Min</w:t>
            </w:r>
          </w:p>
        </w:tc>
        <w:tc>
          <w:tcPr>
            <w:tcW w:w="3721" w:type="pct"/>
            <w:tcMar/>
          </w:tcPr>
          <w:p w:rsidR="001543EB" w:rsidP="001E112B" w:rsidRDefault="001543EB" w14:paraId="0422C56E" w14:textId="77777777">
            <w:pPr>
              <w:pStyle w:val="05berschrift1"/>
            </w:pPr>
            <w:r>
              <w:t>Einstieg:</w:t>
            </w:r>
          </w:p>
          <w:p w:rsidR="001543EB" w:rsidP="001E112B" w:rsidRDefault="22C65E81" w14:paraId="0B6184DA" w14:textId="08881998">
            <w:pPr>
              <w:pStyle w:val="01Eingabe1"/>
            </w:pPr>
            <w:r>
              <w:t xml:space="preserve">Die </w:t>
            </w:r>
            <w:r w:rsidRPr="000D7CC2" w:rsidR="000D7CC2">
              <w:t>Teilnehmer</w:t>
            </w:r>
            <w:r w:rsidR="000D7CC2">
              <w:t xml:space="preserve"> </w:t>
            </w:r>
            <w:r>
              <w:t xml:space="preserve">wollen sich für die nächste Quest bereit machen. </w:t>
            </w:r>
            <w:r w:rsidR="28FA106C">
              <w:t xml:space="preserve">Da sie aber die Welt von Jumanji nicht gut kennen und bei der nächsten Quest nicht genau wissen, </w:t>
            </w:r>
            <w:r>
              <w:t xml:space="preserve">was genau auf sie zukommen wird, wollen die </w:t>
            </w:r>
            <w:r w:rsidRPr="000D7CC2" w:rsidR="000D7CC2">
              <w:t>Teilnehmer</w:t>
            </w:r>
            <w:r w:rsidR="000D7CC2">
              <w:t xml:space="preserve"> </w:t>
            </w:r>
            <w:r>
              <w:t xml:space="preserve">auf alles Mögliche </w:t>
            </w:r>
            <w:r w:rsidR="28FA106C">
              <w:t>vorbereitet sein.</w:t>
            </w:r>
            <w:r>
              <w:t xml:space="preserve"> Das machen sie, indem sie zufällig verschiedene kleine Spiele auslosen, bei denen sie immer auf eine andere Art und Weise gewinnen müssen.</w:t>
            </w:r>
          </w:p>
          <w:p w:rsidR="006909A1" w:rsidP="001E112B" w:rsidRDefault="006909A1" w14:paraId="2388A067" w14:textId="77777777">
            <w:pPr>
              <w:pStyle w:val="01Eingabe1"/>
            </w:pPr>
          </w:p>
          <w:p w:rsidR="006909A1" w:rsidP="001E112B" w:rsidRDefault="00FC0AE7" w14:paraId="318D7A5E" w14:textId="03AB0FF3">
            <w:pPr>
              <w:pStyle w:val="01Eingabe1"/>
            </w:pPr>
            <w:r>
              <w:t xml:space="preserve">Sobald </w:t>
            </w:r>
            <w:r w:rsidR="002C73F2">
              <w:t>sich alle Teilne</w:t>
            </w:r>
            <w:r w:rsidR="006233B2">
              <w:t xml:space="preserve">hmer besammelt </w:t>
            </w:r>
            <w:r w:rsidR="00731403">
              <w:t>haben,</w:t>
            </w:r>
            <w:r w:rsidR="00F97775">
              <w:t xml:space="preserve"> wird den Teilnehmer den </w:t>
            </w:r>
            <w:r w:rsidR="00731403">
              <w:t>Ablauf das</w:t>
            </w:r>
            <w:r w:rsidR="00B01507">
              <w:t xml:space="preserve"> heutigen </w:t>
            </w:r>
            <w:r w:rsidR="00731403">
              <w:t>nachmittags</w:t>
            </w:r>
            <w:r w:rsidR="00B01507">
              <w:t xml:space="preserve"> erklärt. </w:t>
            </w:r>
            <w:r w:rsidR="00731403">
              <w:t xml:space="preserve">Danach wird ein Schild (Menu </w:t>
            </w:r>
            <w:r w:rsidR="00181A38">
              <w:t xml:space="preserve">von Mario Party) hochgehalten, indem die </w:t>
            </w:r>
            <w:r w:rsidR="00C22F34">
              <w:t>Teilnehmer auf Start drücken können.</w:t>
            </w:r>
          </w:p>
          <w:p w:rsidRPr="001E112B" w:rsidR="006233B2" w:rsidP="001E112B" w:rsidRDefault="006909A1" w14:paraId="44FCB9D8" w14:textId="2F0A50D6">
            <w:pPr>
              <w:pStyle w:val="01Eingabe1"/>
            </w:pPr>
            <w:r>
              <w:br/>
            </w:r>
            <w:r>
              <w:rPr>
                <w:noProof/>
              </w:rPr>
              <w:drawing>
                <wp:inline distT="0" distB="0" distL="0" distR="0" wp14:anchorId="4B88475C" wp14:editId="2C862722">
                  <wp:extent cx="4480560" cy="2520315"/>
                  <wp:effectExtent l="0" t="0" r="2540" b="0"/>
                  <wp:docPr id="1438726337" name="Picture 143872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14457" cy="2539382"/>
                          </a:xfrm>
                          <a:prstGeom prst="rect">
                            <a:avLst/>
                          </a:prstGeom>
                        </pic:spPr>
                      </pic:pic>
                    </a:graphicData>
                  </a:graphic>
                </wp:inline>
              </w:drawing>
            </w:r>
          </w:p>
        </w:tc>
        <w:tc>
          <w:tcPr>
            <w:tcW w:w="862" w:type="pct"/>
            <w:tcMar/>
          </w:tcPr>
          <w:p w:rsidRPr="007874DA" w:rsidR="001543EB" w:rsidP="000E7309" w:rsidRDefault="56FBDDF5" w14:paraId="2E7265BE" w14:textId="58EC9666">
            <w:pPr>
              <w:pStyle w:val="01Eingabe1"/>
            </w:pPr>
            <w:r>
              <w:t>Shark</w:t>
            </w:r>
          </w:p>
        </w:tc>
      </w:tr>
      <w:tr w:rsidRPr="00A43BA8" w:rsidR="004365CF" w:rsidTr="6F72E1A3" w14:paraId="5CAB155C" w14:textId="77777777">
        <w:trPr>
          <w:trHeight w:val="1701"/>
        </w:trPr>
        <w:tc>
          <w:tcPr>
            <w:tcW w:w="417" w:type="pct"/>
            <w:tcMar/>
          </w:tcPr>
          <w:p w:rsidRPr="00A43BA8" w:rsidR="001F7DB7" w:rsidP="000E7309" w:rsidRDefault="001F7DB7" w14:paraId="191120B6" w14:textId="31C942C3">
            <w:pPr>
              <w:pStyle w:val="01Eingabe1"/>
            </w:pPr>
          </w:p>
          <w:p w:rsidR="00F41F03" w:rsidP="000E7309" w:rsidRDefault="00F41F03" w14:paraId="3CB22E92" w14:textId="77777777">
            <w:pPr>
              <w:pStyle w:val="01Eingabe1"/>
            </w:pPr>
          </w:p>
          <w:p w:rsidRPr="00A43BA8" w:rsidR="001F7DB7" w:rsidP="000E7309" w:rsidRDefault="001F7DB7" w14:paraId="1AFD7E66" w14:textId="33D768B8">
            <w:pPr>
              <w:pStyle w:val="01Eingabe1"/>
            </w:pPr>
          </w:p>
          <w:p w:rsidRPr="00A43BA8" w:rsidR="001F7DB7" w:rsidP="000E7309" w:rsidRDefault="001F7DB7" w14:paraId="1846CFE1" w14:textId="4B76C19A">
            <w:pPr>
              <w:pStyle w:val="01Eingabe1"/>
            </w:pPr>
          </w:p>
          <w:p w:rsidRPr="00A43BA8" w:rsidR="001F7DB7" w:rsidP="000E7309" w:rsidRDefault="001F7DB7" w14:paraId="0D8CF2C3" w14:textId="43CC7E0E">
            <w:pPr>
              <w:pStyle w:val="01Eingabe1"/>
            </w:pPr>
          </w:p>
          <w:p w:rsidRPr="00A43BA8" w:rsidR="001F7DB7" w:rsidP="000E7309" w:rsidRDefault="001F7DB7" w14:paraId="19FDF227" w14:textId="6CA25323">
            <w:pPr>
              <w:pStyle w:val="01Eingabe1"/>
            </w:pPr>
          </w:p>
          <w:p w:rsidRPr="00A43BA8" w:rsidR="001F7DB7" w:rsidP="000E7309" w:rsidRDefault="001F7DB7" w14:paraId="746D7F26" w14:textId="0B4E5EFE">
            <w:pPr>
              <w:pStyle w:val="01Eingabe1"/>
            </w:pPr>
          </w:p>
          <w:p w:rsidRPr="00A43BA8" w:rsidR="001F7DB7" w:rsidP="000E7309" w:rsidRDefault="001F7DB7" w14:paraId="2F4C08A4" w14:textId="106FF025">
            <w:pPr>
              <w:pStyle w:val="01Eingabe1"/>
            </w:pPr>
          </w:p>
          <w:p w:rsidRPr="00A43BA8" w:rsidR="001F7DB7" w:rsidP="000E7309" w:rsidRDefault="001F7DB7" w14:paraId="27D2B309" w14:textId="60752516">
            <w:pPr>
              <w:pStyle w:val="01Eingabe1"/>
            </w:pPr>
          </w:p>
          <w:p w:rsidRPr="00A43BA8" w:rsidR="001F7DB7" w:rsidP="000E7309" w:rsidRDefault="001F7DB7" w14:paraId="5C088C83" w14:textId="24A3B36C">
            <w:pPr>
              <w:pStyle w:val="01Eingabe1"/>
            </w:pPr>
          </w:p>
          <w:p w:rsidRPr="00A43BA8" w:rsidR="001F7DB7" w:rsidP="000E7309" w:rsidRDefault="001F7DB7" w14:paraId="3340D464" w14:textId="2905E86A">
            <w:pPr>
              <w:pStyle w:val="01Eingabe1"/>
            </w:pPr>
          </w:p>
          <w:p w:rsidRPr="00A43BA8" w:rsidR="001F7DB7" w:rsidP="000E7309" w:rsidRDefault="001F7DB7" w14:paraId="1D952875" w14:textId="35D55AEE">
            <w:pPr>
              <w:pStyle w:val="01Eingabe1"/>
            </w:pPr>
          </w:p>
          <w:p w:rsidRPr="00A43BA8" w:rsidR="001F7DB7" w:rsidP="000E7309" w:rsidRDefault="001F7DB7" w14:paraId="49232232" w14:textId="5D114FF3">
            <w:pPr>
              <w:pStyle w:val="01Eingabe1"/>
            </w:pPr>
          </w:p>
          <w:p w:rsidRPr="00A43BA8" w:rsidR="001F7DB7" w:rsidP="000E7309" w:rsidRDefault="001F7DB7" w14:paraId="549CC4D9" w14:textId="3D7C968A">
            <w:pPr>
              <w:pStyle w:val="01Eingabe1"/>
            </w:pPr>
          </w:p>
          <w:p w:rsidRPr="00A43BA8" w:rsidR="001F7DB7" w:rsidP="000E7309" w:rsidRDefault="001F7DB7" w14:paraId="03BB5A52" w14:textId="630B1E95">
            <w:pPr>
              <w:pStyle w:val="01Eingabe1"/>
            </w:pPr>
          </w:p>
          <w:p w:rsidRPr="00A43BA8" w:rsidR="001F7DB7" w:rsidP="000E7309" w:rsidRDefault="001F7DB7" w14:paraId="29E3D3BC" w14:textId="4FF5996B">
            <w:pPr>
              <w:pStyle w:val="01Eingabe1"/>
            </w:pPr>
          </w:p>
          <w:p w:rsidRPr="00A43BA8" w:rsidR="001F7DB7" w:rsidP="000E7309" w:rsidRDefault="001F7DB7" w14:paraId="4E649292" w14:textId="6A8AAF0A">
            <w:pPr>
              <w:pStyle w:val="01Eingabe1"/>
            </w:pPr>
          </w:p>
          <w:p w:rsidR="001F7DB7" w:rsidP="000E7309" w:rsidRDefault="001F7DB7" w14:paraId="3D71636A" w14:textId="3BAF6233">
            <w:pPr>
              <w:pStyle w:val="01Eingabe1"/>
            </w:pPr>
          </w:p>
          <w:p w:rsidRPr="00A43BA8" w:rsidR="005A610B" w:rsidP="000E7309" w:rsidRDefault="005A610B" w14:paraId="74990EF6" w14:textId="77777777">
            <w:pPr>
              <w:pStyle w:val="01Eingabe1"/>
            </w:pPr>
          </w:p>
          <w:p w:rsidRPr="00A43BA8" w:rsidR="001F7DB7" w:rsidP="000E7309" w:rsidRDefault="001F7DB7" w14:paraId="326D04EC" w14:textId="5752E86C">
            <w:pPr>
              <w:pStyle w:val="01Eingabe1"/>
            </w:pPr>
          </w:p>
          <w:p w:rsidRPr="00A43BA8" w:rsidR="001F7DB7" w:rsidP="000E7309" w:rsidRDefault="001F7DB7" w14:paraId="6C202CF2" w14:textId="59806955">
            <w:pPr>
              <w:pStyle w:val="01Eingabe1"/>
            </w:pPr>
          </w:p>
          <w:p w:rsidRPr="00A43BA8" w:rsidR="001F7DB7" w:rsidP="000E7309" w:rsidRDefault="001F7DB7" w14:paraId="367F8386" w14:textId="76BE1241">
            <w:pPr>
              <w:pStyle w:val="01Eingabe1"/>
            </w:pPr>
          </w:p>
          <w:p w:rsidRPr="00A43BA8" w:rsidR="001F7DB7" w:rsidP="000E7309" w:rsidRDefault="4234B17D" w14:paraId="5C7B681B" w14:textId="222E0BA9">
            <w:pPr>
              <w:pStyle w:val="01Eingabe1"/>
            </w:pPr>
            <w:r>
              <w:t>10 Min</w:t>
            </w:r>
          </w:p>
          <w:p w:rsidRPr="00A43BA8" w:rsidR="001F7DB7" w:rsidP="000E7309" w:rsidRDefault="001F7DB7" w14:paraId="1F5B22E5" w14:textId="47E18B8D">
            <w:pPr>
              <w:pStyle w:val="01Eingabe1"/>
            </w:pPr>
          </w:p>
          <w:p w:rsidRPr="00A43BA8" w:rsidR="001F7DB7" w:rsidP="000E7309" w:rsidRDefault="001F7DB7" w14:paraId="705119BB" w14:textId="5ACECA0A">
            <w:pPr>
              <w:pStyle w:val="01Eingabe1"/>
            </w:pPr>
          </w:p>
          <w:p w:rsidRPr="00A43BA8" w:rsidR="001F7DB7" w:rsidP="000E7309" w:rsidRDefault="001F7DB7" w14:paraId="0F872A81" w14:textId="063949F1">
            <w:pPr>
              <w:pStyle w:val="01Eingabe1"/>
            </w:pPr>
          </w:p>
          <w:p w:rsidRPr="00A43BA8" w:rsidR="001F7DB7" w:rsidP="000E7309" w:rsidRDefault="001F7DB7" w14:paraId="411B5453" w14:textId="3016B37E">
            <w:pPr>
              <w:pStyle w:val="01Eingabe1"/>
            </w:pPr>
          </w:p>
          <w:p w:rsidRPr="00A43BA8" w:rsidR="001F7DB7" w:rsidP="000E7309" w:rsidRDefault="001F7DB7" w14:paraId="2253AE87" w14:textId="066EED25">
            <w:pPr>
              <w:pStyle w:val="01Eingabe1"/>
            </w:pPr>
          </w:p>
          <w:p w:rsidRPr="00A43BA8" w:rsidR="001F7DB7" w:rsidP="000E7309" w:rsidRDefault="001F7DB7" w14:paraId="0BC61E4D" w14:textId="1A8B0FF1">
            <w:pPr>
              <w:pStyle w:val="01Eingabe1"/>
            </w:pPr>
          </w:p>
          <w:p w:rsidRPr="00A43BA8" w:rsidR="001F7DB7" w:rsidP="000E7309" w:rsidRDefault="001F7DB7" w14:paraId="5ED8AC25" w14:textId="1DD1091C">
            <w:pPr>
              <w:pStyle w:val="01Eingabe1"/>
            </w:pPr>
          </w:p>
          <w:p w:rsidRPr="00A43BA8" w:rsidR="001F7DB7" w:rsidP="000E7309" w:rsidRDefault="001F7DB7" w14:paraId="0E18709C" w14:textId="20579FCE">
            <w:pPr>
              <w:pStyle w:val="01Eingabe1"/>
            </w:pPr>
          </w:p>
          <w:p w:rsidRPr="00A43BA8" w:rsidR="001F7DB7" w:rsidP="000E7309" w:rsidRDefault="001F7DB7" w14:paraId="534C29E4" w14:textId="6B535376">
            <w:pPr>
              <w:pStyle w:val="01Eingabe1"/>
            </w:pPr>
          </w:p>
          <w:p w:rsidRPr="00A43BA8" w:rsidR="001F7DB7" w:rsidP="000E7309" w:rsidRDefault="001F7DB7" w14:paraId="36FD4232" w14:textId="678E008E">
            <w:pPr>
              <w:pStyle w:val="01Eingabe1"/>
            </w:pPr>
          </w:p>
          <w:p w:rsidRPr="00A43BA8" w:rsidR="001F7DB7" w:rsidP="000E7309" w:rsidRDefault="001F7DB7" w14:paraId="411EEB2D" w14:textId="2DB761E4">
            <w:pPr>
              <w:pStyle w:val="01Eingabe1"/>
            </w:pPr>
          </w:p>
          <w:p w:rsidRPr="00A43BA8" w:rsidR="001F7DB7" w:rsidP="000E7309" w:rsidRDefault="001F7DB7" w14:paraId="2B1A3D43" w14:textId="2068F08B">
            <w:pPr>
              <w:pStyle w:val="01Eingabe1"/>
            </w:pPr>
          </w:p>
          <w:p w:rsidRPr="00A43BA8" w:rsidR="001F7DB7" w:rsidP="000E7309" w:rsidRDefault="001F7DB7" w14:paraId="69CF418C" w14:textId="3DEE0F7B">
            <w:pPr>
              <w:pStyle w:val="01Eingabe1"/>
            </w:pPr>
          </w:p>
          <w:p w:rsidRPr="00A43BA8" w:rsidR="001F7DB7" w:rsidP="000E7309" w:rsidRDefault="001F7DB7" w14:paraId="30000FD3" w14:textId="4996FD82">
            <w:pPr>
              <w:pStyle w:val="01Eingabe1"/>
            </w:pPr>
          </w:p>
          <w:p w:rsidRPr="00A43BA8" w:rsidR="001F7DB7" w:rsidP="000E7309" w:rsidRDefault="001F7DB7" w14:paraId="60315FD1" w14:textId="2B039EAF">
            <w:pPr>
              <w:pStyle w:val="01Eingabe1"/>
            </w:pPr>
          </w:p>
          <w:p w:rsidRPr="00A43BA8" w:rsidR="001F7DB7" w:rsidP="000E7309" w:rsidRDefault="001F7DB7" w14:paraId="002D5937" w14:textId="7A4DD410">
            <w:pPr>
              <w:pStyle w:val="01Eingabe1"/>
            </w:pPr>
          </w:p>
          <w:p w:rsidRPr="00A43BA8" w:rsidR="001F7DB7" w:rsidP="000E7309" w:rsidRDefault="001F7DB7" w14:paraId="4E5BBABB" w14:textId="6A1DCD6F">
            <w:pPr>
              <w:pStyle w:val="01Eingabe1"/>
            </w:pPr>
          </w:p>
          <w:p w:rsidRPr="00A43BA8" w:rsidR="001F7DB7" w:rsidP="000E7309" w:rsidRDefault="001F7DB7" w14:paraId="6CD5A2BF" w14:textId="3E5D1FAB">
            <w:pPr>
              <w:pStyle w:val="01Eingabe1"/>
            </w:pPr>
          </w:p>
          <w:p w:rsidRPr="00A43BA8" w:rsidR="001F7DB7" w:rsidP="000E7309" w:rsidRDefault="001F7DB7" w14:paraId="1CA4D27E" w14:textId="63C19C97">
            <w:pPr>
              <w:pStyle w:val="01Eingabe1"/>
            </w:pPr>
          </w:p>
          <w:p w:rsidRPr="00A43BA8" w:rsidR="001F7DB7" w:rsidP="000E7309" w:rsidRDefault="001F7DB7" w14:paraId="6E61C379" w14:textId="2E2EF68D">
            <w:pPr>
              <w:pStyle w:val="01Eingabe1"/>
            </w:pPr>
          </w:p>
          <w:p w:rsidRPr="00A43BA8" w:rsidR="001F7DB7" w:rsidP="000E7309" w:rsidRDefault="001F7DB7" w14:paraId="552FC56A" w14:textId="26D99490">
            <w:pPr>
              <w:pStyle w:val="01Eingabe1"/>
            </w:pPr>
          </w:p>
          <w:p w:rsidRPr="00A43BA8" w:rsidR="001F7DB7" w:rsidP="000E7309" w:rsidRDefault="001F7DB7" w14:paraId="52AFC8EC" w14:textId="64278A98">
            <w:pPr>
              <w:pStyle w:val="01Eingabe1"/>
            </w:pPr>
          </w:p>
          <w:p w:rsidR="001F7DB7" w:rsidP="000E7309" w:rsidRDefault="001F7DB7" w14:paraId="6D4AEA0A" w14:textId="68A2908D">
            <w:pPr>
              <w:pStyle w:val="01Eingabe1"/>
            </w:pPr>
          </w:p>
          <w:p w:rsidRPr="00A43BA8" w:rsidR="00A72B70" w:rsidP="000E7309" w:rsidRDefault="00A72B70" w14:paraId="38BEDA55" w14:textId="77777777">
            <w:pPr>
              <w:pStyle w:val="01Eingabe1"/>
            </w:pPr>
          </w:p>
          <w:p w:rsidRPr="00A43BA8" w:rsidR="001F7DB7" w:rsidP="000E7309" w:rsidRDefault="4234B17D" w14:paraId="1A906EB7" w14:textId="360C1C92">
            <w:pPr>
              <w:pStyle w:val="01Eingabe1"/>
            </w:pPr>
            <w:r>
              <w:t>10 Min</w:t>
            </w:r>
          </w:p>
          <w:p w:rsidRPr="00A43BA8" w:rsidR="001F7DB7" w:rsidP="000E7309" w:rsidRDefault="001F7DB7" w14:paraId="42EE6EAA" w14:textId="2747754E">
            <w:pPr>
              <w:pStyle w:val="01Eingabe1"/>
            </w:pPr>
          </w:p>
          <w:p w:rsidRPr="00A43BA8" w:rsidR="001F7DB7" w:rsidP="000E7309" w:rsidRDefault="001F7DB7" w14:paraId="329BE9F4" w14:textId="2F14BF80">
            <w:pPr>
              <w:pStyle w:val="01Eingabe1"/>
            </w:pPr>
          </w:p>
          <w:p w:rsidRPr="00A43BA8" w:rsidR="001F7DB7" w:rsidP="000E7309" w:rsidRDefault="001F7DB7" w14:paraId="7E2E4CE3" w14:textId="76D24366">
            <w:pPr>
              <w:pStyle w:val="01Eingabe1"/>
            </w:pPr>
          </w:p>
          <w:p w:rsidRPr="00A43BA8" w:rsidR="001F7DB7" w:rsidP="000E7309" w:rsidRDefault="001F7DB7" w14:paraId="129D97C8" w14:textId="076C5B87">
            <w:pPr>
              <w:pStyle w:val="01Eingabe1"/>
            </w:pPr>
          </w:p>
          <w:p w:rsidRPr="00A43BA8" w:rsidR="001F7DB7" w:rsidP="000E7309" w:rsidRDefault="001F7DB7" w14:paraId="7F484200" w14:textId="48770A87">
            <w:pPr>
              <w:pStyle w:val="01Eingabe1"/>
            </w:pPr>
          </w:p>
          <w:p w:rsidRPr="00A43BA8" w:rsidR="001F7DB7" w:rsidP="000E7309" w:rsidRDefault="001F7DB7" w14:paraId="136BC27D" w14:textId="6F9D9962">
            <w:pPr>
              <w:pStyle w:val="01Eingabe1"/>
            </w:pPr>
          </w:p>
          <w:p w:rsidRPr="00A43BA8" w:rsidR="001F7DB7" w:rsidP="000E7309" w:rsidRDefault="001F7DB7" w14:paraId="1DAB14BB" w14:textId="1AD83703">
            <w:pPr>
              <w:pStyle w:val="01Eingabe1"/>
            </w:pPr>
          </w:p>
          <w:p w:rsidRPr="00A43BA8" w:rsidR="001F7DB7" w:rsidP="000E7309" w:rsidRDefault="001F7DB7" w14:paraId="6516BFE2" w14:textId="6EFD93F5">
            <w:pPr>
              <w:pStyle w:val="01Eingabe1"/>
            </w:pPr>
          </w:p>
          <w:p w:rsidRPr="00A43BA8" w:rsidR="001F7DB7" w:rsidP="000E7309" w:rsidRDefault="001F7DB7" w14:paraId="36D16200" w14:textId="024A3B28">
            <w:pPr>
              <w:pStyle w:val="01Eingabe1"/>
            </w:pPr>
          </w:p>
          <w:p w:rsidRPr="00A43BA8" w:rsidR="001F7DB7" w:rsidP="000E7309" w:rsidRDefault="001F7DB7" w14:paraId="79E02DBB" w14:textId="2A010FB8">
            <w:pPr>
              <w:pStyle w:val="01Eingabe1"/>
            </w:pPr>
          </w:p>
          <w:p w:rsidRPr="00A43BA8" w:rsidR="001F7DB7" w:rsidP="000E7309" w:rsidRDefault="001F7DB7" w14:paraId="04C1F6E7" w14:textId="524B3846">
            <w:pPr>
              <w:pStyle w:val="01Eingabe1"/>
            </w:pPr>
          </w:p>
          <w:p w:rsidRPr="00A43BA8" w:rsidR="001F7DB7" w:rsidP="000E7309" w:rsidRDefault="001F7DB7" w14:paraId="58745582" w14:textId="4EB88B71">
            <w:pPr>
              <w:pStyle w:val="01Eingabe1"/>
            </w:pPr>
          </w:p>
          <w:p w:rsidRPr="00A43BA8" w:rsidR="001F7DB7" w:rsidP="000E7309" w:rsidRDefault="001F7DB7" w14:paraId="3573A8F5" w14:textId="58889474">
            <w:pPr>
              <w:pStyle w:val="01Eingabe1"/>
            </w:pPr>
          </w:p>
          <w:p w:rsidRPr="00A43BA8" w:rsidR="001F7DB7" w:rsidP="000E7309" w:rsidRDefault="001F7DB7" w14:paraId="4208D5F9" w14:textId="696C880F">
            <w:pPr>
              <w:pStyle w:val="01Eingabe1"/>
            </w:pPr>
          </w:p>
          <w:p w:rsidRPr="00A43BA8" w:rsidR="001F7DB7" w:rsidP="000E7309" w:rsidRDefault="001F7DB7" w14:paraId="7EA9850D" w14:textId="5BDC1863">
            <w:pPr>
              <w:pStyle w:val="01Eingabe1"/>
            </w:pPr>
          </w:p>
          <w:p w:rsidRPr="00A43BA8" w:rsidR="001F7DB7" w:rsidP="000E7309" w:rsidRDefault="001F7DB7" w14:paraId="67C48AC3" w14:textId="4C2520B1">
            <w:pPr>
              <w:pStyle w:val="01Eingabe1"/>
            </w:pPr>
          </w:p>
          <w:p w:rsidR="001F7DB7" w:rsidP="000E7309" w:rsidRDefault="001F7DB7" w14:paraId="6C68374A" w14:textId="31F304D6">
            <w:pPr>
              <w:pStyle w:val="01Eingabe1"/>
            </w:pPr>
          </w:p>
          <w:p w:rsidRPr="00A43BA8" w:rsidR="004A5D5C" w:rsidP="000E7309" w:rsidRDefault="004A5D5C" w14:paraId="088B668F" w14:textId="77777777">
            <w:pPr>
              <w:pStyle w:val="01Eingabe1"/>
            </w:pPr>
          </w:p>
          <w:p w:rsidRPr="00A43BA8" w:rsidR="001F7DB7" w:rsidP="000E7309" w:rsidRDefault="001F7DB7" w14:paraId="53424731" w14:textId="47A4ABA0">
            <w:pPr>
              <w:pStyle w:val="01Eingabe1"/>
            </w:pPr>
          </w:p>
          <w:p w:rsidRPr="00A43BA8" w:rsidR="001F7DB7" w:rsidP="000E7309" w:rsidRDefault="001F7DB7" w14:paraId="266F4C69" w14:textId="26BF318C">
            <w:pPr>
              <w:pStyle w:val="01Eingabe1"/>
            </w:pPr>
          </w:p>
          <w:p w:rsidRPr="00A43BA8" w:rsidR="001F7DB7" w:rsidP="000E7309" w:rsidRDefault="4234B17D" w14:paraId="2FCFE35D" w14:textId="52D84D2B">
            <w:pPr>
              <w:pStyle w:val="01Eingabe1"/>
            </w:pPr>
            <w:r>
              <w:t>10 Min</w:t>
            </w:r>
          </w:p>
          <w:p w:rsidRPr="00A43BA8" w:rsidR="001F7DB7" w:rsidP="000E7309" w:rsidRDefault="001F7DB7" w14:paraId="0569C9C4" w14:textId="4D48371B">
            <w:pPr>
              <w:pStyle w:val="01Eingabe1"/>
            </w:pPr>
          </w:p>
          <w:p w:rsidRPr="00A43BA8" w:rsidR="001F7DB7" w:rsidP="000E7309" w:rsidRDefault="001F7DB7" w14:paraId="30510603" w14:textId="316B12B7">
            <w:pPr>
              <w:pStyle w:val="01Eingabe1"/>
            </w:pPr>
          </w:p>
          <w:p w:rsidRPr="00A43BA8" w:rsidR="001F7DB7" w:rsidP="000E7309" w:rsidRDefault="001F7DB7" w14:paraId="60A2CBBA" w14:textId="2DD3A150">
            <w:pPr>
              <w:pStyle w:val="01Eingabe1"/>
            </w:pPr>
          </w:p>
          <w:p w:rsidR="001F7DB7" w:rsidP="000E7309" w:rsidRDefault="001F7DB7" w14:paraId="0AB854C3" w14:textId="67F1BE36">
            <w:pPr>
              <w:pStyle w:val="01Eingabe1"/>
            </w:pPr>
          </w:p>
          <w:p w:rsidR="00F91F95" w:rsidP="000E7309" w:rsidRDefault="00F91F95" w14:paraId="29FA023E" w14:textId="77777777">
            <w:pPr>
              <w:pStyle w:val="01Eingabe1"/>
            </w:pPr>
          </w:p>
          <w:p w:rsidR="00F91F95" w:rsidP="000E7309" w:rsidRDefault="00F91F95" w14:paraId="41C4ED26" w14:textId="77777777">
            <w:pPr>
              <w:pStyle w:val="01Eingabe1"/>
            </w:pPr>
          </w:p>
          <w:p w:rsidRPr="00A43BA8" w:rsidR="00F91F95" w:rsidP="000E7309" w:rsidRDefault="00F91F95" w14:paraId="097D323D" w14:textId="77777777">
            <w:pPr>
              <w:pStyle w:val="01Eingabe1"/>
            </w:pPr>
          </w:p>
          <w:p w:rsidRPr="00A43BA8" w:rsidR="001F7DB7" w:rsidP="000E7309" w:rsidRDefault="001F7DB7" w14:paraId="0D24C430" w14:textId="13AF3B9C">
            <w:pPr>
              <w:pStyle w:val="01Eingabe1"/>
            </w:pPr>
          </w:p>
          <w:p w:rsidRPr="00A43BA8" w:rsidR="001F7DB7" w:rsidP="000E7309" w:rsidRDefault="001F7DB7" w14:paraId="05CE3018" w14:textId="6DCAC698">
            <w:pPr>
              <w:pStyle w:val="01Eingabe1"/>
            </w:pPr>
          </w:p>
          <w:p w:rsidRPr="00A43BA8" w:rsidR="001F7DB7" w:rsidP="000E7309" w:rsidRDefault="001F7DB7" w14:paraId="7B8AE9D5" w14:textId="47AF485E">
            <w:pPr>
              <w:pStyle w:val="01Eingabe1"/>
            </w:pPr>
          </w:p>
          <w:p w:rsidRPr="00A43BA8" w:rsidR="001F7DB7" w:rsidP="000E7309" w:rsidRDefault="001F7DB7" w14:paraId="6D867E30" w14:textId="68D57AD9">
            <w:pPr>
              <w:pStyle w:val="01Eingabe1"/>
            </w:pPr>
          </w:p>
          <w:p w:rsidRPr="00A43BA8" w:rsidR="001F7DB7" w:rsidP="000E7309" w:rsidRDefault="001F7DB7" w14:paraId="2640F988" w14:textId="1321E585">
            <w:pPr>
              <w:pStyle w:val="01Eingabe1"/>
            </w:pPr>
          </w:p>
          <w:p w:rsidRPr="00A43BA8" w:rsidR="001F7DB7" w:rsidP="000E7309" w:rsidRDefault="001F7DB7" w14:paraId="52977687" w14:textId="33B1ACC2">
            <w:pPr>
              <w:pStyle w:val="01Eingabe1"/>
            </w:pPr>
          </w:p>
          <w:p w:rsidRPr="00A43BA8" w:rsidR="001F7DB7" w:rsidP="000E7309" w:rsidRDefault="001F7DB7" w14:paraId="44017FA2" w14:textId="37CFA16E">
            <w:pPr>
              <w:pStyle w:val="01Eingabe1"/>
            </w:pPr>
          </w:p>
          <w:p w:rsidRPr="00A43BA8" w:rsidR="001F7DB7" w:rsidP="000E7309" w:rsidRDefault="001F7DB7" w14:paraId="611FAD9D" w14:textId="542EA654">
            <w:pPr>
              <w:pStyle w:val="01Eingabe1"/>
            </w:pPr>
          </w:p>
          <w:p w:rsidRPr="00A43BA8" w:rsidR="001F7DB7" w:rsidP="000E7309" w:rsidRDefault="001F7DB7" w14:paraId="150D843C" w14:textId="02D11860">
            <w:pPr>
              <w:pStyle w:val="01Eingabe1"/>
            </w:pPr>
          </w:p>
          <w:p w:rsidRPr="00A43BA8" w:rsidR="001F7DB7" w:rsidP="000E7309" w:rsidRDefault="001F7DB7" w14:paraId="15AFE4D9" w14:textId="4AE5DA6B">
            <w:pPr>
              <w:pStyle w:val="01Eingabe1"/>
            </w:pPr>
          </w:p>
          <w:p w:rsidRPr="00A43BA8" w:rsidR="001F7DB7" w:rsidP="000E7309" w:rsidRDefault="001F7DB7" w14:paraId="3600792C" w14:textId="0F121FC9">
            <w:pPr>
              <w:pStyle w:val="01Eingabe1"/>
            </w:pPr>
          </w:p>
          <w:p w:rsidRPr="00A43BA8" w:rsidR="001F7DB7" w:rsidP="000E7309" w:rsidRDefault="001F7DB7" w14:paraId="15C018AA" w14:textId="1AA19693">
            <w:pPr>
              <w:pStyle w:val="01Eingabe1"/>
            </w:pPr>
          </w:p>
          <w:p w:rsidRPr="00A43BA8" w:rsidR="001F7DB7" w:rsidP="000E7309" w:rsidRDefault="4234B17D" w14:paraId="57C89232" w14:textId="081CCA49">
            <w:pPr>
              <w:pStyle w:val="01Eingabe1"/>
            </w:pPr>
            <w:r>
              <w:t>10 Min</w:t>
            </w:r>
          </w:p>
          <w:p w:rsidR="001F7DB7" w:rsidP="000E7309" w:rsidRDefault="001F7DB7" w14:paraId="3DD21680" w14:textId="4094EB08">
            <w:pPr>
              <w:pStyle w:val="01Eingabe1"/>
            </w:pPr>
          </w:p>
          <w:p w:rsidR="00F91F95" w:rsidP="000E7309" w:rsidRDefault="00F91F95" w14:paraId="274C0148" w14:textId="77777777">
            <w:pPr>
              <w:pStyle w:val="01Eingabe1"/>
            </w:pPr>
          </w:p>
          <w:p w:rsidRPr="00A43BA8" w:rsidR="00F91F95" w:rsidP="000E7309" w:rsidRDefault="00F91F95" w14:paraId="3188A919" w14:textId="77777777">
            <w:pPr>
              <w:pStyle w:val="01Eingabe1"/>
            </w:pPr>
          </w:p>
          <w:p w:rsidRPr="00A43BA8" w:rsidR="001F7DB7" w:rsidP="000E7309" w:rsidRDefault="001F7DB7" w14:paraId="5C109A2C" w14:textId="67CD7850">
            <w:pPr>
              <w:pStyle w:val="01Eingabe1"/>
            </w:pPr>
          </w:p>
          <w:p w:rsidRPr="00A43BA8" w:rsidR="001F7DB7" w:rsidP="000E7309" w:rsidRDefault="4234B17D" w14:paraId="63B73391" w14:textId="6F6AF054">
            <w:pPr>
              <w:pStyle w:val="01Eingabe1"/>
            </w:pPr>
            <w:r>
              <w:t>10 Min</w:t>
            </w:r>
          </w:p>
          <w:p w:rsidRPr="00A43BA8" w:rsidR="001F7DB7" w:rsidP="000E7309" w:rsidRDefault="001F7DB7" w14:paraId="3DF521FF" w14:textId="0E31E679">
            <w:pPr>
              <w:pStyle w:val="01Eingabe1"/>
            </w:pPr>
          </w:p>
          <w:p w:rsidRPr="00A43BA8" w:rsidR="001F7DB7" w:rsidP="000E7309" w:rsidRDefault="001F7DB7" w14:paraId="5C33DC05" w14:textId="17FC8734">
            <w:pPr>
              <w:pStyle w:val="01Eingabe1"/>
            </w:pPr>
          </w:p>
          <w:p w:rsidRPr="00A43BA8" w:rsidR="001F7DB7" w:rsidP="000E7309" w:rsidRDefault="001F7DB7" w14:paraId="455FA87F" w14:textId="493EC0F5">
            <w:pPr>
              <w:pStyle w:val="01Eingabe1"/>
            </w:pPr>
          </w:p>
          <w:p w:rsidRPr="00A43BA8" w:rsidR="001F7DB7" w:rsidP="000E7309" w:rsidRDefault="001F7DB7" w14:paraId="05CDA299" w14:textId="3EBF3570">
            <w:pPr>
              <w:pStyle w:val="01Eingabe1"/>
            </w:pPr>
          </w:p>
          <w:p w:rsidRPr="00A43BA8" w:rsidR="001F7DB7" w:rsidP="000E7309" w:rsidRDefault="001F7DB7" w14:paraId="509F6F62" w14:textId="3AFA195F">
            <w:pPr>
              <w:pStyle w:val="01Eingabe1"/>
            </w:pPr>
          </w:p>
          <w:p w:rsidRPr="00A43BA8" w:rsidR="001F7DB7" w:rsidP="000E7309" w:rsidRDefault="001F7DB7" w14:paraId="69071403" w14:textId="2E5E6B7A">
            <w:pPr>
              <w:pStyle w:val="01Eingabe1"/>
            </w:pPr>
          </w:p>
          <w:p w:rsidRPr="00A43BA8" w:rsidR="001F7DB7" w:rsidP="000E7309" w:rsidRDefault="001F7DB7" w14:paraId="2CB951B5" w14:textId="5FFF9A95">
            <w:pPr>
              <w:pStyle w:val="01Eingabe1"/>
            </w:pPr>
          </w:p>
          <w:p w:rsidRPr="00A43BA8" w:rsidR="001F7DB7" w:rsidP="000E7309" w:rsidRDefault="001F7DB7" w14:paraId="29FE6730" w14:textId="01D74BAD">
            <w:pPr>
              <w:pStyle w:val="01Eingabe1"/>
            </w:pPr>
          </w:p>
          <w:p w:rsidRPr="00A43BA8" w:rsidR="001F7DB7" w:rsidP="000E7309" w:rsidRDefault="001F7DB7" w14:paraId="0FF6FBC2" w14:textId="4681E8FB">
            <w:pPr>
              <w:pStyle w:val="01Eingabe1"/>
            </w:pPr>
          </w:p>
          <w:p w:rsidRPr="00A43BA8" w:rsidR="001F7DB7" w:rsidP="000E7309" w:rsidRDefault="001F7DB7" w14:paraId="19C589E6" w14:textId="3EC9084A">
            <w:pPr>
              <w:pStyle w:val="01Eingabe1"/>
            </w:pPr>
          </w:p>
          <w:p w:rsidRPr="00A43BA8" w:rsidR="001F7DB7" w:rsidP="000E7309" w:rsidRDefault="001F7DB7" w14:paraId="413ACC43" w14:textId="2C9F6995">
            <w:pPr>
              <w:pStyle w:val="01Eingabe1"/>
            </w:pPr>
          </w:p>
          <w:p w:rsidRPr="00A43BA8" w:rsidR="001F7DB7" w:rsidP="000E7309" w:rsidRDefault="001F7DB7" w14:paraId="58FE2DA1" w14:textId="732214D8">
            <w:pPr>
              <w:pStyle w:val="01Eingabe1"/>
            </w:pPr>
          </w:p>
          <w:p w:rsidR="001F7DB7" w:rsidP="000E7309" w:rsidRDefault="001F7DB7" w14:paraId="11565299" w14:textId="5D78DEAC">
            <w:pPr>
              <w:pStyle w:val="01Eingabe1"/>
            </w:pPr>
          </w:p>
          <w:p w:rsidR="004A5D5C" w:rsidP="000E7309" w:rsidRDefault="004A5D5C" w14:paraId="1BD524E3" w14:textId="77777777">
            <w:pPr>
              <w:pStyle w:val="01Eingabe1"/>
            </w:pPr>
          </w:p>
          <w:p w:rsidR="004A5D5C" w:rsidP="000E7309" w:rsidRDefault="004A5D5C" w14:paraId="7DE17B78" w14:textId="77777777">
            <w:pPr>
              <w:pStyle w:val="01Eingabe1"/>
            </w:pPr>
          </w:p>
          <w:p w:rsidR="004A5D5C" w:rsidP="000E7309" w:rsidRDefault="004A5D5C" w14:paraId="1E25ECDC" w14:textId="77777777">
            <w:pPr>
              <w:pStyle w:val="01Eingabe1"/>
            </w:pPr>
          </w:p>
          <w:p w:rsidR="004A5D5C" w:rsidP="000E7309" w:rsidRDefault="004A5D5C" w14:paraId="05087856" w14:textId="77777777">
            <w:pPr>
              <w:pStyle w:val="01Eingabe1"/>
            </w:pPr>
          </w:p>
          <w:p w:rsidRPr="00A43BA8" w:rsidR="004A5D5C" w:rsidP="000E7309" w:rsidRDefault="004A5D5C" w14:paraId="178052BF" w14:textId="77777777">
            <w:pPr>
              <w:pStyle w:val="01Eingabe1"/>
            </w:pPr>
          </w:p>
          <w:p w:rsidRPr="00A43BA8" w:rsidR="001F7DB7" w:rsidP="000E7309" w:rsidRDefault="001F7DB7" w14:paraId="3FBABB22" w14:textId="4F7B8BE1">
            <w:pPr>
              <w:pStyle w:val="01Eingabe1"/>
            </w:pPr>
          </w:p>
          <w:p w:rsidRPr="00A43BA8" w:rsidR="001F7DB7" w:rsidP="000E7309" w:rsidRDefault="4234B17D" w14:paraId="6BEC9C05" w14:textId="2B2D28E6">
            <w:pPr>
              <w:pStyle w:val="01Eingabe1"/>
            </w:pPr>
            <w:r>
              <w:t>10 min</w:t>
            </w:r>
          </w:p>
          <w:p w:rsidRPr="00A43BA8" w:rsidR="001F7DB7" w:rsidP="000E7309" w:rsidRDefault="001F7DB7" w14:paraId="040600BF" w14:textId="061A6B61">
            <w:pPr>
              <w:pStyle w:val="01Eingabe1"/>
            </w:pPr>
          </w:p>
          <w:p w:rsidRPr="00A43BA8" w:rsidR="001F7DB7" w:rsidP="000E7309" w:rsidRDefault="001F7DB7" w14:paraId="0B611814" w14:textId="76274165">
            <w:pPr>
              <w:pStyle w:val="01Eingabe1"/>
            </w:pPr>
          </w:p>
          <w:p w:rsidRPr="00A43BA8" w:rsidR="001F7DB7" w:rsidP="000E7309" w:rsidRDefault="001F7DB7" w14:paraId="5FE82B3F" w14:textId="2E24E18A">
            <w:pPr>
              <w:pStyle w:val="01Eingabe1"/>
            </w:pPr>
          </w:p>
          <w:p w:rsidRPr="00A43BA8" w:rsidR="001F7DB7" w:rsidP="000E7309" w:rsidRDefault="001F7DB7" w14:paraId="5E75CC60" w14:textId="26FDDB9A">
            <w:pPr>
              <w:pStyle w:val="01Eingabe1"/>
            </w:pPr>
          </w:p>
          <w:p w:rsidRPr="00A43BA8" w:rsidR="001F7DB7" w:rsidP="000E7309" w:rsidRDefault="001F7DB7" w14:paraId="1555A87A" w14:textId="25073DDC">
            <w:pPr>
              <w:pStyle w:val="01Eingabe1"/>
            </w:pPr>
          </w:p>
          <w:p w:rsidRPr="00A43BA8" w:rsidR="001F7DB7" w:rsidP="000E7309" w:rsidRDefault="001F7DB7" w14:paraId="30760956" w14:textId="6A3CEFCC">
            <w:pPr>
              <w:pStyle w:val="01Eingabe1"/>
            </w:pPr>
          </w:p>
          <w:p w:rsidRPr="00A43BA8" w:rsidR="001F7DB7" w:rsidP="000E7309" w:rsidRDefault="001F7DB7" w14:paraId="2AB9A497" w14:textId="3BA3D4F9">
            <w:pPr>
              <w:pStyle w:val="01Eingabe1"/>
            </w:pPr>
          </w:p>
          <w:p w:rsidRPr="00A43BA8" w:rsidR="001F7DB7" w:rsidP="000E7309" w:rsidRDefault="001F7DB7" w14:paraId="27B44076" w14:textId="0FCAE1D9">
            <w:pPr>
              <w:pStyle w:val="01Eingabe1"/>
            </w:pPr>
          </w:p>
          <w:p w:rsidRPr="00A43BA8" w:rsidR="001F7DB7" w:rsidP="000E7309" w:rsidRDefault="001F7DB7" w14:paraId="62E1DB91" w14:textId="09FA0A93">
            <w:pPr>
              <w:pStyle w:val="01Eingabe1"/>
            </w:pPr>
          </w:p>
          <w:p w:rsidRPr="00A43BA8" w:rsidR="001F7DB7" w:rsidP="000E7309" w:rsidRDefault="001F7DB7" w14:paraId="627FE829" w14:textId="4FC88E73">
            <w:pPr>
              <w:pStyle w:val="01Eingabe1"/>
            </w:pPr>
          </w:p>
          <w:p w:rsidRPr="00A43BA8" w:rsidR="001F7DB7" w:rsidP="000E7309" w:rsidRDefault="001F7DB7" w14:paraId="6193A433" w14:textId="5A1E10B5">
            <w:pPr>
              <w:pStyle w:val="01Eingabe1"/>
            </w:pPr>
          </w:p>
          <w:p w:rsidRPr="00A43BA8" w:rsidR="001F7DB7" w:rsidP="000E7309" w:rsidRDefault="001F7DB7" w14:paraId="7D1A12CA" w14:textId="0241631A">
            <w:pPr>
              <w:pStyle w:val="01Eingabe1"/>
            </w:pPr>
          </w:p>
          <w:p w:rsidRPr="00A43BA8" w:rsidR="001F7DB7" w:rsidP="000E7309" w:rsidRDefault="001F7DB7" w14:paraId="45E85A86" w14:textId="3BF1F1F3">
            <w:pPr>
              <w:pStyle w:val="01Eingabe1"/>
            </w:pPr>
          </w:p>
          <w:p w:rsidRPr="00A43BA8" w:rsidR="001F7DB7" w:rsidP="000E7309" w:rsidRDefault="001F7DB7" w14:paraId="21DA22BF" w14:textId="34E9273F">
            <w:pPr>
              <w:pStyle w:val="01Eingabe1"/>
            </w:pPr>
          </w:p>
          <w:p w:rsidRPr="00A43BA8" w:rsidR="001F7DB7" w:rsidP="000E7309" w:rsidRDefault="001F7DB7" w14:paraId="343FFD2B" w14:textId="5DAA02AF">
            <w:pPr>
              <w:pStyle w:val="01Eingabe1"/>
            </w:pPr>
          </w:p>
          <w:p w:rsidRPr="00A43BA8" w:rsidR="001F7DB7" w:rsidP="000E7309" w:rsidRDefault="001F7DB7" w14:paraId="5763C77E" w14:textId="0AE083DA">
            <w:pPr>
              <w:pStyle w:val="01Eingabe1"/>
            </w:pPr>
          </w:p>
          <w:p w:rsidRPr="00A43BA8" w:rsidR="001F7DB7" w:rsidP="000E7309" w:rsidRDefault="001F7DB7" w14:paraId="56621FD1" w14:textId="68A0D059">
            <w:pPr>
              <w:pStyle w:val="01Eingabe1"/>
            </w:pPr>
          </w:p>
          <w:p w:rsidRPr="00A43BA8" w:rsidR="001F7DB7" w:rsidP="000E7309" w:rsidRDefault="001F7DB7" w14:paraId="3DA506E3" w14:textId="492C997D">
            <w:pPr>
              <w:pStyle w:val="01Eingabe1"/>
            </w:pPr>
          </w:p>
          <w:p w:rsidRPr="00A43BA8" w:rsidR="001F7DB7" w:rsidP="000E7309" w:rsidRDefault="001F7DB7" w14:paraId="5960D09A" w14:textId="10CA19DA">
            <w:pPr>
              <w:pStyle w:val="01Eingabe1"/>
            </w:pPr>
          </w:p>
          <w:p w:rsidRPr="00A43BA8" w:rsidR="001F7DB7" w:rsidP="000E7309" w:rsidRDefault="001F7DB7" w14:paraId="7E6F7435" w14:textId="5927B472">
            <w:pPr>
              <w:pStyle w:val="01Eingabe1"/>
            </w:pPr>
          </w:p>
          <w:p w:rsidRPr="00A43BA8" w:rsidR="001F7DB7" w:rsidP="000E7309" w:rsidRDefault="001F7DB7" w14:paraId="318CC4BC" w14:textId="33313151">
            <w:pPr>
              <w:pStyle w:val="01Eingabe1"/>
            </w:pPr>
          </w:p>
          <w:p w:rsidRPr="00A43BA8" w:rsidR="001F7DB7" w:rsidP="000E7309" w:rsidRDefault="001F7DB7" w14:paraId="0ECC36E2" w14:textId="67B87C44">
            <w:pPr>
              <w:pStyle w:val="01Eingabe1"/>
            </w:pPr>
          </w:p>
          <w:p w:rsidRPr="00A43BA8" w:rsidR="004A5D5C" w:rsidP="000E7309" w:rsidRDefault="004A5D5C" w14:paraId="5F68D4A7" w14:textId="77777777">
            <w:pPr>
              <w:pStyle w:val="01Eingabe1"/>
            </w:pPr>
          </w:p>
          <w:p w:rsidR="001F7DB7" w:rsidP="000E7309" w:rsidRDefault="001F7DB7" w14:paraId="3DF0FC61" w14:textId="304F503A">
            <w:pPr>
              <w:pStyle w:val="01Eingabe1"/>
            </w:pPr>
          </w:p>
          <w:p w:rsidRPr="00A43BA8" w:rsidR="00CD17EA" w:rsidP="000E7309" w:rsidRDefault="00CD17EA" w14:paraId="2017A2C6" w14:textId="77777777">
            <w:pPr>
              <w:pStyle w:val="01Eingabe1"/>
            </w:pPr>
          </w:p>
          <w:p w:rsidRPr="00A43BA8" w:rsidR="001F7DB7" w:rsidP="000E7309" w:rsidRDefault="001F7DB7" w14:paraId="0905F2CA" w14:textId="4C33BF38">
            <w:pPr>
              <w:pStyle w:val="01Eingabe1"/>
            </w:pPr>
          </w:p>
          <w:p w:rsidRPr="00A43BA8" w:rsidR="001F7DB7" w:rsidP="000E7309" w:rsidRDefault="001F7DB7" w14:paraId="4A15AEDF" w14:textId="3FADB887">
            <w:pPr>
              <w:pStyle w:val="01Eingabe1"/>
            </w:pPr>
          </w:p>
          <w:p w:rsidRPr="00A43BA8" w:rsidR="001F7DB7" w:rsidP="000E7309" w:rsidRDefault="4234B17D" w14:paraId="61932C99" w14:textId="2292312A">
            <w:pPr>
              <w:pStyle w:val="01Eingabe1"/>
            </w:pPr>
            <w:r>
              <w:t>10 Min</w:t>
            </w:r>
          </w:p>
          <w:p w:rsidRPr="00A43BA8" w:rsidR="001F7DB7" w:rsidP="000E7309" w:rsidRDefault="001F7DB7" w14:paraId="73EF26C7" w14:textId="6249F5F6">
            <w:pPr>
              <w:pStyle w:val="01Eingabe1"/>
            </w:pPr>
          </w:p>
          <w:p w:rsidRPr="00A43BA8" w:rsidR="001F7DB7" w:rsidP="000E7309" w:rsidRDefault="001F7DB7" w14:paraId="6596E224" w14:textId="79CCC93D">
            <w:pPr>
              <w:pStyle w:val="01Eingabe1"/>
            </w:pPr>
          </w:p>
          <w:p w:rsidRPr="00A43BA8" w:rsidR="001F7DB7" w:rsidP="000E7309" w:rsidRDefault="001F7DB7" w14:paraId="650A8F58" w14:textId="64440F6E">
            <w:pPr>
              <w:pStyle w:val="01Eingabe1"/>
            </w:pPr>
          </w:p>
          <w:p w:rsidRPr="00A43BA8" w:rsidR="001F7DB7" w:rsidP="000E7309" w:rsidRDefault="001F7DB7" w14:paraId="65AC2E26" w14:textId="7A46C6CC">
            <w:pPr>
              <w:pStyle w:val="01Eingabe1"/>
            </w:pPr>
          </w:p>
          <w:p w:rsidRPr="00A43BA8" w:rsidR="001F7DB7" w:rsidP="000E7309" w:rsidRDefault="001F7DB7" w14:paraId="1F327F15" w14:textId="3A890C6B">
            <w:pPr>
              <w:pStyle w:val="01Eingabe1"/>
            </w:pPr>
          </w:p>
          <w:p w:rsidRPr="00A43BA8" w:rsidR="001F7DB7" w:rsidP="000E7309" w:rsidRDefault="001F7DB7" w14:paraId="6D2F8BD6" w14:textId="7C7FFCDC">
            <w:pPr>
              <w:pStyle w:val="01Eingabe1"/>
            </w:pPr>
          </w:p>
          <w:p w:rsidRPr="00A43BA8" w:rsidR="001F7DB7" w:rsidP="000E7309" w:rsidRDefault="001F7DB7" w14:paraId="6FF6B10C" w14:textId="477FA0C7">
            <w:pPr>
              <w:pStyle w:val="01Eingabe1"/>
            </w:pPr>
          </w:p>
          <w:p w:rsidRPr="00A43BA8" w:rsidR="001F7DB7" w:rsidP="000E7309" w:rsidRDefault="001F7DB7" w14:paraId="34F3D287" w14:textId="5EDBB366">
            <w:pPr>
              <w:pStyle w:val="01Eingabe1"/>
            </w:pPr>
          </w:p>
          <w:p w:rsidRPr="00A43BA8" w:rsidR="001F7DB7" w:rsidP="000E7309" w:rsidRDefault="001F7DB7" w14:paraId="0E643A06" w14:textId="6A747BDC">
            <w:pPr>
              <w:pStyle w:val="01Eingabe1"/>
            </w:pPr>
          </w:p>
          <w:p w:rsidRPr="00A43BA8" w:rsidR="001F7DB7" w:rsidP="000E7309" w:rsidRDefault="001F7DB7" w14:paraId="2EEB5581" w14:textId="32452036">
            <w:pPr>
              <w:pStyle w:val="01Eingabe1"/>
            </w:pPr>
          </w:p>
          <w:p w:rsidRPr="00A43BA8" w:rsidR="001F7DB7" w:rsidP="000E7309" w:rsidRDefault="001F7DB7" w14:paraId="7928BC69" w14:textId="7D5D3D9D">
            <w:pPr>
              <w:pStyle w:val="01Eingabe1"/>
            </w:pPr>
          </w:p>
          <w:p w:rsidRPr="00A43BA8" w:rsidR="001F7DB7" w:rsidP="000E7309" w:rsidRDefault="001F7DB7" w14:paraId="10DAE973" w14:textId="55A11E35">
            <w:pPr>
              <w:pStyle w:val="01Eingabe1"/>
            </w:pPr>
          </w:p>
          <w:p w:rsidRPr="00A43BA8" w:rsidR="001F7DB7" w:rsidP="000E7309" w:rsidRDefault="001F7DB7" w14:paraId="1CFAFD19" w14:textId="273AB9CD">
            <w:pPr>
              <w:pStyle w:val="01Eingabe1"/>
            </w:pPr>
          </w:p>
          <w:p w:rsidR="001F7DB7" w:rsidP="000E7309" w:rsidRDefault="001F7DB7" w14:paraId="5783A32E" w14:textId="5D6496D0">
            <w:pPr>
              <w:pStyle w:val="01Eingabe1"/>
            </w:pPr>
          </w:p>
          <w:p w:rsidR="009365A9" w:rsidP="000E7309" w:rsidRDefault="009365A9" w14:paraId="0E1FB8D6" w14:textId="77777777">
            <w:pPr>
              <w:pStyle w:val="01Eingabe1"/>
            </w:pPr>
          </w:p>
          <w:p w:rsidRPr="00A43BA8" w:rsidR="009365A9" w:rsidP="000E7309" w:rsidRDefault="009365A9" w14:paraId="6A5BD33F" w14:textId="77777777">
            <w:pPr>
              <w:pStyle w:val="01Eingabe1"/>
            </w:pPr>
          </w:p>
          <w:p w:rsidRPr="00A43BA8" w:rsidR="001F7DB7" w:rsidP="000E7309" w:rsidRDefault="001F7DB7" w14:paraId="3BD20A61" w14:textId="66E2C6CC">
            <w:pPr>
              <w:pStyle w:val="01Eingabe1"/>
            </w:pPr>
          </w:p>
          <w:p w:rsidRPr="00A43BA8" w:rsidR="001F7DB7" w:rsidP="000E7309" w:rsidRDefault="4234B17D" w14:paraId="626660C1" w14:textId="131D833F">
            <w:pPr>
              <w:pStyle w:val="01Eingabe1"/>
            </w:pPr>
            <w:r>
              <w:t>10 Min</w:t>
            </w:r>
          </w:p>
          <w:p w:rsidRPr="00A43BA8" w:rsidR="001F7DB7" w:rsidP="000E7309" w:rsidRDefault="001F7DB7" w14:paraId="79267043" w14:textId="71A6C566">
            <w:pPr>
              <w:pStyle w:val="01Eingabe1"/>
            </w:pPr>
          </w:p>
          <w:p w:rsidRPr="00A43BA8" w:rsidR="001F7DB7" w:rsidP="000E7309" w:rsidRDefault="001F7DB7" w14:paraId="112BEAEC" w14:textId="2784C942">
            <w:pPr>
              <w:pStyle w:val="01Eingabe1"/>
            </w:pPr>
          </w:p>
          <w:p w:rsidRPr="00A43BA8" w:rsidR="001F7DB7" w:rsidP="000E7309" w:rsidRDefault="001F7DB7" w14:paraId="30F8AD30" w14:textId="16B605A0">
            <w:pPr>
              <w:pStyle w:val="01Eingabe1"/>
            </w:pPr>
          </w:p>
          <w:p w:rsidRPr="00A43BA8" w:rsidR="001F7DB7" w:rsidP="000E7309" w:rsidRDefault="001F7DB7" w14:paraId="134BA57B" w14:textId="7FCF676F">
            <w:pPr>
              <w:pStyle w:val="01Eingabe1"/>
            </w:pPr>
          </w:p>
          <w:p w:rsidRPr="00A43BA8" w:rsidR="001F7DB7" w:rsidP="000E7309" w:rsidRDefault="001F7DB7" w14:paraId="238F3366" w14:textId="542D4D51">
            <w:pPr>
              <w:pStyle w:val="01Eingabe1"/>
            </w:pPr>
          </w:p>
          <w:p w:rsidRPr="00A43BA8" w:rsidR="001F7DB7" w:rsidP="000E7309" w:rsidRDefault="001F7DB7" w14:paraId="17BBAEC7" w14:textId="551F765E">
            <w:pPr>
              <w:pStyle w:val="01Eingabe1"/>
            </w:pPr>
          </w:p>
          <w:p w:rsidRPr="00A43BA8" w:rsidR="001F7DB7" w:rsidP="000E7309" w:rsidRDefault="001F7DB7" w14:paraId="14E70037" w14:textId="48D4470A">
            <w:pPr>
              <w:pStyle w:val="01Eingabe1"/>
            </w:pPr>
          </w:p>
          <w:p w:rsidRPr="00A43BA8" w:rsidR="001F7DB7" w:rsidP="000E7309" w:rsidRDefault="001F7DB7" w14:paraId="77977A8C" w14:textId="51B7C2AA">
            <w:pPr>
              <w:pStyle w:val="01Eingabe1"/>
            </w:pPr>
          </w:p>
          <w:p w:rsidRPr="00A43BA8" w:rsidR="001F7DB7" w:rsidP="000E7309" w:rsidRDefault="001F7DB7" w14:paraId="2B558CAA" w14:textId="2B4C738D">
            <w:pPr>
              <w:pStyle w:val="01Eingabe1"/>
            </w:pPr>
          </w:p>
          <w:p w:rsidRPr="00A43BA8" w:rsidR="001F7DB7" w:rsidP="000E7309" w:rsidRDefault="001F7DB7" w14:paraId="3A9FCDD0" w14:textId="29027420">
            <w:pPr>
              <w:pStyle w:val="01Eingabe1"/>
            </w:pPr>
          </w:p>
          <w:p w:rsidRPr="00A43BA8" w:rsidR="001F7DB7" w:rsidP="000E7309" w:rsidRDefault="001F7DB7" w14:paraId="14B00402" w14:textId="69E8E0F4">
            <w:pPr>
              <w:pStyle w:val="01Eingabe1"/>
            </w:pPr>
          </w:p>
          <w:p w:rsidRPr="00A43BA8" w:rsidR="001F7DB7" w:rsidP="000E7309" w:rsidRDefault="001F7DB7" w14:paraId="4DF76876" w14:textId="31FFD294">
            <w:pPr>
              <w:pStyle w:val="01Eingabe1"/>
            </w:pPr>
          </w:p>
          <w:p w:rsidRPr="00A43BA8" w:rsidR="001F7DB7" w:rsidP="000E7309" w:rsidRDefault="4234B17D" w14:paraId="318CCAA8" w14:textId="56AD576E">
            <w:pPr>
              <w:pStyle w:val="01Eingabe1"/>
            </w:pPr>
            <w:r>
              <w:t>10 Min</w:t>
            </w:r>
          </w:p>
          <w:p w:rsidRPr="00A43BA8" w:rsidR="001F7DB7" w:rsidP="000E7309" w:rsidRDefault="001F7DB7" w14:paraId="35A532B2" w14:textId="2A82A2D8">
            <w:pPr>
              <w:pStyle w:val="01Eingabe1"/>
            </w:pPr>
          </w:p>
          <w:p w:rsidRPr="00A43BA8" w:rsidR="001F7DB7" w:rsidP="000E7309" w:rsidRDefault="001F7DB7" w14:paraId="57B7F2E8" w14:textId="18DC0748">
            <w:pPr>
              <w:pStyle w:val="01Eingabe1"/>
            </w:pPr>
          </w:p>
          <w:p w:rsidRPr="00A43BA8" w:rsidR="001F7DB7" w:rsidP="000E7309" w:rsidRDefault="001F7DB7" w14:paraId="39AEFB18" w14:textId="5B0BAC27">
            <w:pPr>
              <w:pStyle w:val="01Eingabe1"/>
            </w:pPr>
          </w:p>
          <w:p w:rsidRPr="00A43BA8" w:rsidR="004A5D5C" w:rsidP="000E7309" w:rsidRDefault="004A5D5C" w14:paraId="6B11EED1" w14:textId="77777777">
            <w:pPr>
              <w:pStyle w:val="01Eingabe1"/>
            </w:pPr>
          </w:p>
          <w:p w:rsidRPr="00A43BA8" w:rsidR="001F7DB7" w:rsidP="000E7309" w:rsidRDefault="001F7DB7" w14:paraId="21E0E9DB" w14:textId="004A8A5C">
            <w:pPr>
              <w:pStyle w:val="01Eingabe1"/>
            </w:pPr>
          </w:p>
          <w:p w:rsidRPr="00A43BA8" w:rsidR="001F7DB7" w:rsidP="000E7309" w:rsidRDefault="4234B17D" w14:paraId="50BFC3BD" w14:textId="2D55492F">
            <w:pPr>
              <w:pStyle w:val="01Eingabe1"/>
            </w:pPr>
            <w:r>
              <w:t>10 Min</w:t>
            </w:r>
          </w:p>
          <w:p w:rsidRPr="00A43BA8" w:rsidR="001F7DB7" w:rsidP="000E7309" w:rsidRDefault="001F7DB7" w14:paraId="356DDEF9" w14:textId="68E6C4B9">
            <w:pPr>
              <w:pStyle w:val="01Eingabe1"/>
            </w:pPr>
          </w:p>
          <w:p w:rsidRPr="00A43BA8" w:rsidR="001F7DB7" w:rsidP="000E7309" w:rsidRDefault="001F7DB7" w14:paraId="77BEB53C" w14:textId="27E30F72">
            <w:pPr>
              <w:pStyle w:val="01Eingabe1"/>
            </w:pPr>
          </w:p>
          <w:p w:rsidRPr="00A43BA8" w:rsidR="001F7DB7" w:rsidP="000E7309" w:rsidRDefault="001F7DB7" w14:paraId="0638B37D" w14:textId="7546BF82">
            <w:pPr>
              <w:pStyle w:val="01Eingabe1"/>
            </w:pPr>
          </w:p>
          <w:p w:rsidRPr="00A43BA8" w:rsidR="001F7DB7" w:rsidP="000E7309" w:rsidRDefault="001F7DB7" w14:paraId="3485D92F" w14:textId="0F80E2ED">
            <w:pPr>
              <w:pStyle w:val="01Eingabe1"/>
            </w:pPr>
          </w:p>
          <w:p w:rsidRPr="00A43BA8" w:rsidR="001F7DB7" w:rsidP="000E7309" w:rsidRDefault="001F7DB7" w14:paraId="1C686B45" w14:textId="75C98957">
            <w:pPr>
              <w:pStyle w:val="01Eingabe1"/>
            </w:pPr>
          </w:p>
          <w:p w:rsidRPr="00A43BA8" w:rsidR="001F7DB7" w:rsidP="000E7309" w:rsidRDefault="001F7DB7" w14:paraId="14A6DF93" w14:textId="13BE97FF">
            <w:pPr>
              <w:pStyle w:val="01Eingabe1"/>
            </w:pPr>
          </w:p>
          <w:p w:rsidRPr="00A43BA8" w:rsidR="001F7DB7" w:rsidP="000E7309" w:rsidRDefault="001F7DB7" w14:paraId="17E4EDA0" w14:textId="37A35D48">
            <w:pPr>
              <w:pStyle w:val="01Eingabe1"/>
            </w:pPr>
          </w:p>
          <w:p w:rsidRPr="00A43BA8" w:rsidR="001F7DB7" w:rsidP="000E7309" w:rsidRDefault="4234B17D" w14:paraId="5F88EBF1" w14:textId="736D2EB0">
            <w:pPr>
              <w:pStyle w:val="01Eingabe1"/>
            </w:pPr>
            <w:r>
              <w:t>10 Min</w:t>
            </w:r>
          </w:p>
        </w:tc>
        <w:tc>
          <w:tcPr>
            <w:tcW w:w="3721" w:type="pct"/>
            <w:tcMar/>
          </w:tcPr>
          <w:p w:rsidR="001F7DB7" w:rsidP="001E112B" w:rsidRDefault="004365CF" w14:paraId="22D071AA" w14:textId="77777777">
            <w:pPr>
              <w:pStyle w:val="05berschrift1"/>
            </w:pPr>
            <w:r w:rsidRPr="00A43BA8">
              <w:lastRenderedPageBreak/>
              <w:t>Hauptteil:</w:t>
            </w:r>
          </w:p>
          <w:p w:rsidR="44B34F01" w:rsidP="44B34F01" w:rsidRDefault="2E649A28" w14:paraId="63F74E80" w14:textId="73680420">
            <w:pPr>
              <w:pStyle w:val="05berschrift1"/>
              <w:rPr>
                <w:b w:val="0"/>
              </w:rPr>
            </w:pPr>
            <w:r>
              <w:rPr>
                <w:b w:val="0"/>
              </w:rPr>
              <w:t>Der ganze Hauptteil</w:t>
            </w:r>
            <w:r w:rsidR="2171AA83">
              <w:rPr>
                <w:b w:val="0"/>
              </w:rPr>
              <w:t>, also</w:t>
            </w:r>
            <w:r>
              <w:rPr>
                <w:b w:val="0"/>
              </w:rPr>
              <w:t xml:space="preserve"> </w:t>
            </w:r>
            <w:r w:rsidR="5326E4CF">
              <w:rPr>
                <w:b w:val="0"/>
              </w:rPr>
              <w:t xml:space="preserve">das Konzept des </w:t>
            </w:r>
            <w:r w:rsidR="491C8668">
              <w:rPr>
                <w:b w:val="0"/>
              </w:rPr>
              <w:t>Programms,</w:t>
            </w:r>
            <w:r w:rsidR="5326E4CF">
              <w:rPr>
                <w:b w:val="0"/>
              </w:rPr>
              <w:t xml:space="preserve"> </w:t>
            </w:r>
            <w:r>
              <w:rPr>
                <w:b w:val="0"/>
              </w:rPr>
              <w:t xml:space="preserve">basiert </w:t>
            </w:r>
            <w:r w:rsidR="697599A8">
              <w:rPr>
                <w:b w:val="0"/>
              </w:rPr>
              <w:t xml:space="preserve">auf Mario </w:t>
            </w:r>
            <w:r w:rsidR="491C8668">
              <w:rPr>
                <w:b w:val="0"/>
              </w:rPr>
              <w:t>Party.</w:t>
            </w:r>
            <w:r w:rsidR="65E03E41">
              <w:rPr>
                <w:b w:val="0"/>
              </w:rPr>
              <w:t xml:space="preserve"> Aus dem Grund </w:t>
            </w:r>
            <w:r w:rsidR="30FD7BC8">
              <w:rPr>
                <w:b w:val="0"/>
              </w:rPr>
              <w:t xml:space="preserve">findet man </w:t>
            </w:r>
            <w:r w:rsidR="00250721">
              <w:rPr>
                <w:b w:val="0"/>
              </w:rPr>
              <w:t>bei den meisten Spielen,</w:t>
            </w:r>
            <w:r w:rsidR="5D1ED874">
              <w:rPr>
                <w:b w:val="0"/>
              </w:rPr>
              <w:t xml:space="preserve"> die wir ausgewählt haben</w:t>
            </w:r>
            <w:r w:rsidR="23C59534">
              <w:rPr>
                <w:b w:val="0"/>
              </w:rPr>
              <w:t xml:space="preserve">, Referenzen </w:t>
            </w:r>
            <w:r w:rsidR="0772700B">
              <w:rPr>
                <w:b w:val="0"/>
              </w:rPr>
              <w:t>zu den</w:t>
            </w:r>
            <w:r w:rsidR="646C415E">
              <w:rPr>
                <w:b w:val="0"/>
              </w:rPr>
              <w:t xml:space="preserve"> eigentlichen </w:t>
            </w:r>
            <w:r w:rsidR="6114EC7A">
              <w:rPr>
                <w:b w:val="0"/>
              </w:rPr>
              <w:t xml:space="preserve">Minispielen von </w:t>
            </w:r>
            <w:r w:rsidR="7962238C">
              <w:rPr>
                <w:b w:val="0"/>
              </w:rPr>
              <w:t>der ganzen Mario Party-</w:t>
            </w:r>
            <w:r w:rsidR="32369A51">
              <w:rPr>
                <w:b w:val="0"/>
              </w:rPr>
              <w:t>Serie.</w:t>
            </w:r>
          </w:p>
          <w:p w:rsidRPr="00B029C1" w:rsidR="005A4FB4" w:rsidP="44B34F01" w:rsidRDefault="0065089D" w14:paraId="2C405404" w14:textId="4D8A454A">
            <w:pPr>
              <w:pStyle w:val="05berschrift1"/>
              <w:rPr>
                <w:b w:val="0"/>
                <w:bCs/>
              </w:rPr>
            </w:pPr>
            <w:r>
              <w:rPr>
                <w:b w:val="0"/>
                <w:bCs/>
              </w:rPr>
              <w:t xml:space="preserve">Die Spielleiter </w:t>
            </w:r>
            <w:r w:rsidR="00070A33">
              <w:rPr>
                <w:b w:val="0"/>
                <w:bCs/>
              </w:rPr>
              <w:t>sind</w:t>
            </w:r>
            <w:r w:rsidR="0086296E">
              <w:rPr>
                <w:b w:val="0"/>
                <w:bCs/>
              </w:rPr>
              <w:t xml:space="preserve"> </w:t>
            </w:r>
            <w:r w:rsidR="00E548B0">
              <w:rPr>
                <w:b w:val="0"/>
                <w:bCs/>
              </w:rPr>
              <w:t>Shark und Tweet</w:t>
            </w:r>
            <w:r w:rsidR="0086296E">
              <w:rPr>
                <w:b w:val="0"/>
                <w:bCs/>
              </w:rPr>
              <w:t>. Sie</w:t>
            </w:r>
            <w:r w:rsidR="00E548B0">
              <w:rPr>
                <w:b w:val="0"/>
                <w:bCs/>
              </w:rPr>
              <w:t xml:space="preserve"> </w:t>
            </w:r>
            <w:r w:rsidR="004015EA">
              <w:rPr>
                <w:b w:val="0"/>
                <w:bCs/>
              </w:rPr>
              <w:t xml:space="preserve">leiten </w:t>
            </w:r>
            <w:r w:rsidR="005C461C">
              <w:rPr>
                <w:b w:val="0"/>
                <w:bCs/>
              </w:rPr>
              <w:t>die ganzen Minispiele</w:t>
            </w:r>
            <w:r w:rsidR="0086296E">
              <w:rPr>
                <w:b w:val="0"/>
                <w:bCs/>
              </w:rPr>
              <w:t>, die gespielt werden</w:t>
            </w:r>
            <w:r w:rsidR="00EB4B87">
              <w:rPr>
                <w:b w:val="0"/>
                <w:bCs/>
              </w:rPr>
              <w:t>.</w:t>
            </w:r>
          </w:p>
          <w:p w:rsidR="1A1D512D" w:rsidP="1A1D512D" w:rsidRDefault="1A1D512D" w14:paraId="2D108279" w14:textId="31BECC1E">
            <w:pPr>
              <w:pStyle w:val="05berschrift1"/>
            </w:pPr>
          </w:p>
          <w:p w:rsidRPr="001543EB" w:rsidR="001543EB" w:rsidP="22C65E81" w:rsidRDefault="22C65E81" w14:paraId="3A487D23" w14:textId="78B46E0B">
            <w:pPr>
              <w:pStyle w:val="01Eingabe1"/>
              <w:rPr>
                <w:b/>
                <w:bCs/>
              </w:rPr>
            </w:pPr>
            <w:r w:rsidRPr="22C65E81">
              <w:rPr>
                <w:b/>
                <w:bCs/>
              </w:rPr>
              <w:t>Minispiel Auswahl</w:t>
            </w:r>
          </w:p>
          <w:p w:rsidR="001543EB" w:rsidP="000E7309" w:rsidRDefault="4A50845D" w14:paraId="6EB3D36F" w14:textId="35F34DA0">
            <w:pPr>
              <w:pStyle w:val="01Eingabe1"/>
            </w:pPr>
            <w:r>
              <w:t xml:space="preserve">Die Minispiele werden durch einen Papierzettel ausgewählt. </w:t>
            </w:r>
            <w:r w:rsidR="0088233B">
              <w:t>Ein</w:t>
            </w:r>
            <w:r>
              <w:t xml:space="preserve"> Teilnehmer ziehen pro Runde immer ein Minispiel heraus</w:t>
            </w:r>
            <w:r w:rsidR="0088233B">
              <w:t xml:space="preserve">, welches wir danach alle </w:t>
            </w:r>
            <w:r w:rsidR="00DB2AA9">
              <w:t>zusammenspielen</w:t>
            </w:r>
            <w:r>
              <w:t xml:space="preserve">. </w:t>
            </w:r>
            <w:r w:rsidR="00A444AC">
              <w:t xml:space="preserve">Mit insgesamt 11 verschiedenen Games kommt sicher jeder Teilnehmer mal dran. </w:t>
            </w:r>
            <w:r w:rsidR="00C240FA">
              <w:t xml:space="preserve">Nachdem das Spiel gespielt wurde, </w:t>
            </w:r>
            <w:r w:rsidR="00DB55EA">
              <w:t xml:space="preserve">wird das Zettelchen </w:t>
            </w:r>
            <w:r w:rsidR="006B543C">
              <w:t>woanders hingelegt, damit es nicht zweimal ge</w:t>
            </w:r>
            <w:r w:rsidR="009776DD">
              <w:t>wählt werden kann.</w:t>
            </w:r>
            <w:r w:rsidR="22C65E81">
              <w:br/>
            </w:r>
            <w:r>
              <w:t>Da die Zettelchen zusammengefaltet sind, kann man nicht sehen, welches Spiel genau gezogen wird.</w:t>
            </w:r>
          </w:p>
          <w:p w:rsidRPr="00DE417D" w:rsidR="00297A66" w:rsidP="000E7309" w:rsidRDefault="00A61AD8" w14:paraId="3245D553" w14:textId="6C5EB8B2">
            <w:pPr>
              <w:pStyle w:val="01Eingabe1"/>
            </w:pPr>
            <w:r>
              <w:t>Jedes Spiel dauert zehn Minuten.</w:t>
            </w:r>
            <w:r w:rsidR="00325D55">
              <w:t xml:space="preserve"> </w:t>
            </w:r>
            <w:r w:rsidR="007C2105">
              <w:t xml:space="preserve">Inbegriffen in den 10 Minuten ist auch die Zeit für die Spiel Erklärung und die Zeit für das Wechseln des </w:t>
            </w:r>
            <w:r w:rsidR="00C76368">
              <w:t>Minigames</w:t>
            </w:r>
            <w:r w:rsidR="007C2105">
              <w:t>.</w:t>
            </w:r>
            <w:r w:rsidR="00C76368">
              <w:t xml:space="preserve"> Nachdem wir 5</w:t>
            </w:r>
            <w:r w:rsidR="007C2105">
              <w:t xml:space="preserve"> Games</w:t>
            </w:r>
            <w:r w:rsidR="00C76368">
              <w:t xml:space="preserve"> gespielt haben, gibt es für die Teilnehmer eine Pause von 10 Minuten</w:t>
            </w:r>
            <w:r w:rsidR="007C2105">
              <w:t>.</w:t>
            </w:r>
            <w:r w:rsidR="007D67F5">
              <w:t xml:space="preserve"> </w:t>
            </w:r>
            <w:r w:rsidR="007C1E22">
              <w:t>Zwei der unte</w:t>
            </w:r>
            <w:r w:rsidR="00127C7D">
              <w:t>n</w:t>
            </w:r>
            <w:r w:rsidR="007C1E22">
              <w:t>stehenden Minispiele</w:t>
            </w:r>
            <w:r w:rsidR="0066104C">
              <w:t xml:space="preserve"> sind </w:t>
            </w:r>
            <w:r w:rsidR="00776440">
              <w:t>Reserve</w:t>
            </w:r>
            <w:r w:rsidR="00F4474A">
              <w:t>-S</w:t>
            </w:r>
            <w:r w:rsidR="00776440">
              <w:t>piel</w:t>
            </w:r>
            <w:r w:rsidR="00F4474A">
              <w:t>e</w:t>
            </w:r>
            <w:r w:rsidR="00B75BE4">
              <w:t xml:space="preserve">, falls </w:t>
            </w:r>
            <w:r w:rsidR="00911DE5">
              <w:t>wir mit den 9 verschiedenen Minispielen früher als geplant fertig werden</w:t>
            </w:r>
            <w:r w:rsidR="00B75BE4">
              <w:t>.</w:t>
            </w:r>
          </w:p>
          <w:p w:rsidRPr="001543EB" w:rsidR="004727FE" w:rsidP="000E7309" w:rsidRDefault="004727FE" w14:paraId="7A63C8A2" w14:textId="77777777">
            <w:pPr>
              <w:pStyle w:val="01Eingabe1"/>
            </w:pPr>
          </w:p>
          <w:p w:rsidRPr="001543EB" w:rsidR="001543EB" w:rsidP="22C65E81" w:rsidRDefault="22C65E81" w14:paraId="57198E4B" w14:textId="591096D5">
            <w:pPr>
              <w:pStyle w:val="01Eingabe1"/>
              <w:rPr>
                <w:b/>
                <w:bCs/>
              </w:rPr>
            </w:pPr>
            <w:r w:rsidRPr="22C65E81">
              <w:rPr>
                <w:b/>
                <w:bCs/>
              </w:rPr>
              <w:t>Minispiele (Erklärung)</w:t>
            </w:r>
          </w:p>
          <w:p w:rsidRPr="001543EB" w:rsidR="001543EB" w:rsidP="22C65E81" w:rsidRDefault="508083EA" w14:paraId="702C0C8C" w14:textId="38824E05">
            <w:pPr>
              <w:pStyle w:val="01Eingabe1"/>
              <w:numPr>
                <w:ilvl w:val="0"/>
                <w:numId w:val="6"/>
              </w:numPr>
            </w:pPr>
            <w:r w:rsidRPr="508083EA">
              <w:rPr>
                <w:b/>
                <w:bCs/>
              </w:rPr>
              <w:t>Pac-Man: (Team vs. Team)</w:t>
            </w:r>
            <w:r w:rsidR="786C8D80">
              <w:br/>
            </w:r>
            <w:r>
              <w:t>Es wird schon im Vorhinein mit Kreide ein Spielfeld aus Linien auf dem Boden gezeichnet</w:t>
            </w:r>
            <w:r w:rsidR="005A610B">
              <w:t xml:space="preserve"> (wie auf dem Bild unten)</w:t>
            </w:r>
            <w:r>
              <w:t>. Alle Spieler können sich nur auf der Linie rumbewegen. Vor dem Spiel werden zwei zufällige Teilnehmer ausgewählt die dann Pac-Man sind. Die anderen sind Geister, die Pac-Man fangen müssen. Das tun sie, indem die Fänger einfach Pac-Man berühren. Wenn alle Pac-Men gefangen wurden, ist das Spiel beendet. Das Ziel von Pac-Man ist es, die andere Seite des Feldes zu erreichen.</w:t>
            </w:r>
            <w:r w:rsidR="786C8D80">
              <w:br/>
            </w:r>
            <w:r>
              <w:t>Für die nächste Runde werden die Rollen neu ausgesucht, damit es etwas Abwechslung hat.</w:t>
            </w:r>
            <w:r w:rsidR="786C8D80">
              <w:br/>
            </w:r>
            <w:r w:rsidR="786C8D80">
              <w:rPr>
                <w:noProof/>
              </w:rPr>
              <w:drawing>
                <wp:inline distT="0" distB="0" distL="0" distR="0" wp14:anchorId="1D9E4540" wp14:editId="668B84F5">
                  <wp:extent cx="3240000" cy="2426553"/>
                  <wp:effectExtent l="0" t="0" r="0" b="0"/>
                  <wp:docPr id="97045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40000" cy="2426553"/>
                          </a:xfrm>
                          <a:prstGeom prst="rect">
                            <a:avLst/>
                          </a:prstGeom>
                        </pic:spPr>
                      </pic:pic>
                    </a:graphicData>
                  </a:graphic>
                </wp:inline>
              </w:drawing>
            </w:r>
            <w:r w:rsidR="786C8D80">
              <w:br/>
            </w:r>
          </w:p>
          <w:p w:rsidRPr="001543EB" w:rsidR="001543EB" w:rsidP="508083EA" w:rsidRDefault="21F2ABA8" w14:paraId="53A0CDFD" w14:textId="736CDF55">
            <w:pPr>
              <w:pStyle w:val="01Eingabe1"/>
              <w:numPr>
                <w:ilvl w:val="0"/>
                <w:numId w:val="6"/>
              </w:numPr>
              <w:spacing w:line="259" w:lineRule="auto"/>
            </w:pPr>
            <w:r w:rsidRPr="21F2ABA8">
              <w:rPr>
                <w:b/>
                <w:bCs/>
              </w:rPr>
              <w:t>Fahnen Wirrwarr: (1 vs. Alle)</w:t>
            </w:r>
            <w:r w:rsidR="5568F922">
              <w:br/>
            </w:r>
            <w:r w:rsidR="005A610B">
              <w:t xml:space="preserve">Jede Person bekommt noch vor dem Spiel zwei Fahnen. </w:t>
            </w:r>
            <w:r>
              <w:t xml:space="preserve">Eine Person wird als “Leiter” für dieses Spiel ausgewählt. Diese Person kann dann entweder die rechte oder die linke Fahne raufhalten. Beide auf einmal geht auch. Es ist auch möglich, dass man kurz antäuschen kann, welche Fahne man </w:t>
            </w:r>
            <w:r>
              <w:lastRenderedPageBreak/>
              <w:t>aufhebt. Die Teilnehmer müssen dann auch dieselbe Fahne raufhalten, wie der Leiter in kurzer Zeit. Wer die falsche oder gar keine Fahne aufhält, ist disqualifiziert. Der Leiter muss versuchen in zehn Runden alle Spieler zu disqualifizieren. Wenn der Leiter das nicht schafft, haben die Spieler gewonnen.</w:t>
            </w:r>
            <w:r w:rsidR="5568F922">
              <w:br/>
            </w:r>
            <w:r w:rsidR="5568F922">
              <w:rPr>
                <w:noProof/>
              </w:rPr>
              <w:drawing>
                <wp:inline distT="0" distB="0" distL="0" distR="0" wp14:anchorId="4F2A44BB" wp14:editId="3934E0AE">
                  <wp:extent cx="2841172" cy="1595893"/>
                  <wp:effectExtent l="0" t="0" r="3810" b="4445"/>
                  <wp:docPr id="572359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6734" cy="1599017"/>
                          </a:xfrm>
                          <a:prstGeom prst="rect">
                            <a:avLst/>
                          </a:prstGeom>
                        </pic:spPr>
                      </pic:pic>
                    </a:graphicData>
                  </a:graphic>
                </wp:inline>
              </w:drawing>
            </w:r>
            <w:r w:rsidR="5568F922">
              <w:br/>
            </w:r>
          </w:p>
          <w:p w:rsidRPr="001543EB" w:rsidR="001543EB" w:rsidP="22C65E81" w:rsidRDefault="4FC0EC4E" w14:paraId="036CD6DD" w14:textId="198097FD">
            <w:pPr>
              <w:pStyle w:val="01Eingabe1"/>
              <w:numPr>
                <w:ilvl w:val="0"/>
                <w:numId w:val="6"/>
              </w:numPr>
            </w:pPr>
            <w:r w:rsidRPr="4FC0EC4E">
              <w:rPr>
                <w:b/>
                <w:bCs/>
              </w:rPr>
              <w:t>Heisse Bombe: (Alle gegen Alle)</w:t>
            </w:r>
            <w:r w:rsidR="4DC09915">
              <w:br/>
            </w:r>
            <w:r>
              <w:t>Die Teilnehmer stehen mit einem Abstand von einer Armlänge pro Person im Kreis. Es gibt dann ein Ball, der als Bombe benutzt wird. Es wird ein Timer auf 20 Sekunden gesetzt. Der bestimmt, wann die Bombe explodiert. Während der Zeit kann man die Bombe zu den anderen Spielern zuwerfen, die im Kreis stehen. Aber auch so, dass die andere Person es fängt. Wer dann am Schluss der Zeit die Bombe in der Hand hält, scheidet aus dem Spiel. Nach jeder Runde wird die Zeit des Timers um eine Sekunde verkürzt, bis es nur noch einen Gewinner am Schluss übriglässt.</w:t>
            </w:r>
            <w:r w:rsidR="4DC09915">
              <w:br/>
            </w:r>
            <w:r w:rsidR="4DC09915">
              <w:rPr>
                <w:noProof/>
              </w:rPr>
              <w:drawing>
                <wp:inline distT="0" distB="0" distL="0" distR="0" wp14:anchorId="43BB52DB" wp14:editId="3017876F">
                  <wp:extent cx="2893423" cy="1625242"/>
                  <wp:effectExtent l="0" t="0" r="2540" b="635"/>
                  <wp:docPr id="1310501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2388" cy="1630278"/>
                          </a:xfrm>
                          <a:prstGeom prst="rect">
                            <a:avLst/>
                          </a:prstGeom>
                        </pic:spPr>
                      </pic:pic>
                    </a:graphicData>
                  </a:graphic>
                </wp:inline>
              </w:drawing>
            </w:r>
            <w:r w:rsidR="4DC09915">
              <w:br/>
            </w:r>
          </w:p>
          <w:p w:rsidRPr="001543EB" w:rsidR="00F91F95" w:rsidP="00F91F95" w:rsidRDefault="4FC0EC4E" w14:paraId="2F7B6A82" w14:textId="0F864492">
            <w:pPr>
              <w:pStyle w:val="01Eingabe1"/>
              <w:numPr>
                <w:ilvl w:val="0"/>
                <w:numId w:val="6"/>
              </w:numPr>
            </w:pPr>
            <w:r w:rsidRPr="4FC0EC4E">
              <w:rPr>
                <w:b/>
                <w:bCs/>
              </w:rPr>
              <w:t>Grimasse schneiden: (Alle gegen Alle)</w:t>
            </w:r>
            <w:r w:rsidR="3A9D1618">
              <w:br/>
            </w:r>
            <w:r>
              <w:t>Eine Person gibt eine Grimasse vor. Die anderen Spieler stehen so vor der Person, dass sie deren Grimasse sehen können und müssen so gut wie möglich die Grimasse nachstellen. Die Person, die die Grimasse vorgezeigt hat, kann dann bestimmen, wer die beste Kopie erstellt hat.</w:t>
            </w:r>
            <w:r w:rsidR="3A9D1618">
              <w:br/>
            </w:r>
          </w:p>
          <w:p w:rsidR="00F91F95" w:rsidP="22C65E81" w:rsidRDefault="4FC0EC4E" w14:paraId="52CD6891" w14:textId="77777777">
            <w:pPr>
              <w:pStyle w:val="01Eingabe1"/>
              <w:numPr>
                <w:ilvl w:val="0"/>
                <w:numId w:val="6"/>
              </w:numPr>
            </w:pPr>
            <w:r w:rsidRPr="4FC0EC4E">
              <w:rPr>
                <w:b/>
                <w:bCs/>
              </w:rPr>
              <w:t>Plattform Mix-Up: (Alle gegen Alle)</w:t>
            </w:r>
            <w:r w:rsidR="5FED149E">
              <w:br/>
            </w:r>
            <w:r>
              <w:t xml:space="preserve">Es werden sieben Bereiche festgelegt mit den Blachen. </w:t>
            </w:r>
            <w:r w:rsidR="5FED149E">
              <w:rPr>
                <w:noProof/>
              </w:rPr>
              <w:drawing>
                <wp:inline distT="0" distB="0" distL="0" distR="0" wp14:anchorId="2468EE73" wp14:editId="2BE2F64C">
                  <wp:extent cx="2604656" cy="1463040"/>
                  <wp:effectExtent l="0" t="0" r="0" b="0"/>
                  <wp:docPr id="1073199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9870" cy="1494054"/>
                          </a:xfrm>
                          <a:prstGeom prst="rect">
                            <a:avLst/>
                          </a:prstGeom>
                        </pic:spPr>
                      </pic:pic>
                    </a:graphicData>
                  </a:graphic>
                </wp:inline>
              </w:drawing>
            </w:r>
          </w:p>
          <w:p w:rsidRPr="001543EB" w:rsidR="001543EB" w:rsidP="22C65E81" w:rsidRDefault="5FED149E" w14:paraId="6C4EB881" w14:textId="1B9B8597">
            <w:pPr>
              <w:pStyle w:val="01Eingabe1"/>
              <w:numPr>
                <w:ilvl w:val="0"/>
                <w:numId w:val="6"/>
              </w:numPr>
            </w:pPr>
            <w:r>
              <w:lastRenderedPageBreak/>
              <w:br/>
            </w:r>
            <w:r w:rsidR="00F91F95">
              <w:t>Es gibt</w:t>
            </w:r>
            <w:r w:rsidR="4FC0EC4E">
              <w:t xml:space="preserve"> einen Richter, der bestimmen kann, zu welcher “Plattform” (Blachen) die Spieler hinmüssen. Die Blachen werden durch Nummern identifiziert. Die Teilnehmer müssen nach der Bestimmung der Plattform so schnell wie möglich auf die Plattform draufstehen, oder sie berühren. Immer die letzte Person, die die Blache berührt, wird disqualifiziert. Wenn es aber schwer zu erkennen war, wer die Blache zuletzt berührt hat, dann scheidet niemand aus und es wird normal weitergespielt. Es geht so lange, bis nur noch jemand übrig ist.</w:t>
            </w:r>
            <w:r>
              <w:br/>
            </w:r>
          </w:p>
          <w:p w:rsidR="3A9D1618" w:rsidP="3A9D1618" w:rsidRDefault="40E47E85" w14:paraId="3707A784" w14:textId="3D5FE303">
            <w:pPr>
              <w:pStyle w:val="01Eingabe1"/>
              <w:numPr>
                <w:ilvl w:val="0"/>
                <w:numId w:val="6"/>
              </w:numPr>
              <w:spacing w:line="259" w:lineRule="auto"/>
            </w:pPr>
            <w:r w:rsidRPr="40E47E85">
              <w:rPr>
                <w:b/>
                <w:bCs/>
              </w:rPr>
              <w:t>Western Duell: (1 vs. 1)</w:t>
            </w:r>
            <w:r w:rsidR="4FC0EC4E">
              <w:br/>
            </w:r>
            <w:r>
              <w:t>Es ist ein eins-gegen-eins-Duell, dass ähnlich wie “Schere-Stein-Papier" funktioniert. Jeder Spieler sucht sich einen Partner aus, um das Spiel zu spielen. Wie bei “Schere-Stein-Papier" hat man drei Aktionen zur Auswahl. Die wären “Blocken”, “Aufladen” und “Schiessen”. Dabei ist noch zu beachten, dass man erst schiessen kann, nachdem man mindestens einmal aufgeladen hat. Wie viel man auflädt ist nicht begrenzt. Man muss es sich nur gut merken. Man kann aber den Gegner nur auf eine Art besiegen; und zwar durch “Schiessen”. Mit Blocken kann man sich aber davor schützen. Man muss nur darauf achten, dass man seine Deckung, durch das Aufladen, nicht im falschen Moment offenlässt. Wenn beide Spieler gleichzeitig schiessen, passiert nichts und es geht normal weiter.</w:t>
            </w:r>
            <w:r w:rsidR="4FC0EC4E">
              <w:br/>
            </w:r>
            <w:r w:rsidR="4FC0EC4E">
              <w:rPr>
                <w:noProof/>
              </w:rPr>
              <w:drawing>
                <wp:inline distT="0" distB="0" distL="0" distR="0" wp14:anchorId="463CB6AC" wp14:editId="1540740D">
                  <wp:extent cx="4476750" cy="1438275"/>
                  <wp:effectExtent l="0" t="0" r="0" b="0"/>
                  <wp:docPr id="1385757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476750" cy="1438275"/>
                          </a:xfrm>
                          <a:prstGeom prst="rect">
                            <a:avLst/>
                          </a:prstGeom>
                        </pic:spPr>
                      </pic:pic>
                    </a:graphicData>
                  </a:graphic>
                </wp:inline>
              </w:drawing>
            </w:r>
            <w:r w:rsidR="4FC0EC4E">
              <w:br/>
            </w:r>
            <w:r>
              <w:t>Vor jeder Aktion klopft man sich noch zweimal auf die Beine, damit beide Spieler den Rhythmus des Spiels bestimmen. Für Anfänger würde ich raten mit einem langsamen Klopf-Rhythmus anzufangen. Für intense Spiele kann man einen schnellen Rhythmus nehmen. Nachdem man gewonnen hat, sucht man sich einen neuen Partner aus.</w:t>
            </w:r>
            <w:r w:rsidR="4FC0EC4E">
              <w:br/>
            </w:r>
          </w:p>
          <w:p w:rsidRPr="001543EB" w:rsidR="001543EB" w:rsidP="370304DD" w:rsidRDefault="23EB1325" w14:paraId="3CDA166B" w14:textId="02EDE803">
            <w:pPr>
              <w:pStyle w:val="01Eingabe1"/>
              <w:numPr>
                <w:ilvl w:val="0"/>
                <w:numId w:val="6"/>
              </w:numPr>
              <w:spacing w:line="259" w:lineRule="auto"/>
            </w:pPr>
            <w:r w:rsidRPr="23EB1325">
              <w:rPr>
                <w:b/>
                <w:bCs/>
              </w:rPr>
              <w:t>Schlüsselweg: (Team vs. Team)</w:t>
            </w:r>
            <w:r w:rsidR="614A447C">
              <w:br/>
            </w:r>
            <w:r>
              <w:t xml:space="preserve">Das Spielfeld in diesem Minispiel wäre das Kreide-Feld (vom Pac-Man-Spiel, die Linien sind aber nicht relevant für dieses Mini-Spiel). Dazu werden zwei Gruppen erstellt. Eine Gruppe besitzt einen Ball, der als Schlüssel verwendet wird. Den müssen sie dann am anderen Ende des Spielfelds bringen. Jedoch muss die andere Gruppe versuchen, dass das Team das nicht schafft, da sie die Fänger sind. Sie dürfen den Schlüssel nicht wegnehmen, sondern nur die Person berühren, die den Schlüssel hat. Somit muss der Spieler den Schlüssel fallen lassen und warten, bis es ein Teamkollege wieder aufgenommen hat. Sie dürfen untereinander noch mit dem Schlüssel rumpassen, da man limitiert laufen kann. Mit dem Ball darf man maximal drei Schritte laufen und danach nur noch einen Sternenschritt machen. Währenddessen läuft noch ein Timer, damit es das Spiel nicht ewig in die Länge zieht. Das Spiel endet, wenn entweder das </w:t>
            </w:r>
            <w:r>
              <w:lastRenderedPageBreak/>
              <w:t>eine Team den Schlüssel auf die andere Seite bringen konnten oder wenn die Zeit vorbei ist.</w:t>
            </w:r>
          </w:p>
          <w:p w:rsidRPr="001543EB" w:rsidR="001543EB" w:rsidP="370304DD" w:rsidRDefault="001543EB" w14:paraId="263FAFD7" w14:textId="6969CEBA">
            <w:pPr>
              <w:pStyle w:val="01Eingabe1"/>
              <w:spacing w:line="259" w:lineRule="auto"/>
            </w:pPr>
          </w:p>
          <w:p w:rsidRPr="001543EB" w:rsidR="001543EB" w:rsidP="005E33BF" w:rsidRDefault="71373917" w14:paraId="199ED4AD" w14:textId="34DFDC5B">
            <w:pPr>
              <w:pStyle w:val="01Eingabe1"/>
              <w:spacing w:line="259" w:lineRule="auto"/>
              <w:ind w:left="360"/>
            </w:pPr>
            <w:r w:rsidRPr="6F72E1A3" w:rsidR="6F72E1A3">
              <w:rPr>
                <w:b w:val="1"/>
                <w:bCs w:val="1"/>
              </w:rPr>
              <w:t>Bowl Over: (1 vs. Alle)</w:t>
            </w:r>
            <w:r>
              <w:br/>
            </w:r>
            <w:r w:rsidR="6F72E1A3">
              <w:rPr/>
              <w:t xml:space="preserve">In diesem Minispiel wird Bowling gespielt, aber die Kegel sind die Spieler! Die Spieler, die sich aufstellen müssen, müssen sich so hin platzieren, dass die Person, die den Ball werfen wird, es schwer haben wird alle Kegel zu treffen. Das Feld zum Aufstellen wird je nach Anzahl Personen begrenzt, sodass mindestens zwei Personen nicht in der gleichen Reihe stehen, wie die anderen Kegel. Das Feld wird auch dementsprechend mit Fahnen gekennzeichnet, wo man sich aufstellen </w:t>
            </w:r>
            <w:r w:rsidR="6F72E1A3">
              <w:rPr/>
              <w:t>muss. Als</w:t>
            </w:r>
            <w:r w:rsidR="6F72E1A3">
              <w:rPr/>
              <w:t xml:space="preserve"> Werfer hat man zwei Versuche, um alle Kegel zu treffen. Wenn man als Kegel getroffen wurde, muss man wegstehen, bis die Runde vorbei ist. </w:t>
            </w:r>
          </w:p>
          <w:p w:rsidRPr="001543EB" w:rsidR="001543EB" w:rsidP="005E33BF" w:rsidRDefault="619E1A0D" w14:paraId="7AFFA552" w14:textId="1C2777AF">
            <w:pPr>
              <w:pStyle w:val="01Eingabe1"/>
              <w:spacing w:line="259" w:lineRule="auto"/>
              <w:ind w:left="360"/>
            </w:pPr>
            <w:r>
              <w:t xml:space="preserve">Es wird nach </w:t>
            </w:r>
            <w:r w:rsidR="5E4691D4">
              <w:t>jeder Runde</w:t>
            </w:r>
            <w:r>
              <w:t xml:space="preserve"> eine Person ausgetauscht, die als nächsten werfen muss.</w:t>
            </w:r>
            <w:r w:rsidR="5FED149E">
              <w:br/>
            </w:r>
            <w:r>
              <w:t>Die Person mit den meisten Treffern gewinnt.</w:t>
            </w:r>
          </w:p>
          <w:p w:rsidRPr="001543EB" w:rsidR="001543EB" w:rsidP="370304DD" w:rsidRDefault="001543EB" w14:paraId="4448B381" w14:textId="084F87F9">
            <w:pPr>
              <w:pStyle w:val="01Eingabe1"/>
              <w:spacing w:line="259" w:lineRule="auto"/>
            </w:pPr>
          </w:p>
          <w:p w:rsidRPr="001543EB" w:rsidR="001543EB" w:rsidP="005E33BF" w:rsidRDefault="619E1A0D" w14:paraId="0AF5CEAB" w14:textId="20EBE821">
            <w:pPr>
              <w:pStyle w:val="01Eingabe1"/>
              <w:spacing w:line="259" w:lineRule="auto"/>
              <w:ind w:left="360"/>
            </w:pPr>
            <w:r w:rsidRPr="619E1A0D">
              <w:rPr>
                <w:b/>
                <w:bCs/>
              </w:rPr>
              <w:t>Unter Beschuss:</w:t>
            </w:r>
            <w:r w:rsidR="00AE50C3">
              <w:rPr>
                <w:b/>
                <w:bCs/>
              </w:rPr>
              <w:t xml:space="preserve"> (</w:t>
            </w:r>
            <w:r w:rsidR="00716806">
              <w:rPr>
                <w:b/>
                <w:bCs/>
              </w:rPr>
              <w:t>Team vs. Team)</w:t>
            </w:r>
            <w:r w:rsidR="5FED149E">
              <w:br/>
            </w:r>
            <w:r w:rsidR="008565DA">
              <w:t>Es wird a</w:t>
            </w:r>
            <w:r>
              <w:t xml:space="preserve">uf dem mit Kreide eingezeichnetem Feld gespielt. Ein paar Spieler bewegen sich nur auf den Linien herum. Währenddessen können die Gegner von ausserhalb des Feldes versuchen die Spieler mit dem Ball abzuschiessen. Es geht </w:t>
            </w:r>
            <w:r w:rsidR="00A17003">
              <w:t>so lange</w:t>
            </w:r>
            <w:r>
              <w:t>, bis es keine Spieler mehr auf dem Feld hat.</w:t>
            </w:r>
            <w:r w:rsidR="5E4691D4">
              <w:t xml:space="preserve"> In der nächsten Runde werden die Rollen gewechselt.</w:t>
            </w:r>
          </w:p>
          <w:p w:rsidRPr="001543EB" w:rsidR="001543EB" w:rsidP="005E33BF" w:rsidRDefault="001543EB" w14:paraId="5E1DA621" w14:textId="44E54C33">
            <w:pPr>
              <w:pStyle w:val="01Eingabe1"/>
              <w:spacing w:line="259" w:lineRule="auto"/>
            </w:pPr>
          </w:p>
          <w:p w:rsidRPr="001543EB" w:rsidR="001543EB" w:rsidP="005E33BF" w:rsidRDefault="619E1A0D" w14:paraId="4C65EA52" w14:textId="3CFB273A">
            <w:pPr>
              <w:pStyle w:val="01Eingabe1"/>
              <w:spacing w:line="259" w:lineRule="auto"/>
              <w:ind w:left="360"/>
            </w:pPr>
            <w:r w:rsidRPr="619E1A0D">
              <w:rPr>
                <w:b/>
                <w:bCs/>
              </w:rPr>
              <w:t>Fussgolf:</w:t>
            </w:r>
            <w:r w:rsidR="00716806">
              <w:rPr>
                <w:b/>
                <w:bCs/>
              </w:rPr>
              <w:t xml:space="preserve"> </w:t>
            </w:r>
            <w:r w:rsidR="00720983">
              <w:rPr>
                <w:b/>
                <w:bCs/>
              </w:rPr>
              <w:t>(Alle gegen Alle)</w:t>
            </w:r>
            <w:r w:rsidR="5FED149E">
              <w:br/>
            </w:r>
            <w:r>
              <w:t xml:space="preserve">Es wird erstmals eine Fahne in den Boden gesteckt, das als Ziel markiert ist. Als nächstes müssen alle Teilnehmer einen nach dem anderen den Ball möglichst nahe an </w:t>
            </w:r>
            <w:r w:rsidR="00A11930">
              <w:t>die</w:t>
            </w:r>
            <w:r>
              <w:t xml:space="preserve"> Fahne kicken. Doch jeder Spieler hat nur einen Versuch. Nachdem jemand geschossen hat, kann der Spieler eine Fahne dort einstecken, wo sein Ball gelandet ist. Danach kommt der nächste dran, bis alle dann dran waren. Gewonnen hat schlussendlich die Person, die den Ball am nächsten zur Fahne gebracht hat.</w:t>
            </w:r>
          </w:p>
          <w:p w:rsidRPr="001543EB" w:rsidR="001543EB" w:rsidP="5FED149E" w:rsidRDefault="001543EB" w14:paraId="17F40E92" w14:textId="1734E345">
            <w:pPr>
              <w:pStyle w:val="01Eingabe1"/>
              <w:spacing w:line="259" w:lineRule="auto"/>
            </w:pPr>
          </w:p>
          <w:p w:rsidRPr="001543EB" w:rsidR="001543EB" w:rsidP="00D43BE2" w:rsidRDefault="5FED149E" w14:paraId="31A55CED" w14:textId="154F9E2A">
            <w:pPr>
              <w:pStyle w:val="01Eingabe1"/>
              <w:spacing w:line="259" w:lineRule="auto"/>
              <w:ind w:left="360"/>
            </w:pPr>
            <w:r w:rsidRPr="5FED149E">
              <w:rPr>
                <w:b/>
                <w:bCs/>
              </w:rPr>
              <w:t>Entchen-Reihe:</w:t>
            </w:r>
            <w:r w:rsidR="00720983">
              <w:rPr>
                <w:b/>
                <w:bCs/>
              </w:rPr>
              <w:t xml:space="preserve"> (1 vs. Alle)</w:t>
            </w:r>
            <w:r w:rsidR="4A50845D">
              <w:br/>
            </w:r>
            <w:r>
              <w:t>Als erstes wird eine führende Person ausgewählt. Die leitende Person läuft im Kreis, während alle anderen ihm folgen. Die leitende Person zählt dann in egal welchem Tempo auf drei. Die Schnelligkeit des Zählens bestimmt auch, wie schnell die Teilnehmer laufen müssen. Nachdem auf drei gezählt wurde, hören alle auf zu laufen und alle neigen sich auf eine Seite (rechts/links). Wer nicht in die gleiche Richtung neigt, wie die leitende Person, fliegt aus der Reihe raus. Ausserdem, wenn man während dem Laufen eine andere Person berührt, fliegt man ebenso raus.</w:t>
            </w:r>
            <w:r w:rsidR="4A50845D">
              <w:br/>
            </w:r>
            <w:r>
              <w:t>Die vorderste Person muss aber noch beachten, dass sie nur fünf Versuche hat, deren “Mitglieder” von der Reihe rauszuschmeissen.</w:t>
            </w:r>
            <w:r w:rsidR="4A50845D">
              <w:br/>
            </w:r>
            <w:r>
              <w:t>Das Spiel endet, wenn entweder alle Mitglieder in der Reihe raus sind oder alle Versuche des Anführers ausgegangen sind.</w:t>
            </w:r>
          </w:p>
        </w:tc>
        <w:tc>
          <w:tcPr>
            <w:tcW w:w="862" w:type="pct"/>
            <w:tcMar/>
          </w:tcPr>
          <w:p w:rsidRPr="007874DA" w:rsidR="001F7DB7" w:rsidP="000E7309" w:rsidRDefault="56FBDDF5" w14:paraId="2FEAC598" w14:textId="76009EF9">
            <w:pPr>
              <w:pStyle w:val="01Eingabe1"/>
            </w:pPr>
            <w:r>
              <w:lastRenderedPageBreak/>
              <w:t>Shark</w:t>
            </w:r>
          </w:p>
        </w:tc>
      </w:tr>
      <w:tr w:rsidRPr="00A43BA8" w:rsidR="001F7DB7" w:rsidTr="6F72E1A3" w14:paraId="64D037B9" w14:textId="77777777">
        <w:trPr>
          <w:trHeight w:val="794"/>
        </w:trPr>
        <w:tc>
          <w:tcPr>
            <w:tcW w:w="417" w:type="pct"/>
            <w:tcMar/>
          </w:tcPr>
          <w:p w:rsidRPr="00A43BA8" w:rsidR="001F7DB7" w:rsidP="000E7309" w:rsidRDefault="00A20A12" w14:paraId="2A5F4CA8" w14:textId="6F808A8C">
            <w:pPr>
              <w:pStyle w:val="01Eingabe1"/>
            </w:pPr>
            <w:r>
              <w:lastRenderedPageBreak/>
              <w:t>5 Min</w:t>
            </w:r>
          </w:p>
        </w:tc>
        <w:tc>
          <w:tcPr>
            <w:tcW w:w="3721" w:type="pct"/>
            <w:tcMar/>
          </w:tcPr>
          <w:p w:rsidR="001F7DB7" w:rsidP="001E112B" w:rsidRDefault="004365CF" w14:paraId="250C8187" w14:textId="77777777">
            <w:pPr>
              <w:pStyle w:val="05berschrift1"/>
            </w:pPr>
            <w:r w:rsidRPr="00A43BA8">
              <w:t>Ausklang:</w:t>
            </w:r>
          </w:p>
          <w:p w:rsidRPr="007874DA" w:rsidR="007874DA" w:rsidP="000E7309" w:rsidRDefault="5FED149E" w14:paraId="6BD1F03B" w14:textId="435C95AE">
            <w:pPr>
              <w:pStyle w:val="01Eingabe1"/>
            </w:pPr>
            <w:r>
              <w:t xml:space="preserve">Die Teilnehmer haben nun ein Gefühl dafür bekommen, wie es ist, sich schnell für ein Spiel zu umorientieren. Dabei haben sie in manchen Minispielen deren </w:t>
            </w:r>
            <w:r>
              <w:lastRenderedPageBreak/>
              <w:t>Teamwork gestärkt.</w:t>
            </w:r>
            <w:r w:rsidR="007874DA">
              <w:br/>
            </w:r>
            <w:r>
              <w:t>Dadurch sind sie bereit für die nächste Quest!</w:t>
            </w:r>
          </w:p>
        </w:tc>
        <w:tc>
          <w:tcPr>
            <w:tcW w:w="862" w:type="pct"/>
            <w:tcMar/>
          </w:tcPr>
          <w:p w:rsidRPr="00A43BA8" w:rsidR="001F7DB7" w:rsidP="000E7309" w:rsidRDefault="56FBDDF5" w14:paraId="6FF9FF9E" w14:textId="69A40B01">
            <w:pPr>
              <w:pStyle w:val="01Eingabe1"/>
            </w:pPr>
            <w:r>
              <w:lastRenderedPageBreak/>
              <w:t>Shark</w:t>
            </w:r>
          </w:p>
        </w:tc>
      </w:tr>
    </w:tbl>
    <w:p w:rsidR="4234B17D" w:rsidRDefault="4234B17D" w14:paraId="6156FB40" w14:textId="1A21A337"/>
    <w:p w:rsidRPr="00A43BA8" w:rsidR="00BF2A95" w:rsidP="00D750AB" w:rsidRDefault="00BF2A95" w14:paraId="22F6A0A1"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10203"/>
      </w:tblGrid>
      <w:tr w:rsidRPr="00A43BA8" w:rsidR="00AF272E" w:rsidTr="5FED149E" w14:paraId="5B73852E" w14:textId="77777777">
        <w:trPr>
          <w:trHeight w:val="42"/>
        </w:trPr>
        <w:tc>
          <w:tcPr>
            <w:tcW w:w="5000" w:type="pct"/>
            <w:vAlign w:val="center"/>
          </w:tcPr>
          <w:p w:rsidRPr="00A43BA8" w:rsidR="00AF272E" w:rsidP="001E112B" w:rsidRDefault="00AF272E" w14:paraId="6A7D13F5" w14:textId="5432271D">
            <w:pPr>
              <w:pStyle w:val="05berschrift1"/>
            </w:pPr>
            <w:r w:rsidRPr="00A43BA8">
              <w:t>Sicherheitsüberlegungen und -Massnahmen:</w:t>
            </w:r>
          </w:p>
        </w:tc>
      </w:tr>
      <w:tr w:rsidRPr="00A43BA8" w:rsidR="00AF272E" w:rsidTr="5FED149E" w14:paraId="3215BE02" w14:textId="77777777">
        <w:trPr>
          <w:trHeight w:val="567"/>
        </w:trPr>
        <w:tc>
          <w:tcPr>
            <w:tcW w:w="5000" w:type="pct"/>
          </w:tcPr>
          <w:p w:rsidR="00E67720" w:rsidP="00E67720" w:rsidRDefault="00E67720" w14:paraId="2D29A4F9" w14:textId="77777777">
            <w:pPr>
              <w:pStyle w:val="01Eingabe1"/>
            </w:pPr>
            <w:r>
              <w:t>Es gilt das allgemeine Siko und die Sani Tasche ist auch immer dabei.</w:t>
            </w:r>
          </w:p>
          <w:p w:rsidR="00E67720" w:rsidP="000E7309" w:rsidRDefault="00E67720" w14:paraId="51B1D16B" w14:textId="77777777">
            <w:pPr>
              <w:pStyle w:val="01Eingabe1"/>
            </w:pPr>
          </w:p>
          <w:p w:rsidRPr="007874DA" w:rsidR="00AF272E" w:rsidP="000E7309" w:rsidRDefault="5FED149E" w14:paraId="79C9141E" w14:textId="04CC1219">
            <w:pPr>
              <w:pStyle w:val="01Eingabe1"/>
            </w:pPr>
            <w:r>
              <w:t>In manchen Minispielen, wo der Körperkontakt vorhanden ist, wird schon in der Regel-Erklärung davon abgehalten mit der körperlichen Aktivität zu übertreiben. Damit werden starke Aufeinander-Treffen oder auch andere Verletzungen vermieden.</w:t>
            </w:r>
          </w:p>
        </w:tc>
      </w:tr>
    </w:tbl>
    <w:p w:rsidRPr="00A43BA8" w:rsidR="00AF272E" w:rsidP="00D750AB" w:rsidRDefault="00AF272E" w14:paraId="072716FD"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10203"/>
      </w:tblGrid>
      <w:tr w:rsidRPr="00A43BA8" w:rsidR="00AF272E" w:rsidTr="5FED149E" w14:paraId="65757735" w14:textId="77777777">
        <w:trPr>
          <w:trHeight w:val="70"/>
        </w:trPr>
        <w:tc>
          <w:tcPr>
            <w:tcW w:w="5000" w:type="pct"/>
          </w:tcPr>
          <w:p w:rsidRPr="00A43BA8" w:rsidR="00AF272E" w:rsidP="001E112B" w:rsidRDefault="00AF272E" w14:paraId="01A9AD99" w14:textId="77777777">
            <w:pPr>
              <w:pStyle w:val="05berschrift1"/>
            </w:pPr>
            <w:r w:rsidRPr="00A43BA8">
              <w:t>Alternativprogramm:</w:t>
            </w:r>
          </w:p>
        </w:tc>
      </w:tr>
      <w:tr w:rsidRPr="00A43BA8" w:rsidR="00AF272E" w:rsidTr="5FED149E" w14:paraId="37EBC945" w14:textId="77777777">
        <w:trPr>
          <w:trHeight w:val="567"/>
        </w:trPr>
        <w:tc>
          <w:tcPr>
            <w:tcW w:w="5000" w:type="pct"/>
          </w:tcPr>
          <w:p w:rsidRPr="001C7348" w:rsidR="00AF272E" w:rsidP="000E7309" w:rsidRDefault="5FED149E" w14:paraId="666B2809" w14:textId="20804423">
            <w:pPr>
              <w:pStyle w:val="01Eingabe1"/>
            </w:pPr>
            <w:r>
              <w:t>Es ist kein Alternativprogramm vorgesehen.</w:t>
            </w:r>
          </w:p>
        </w:tc>
      </w:tr>
    </w:tbl>
    <w:p w:rsidRPr="00D750AB" w:rsidR="00AF272E" w:rsidP="00D750AB" w:rsidRDefault="00AF272E" w14:paraId="6B953A66" w14:textId="77777777">
      <w:pPr>
        <w:pStyle w:val="01Eingabe1"/>
      </w:pPr>
    </w:p>
    <w:tbl>
      <w:tblPr>
        <w:tblStyle w:val="Tabellenraster"/>
        <w:tblW w:w="5000" w:type="pct"/>
        <w:tblLook w:val="04A0" w:firstRow="1" w:lastRow="0" w:firstColumn="1" w:lastColumn="0" w:noHBand="0" w:noVBand="1"/>
      </w:tblPr>
      <w:tblGrid>
        <w:gridCol w:w="2875"/>
        <w:gridCol w:w="7328"/>
      </w:tblGrid>
      <w:tr w:rsidRPr="00A43BA8" w:rsidR="009D5C7B" w:rsidTr="004C14A8" w14:paraId="0F60F99F" w14:textId="77777777">
        <w:tc>
          <w:tcPr>
            <w:tcW w:w="5000" w:type="pct"/>
            <w:gridSpan w:val="2"/>
            <w:tcBorders>
              <w:left w:val="nil"/>
              <w:bottom w:val="nil"/>
              <w:right w:val="nil"/>
            </w:tcBorders>
            <w:vAlign w:val="center"/>
          </w:tcPr>
          <w:p w:rsidRPr="00A43BA8" w:rsidR="009D5C7B" w:rsidP="001E112B" w:rsidRDefault="009D5C7B" w14:paraId="56EE4F31" w14:textId="77777777">
            <w:pPr>
              <w:pStyle w:val="05berschrift1"/>
            </w:pPr>
            <w:r w:rsidRPr="00A43BA8">
              <w:t>Material:</w:t>
            </w:r>
          </w:p>
        </w:tc>
      </w:tr>
      <w:tr w:rsidRPr="00A43BA8" w:rsidR="009D5C7B" w:rsidTr="004C14A8" w14:paraId="14558B95" w14:textId="77777777">
        <w:trPr>
          <w:trHeight w:val="70"/>
        </w:trPr>
        <w:tc>
          <w:tcPr>
            <w:tcW w:w="1409" w:type="pct"/>
            <w:tcBorders>
              <w:top w:val="nil"/>
              <w:left w:val="nil"/>
              <w:right w:val="single" w:color="auto" w:sz="4" w:space="0"/>
            </w:tcBorders>
            <w:vAlign w:val="center"/>
          </w:tcPr>
          <w:p w:rsidRPr="00F44425" w:rsidR="009D5C7B" w:rsidP="00F44425" w:rsidRDefault="009D5C7B" w14:paraId="1655150B" w14:textId="77777777">
            <w:pPr>
              <w:pStyle w:val="06berschrift2"/>
            </w:pPr>
            <w:r w:rsidRPr="00F44425">
              <w:t>Anzahl:</w:t>
            </w:r>
          </w:p>
        </w:tc>
        <w:tc>
          <w:tcPr>
            <w:tcW w:w="3591" w:type="pct"/>
            <w:tcBorders>
              <w:top w:val="nil"/>
              <w:left w:val="single" w:color="auto" w:sz="4" w:space="0"/>
              <w:right w:val="nil"/>
            </w:tcBorders>
            <w:vAlign w:val="center"/>
          </w:tcPr>
          <w:p w:rsidRPr="00181122" w:rsidR="009D5C7B" w:rsidP="00F44425" w:rsidRDefault="009D5C7B" w14:paraId="5914F706" w14:textId="77777777">
            <w:pPr>
              <w:pStyle w:val="05berschrift1"/>
            </w:pPr>
            <w:r>
              <w:t>Artikel:</w:t>
            </w:r>
          </w:p>
        </w:tc>
      </w:tr>
      <w:tr w:rsidRPr="007874DA" w:rsidR="00AF272E" w:rsidTr="004C14A8" w14:paraId="598726E7" w14:textId="77777777">
        <w:trPr>
          <w:trHeight w:val="907"/>
        </w:trPr>
        <w:tc>
          <w:tcPr>
            <w:tcW w:w="1409" w:type="pct"/>
            <w:tcBorders>
              <w:left w:val="nil"/>
            </w:tcBorders>
          </w:tcPr>
          <w:p w:rsidR="0027763F" w:rsidP="0097350A" w:rsidRDefault="0027763F" w14:paraId="7851A8F4" w14:textId="77777777">
            <w:pPr>
              <w:pStyle w:val="02Eingabe2"/>
            </w:pPr>
          </w:p>
          <w:p w:rsidRPr="007874DA" w:rsidR="00AF272E" w:rsidP="0097350A" w:rsidRDefault="005E7BF9" w14:paraId="30D883E9" w14:textId="77777777">
            <w:pPr>
              <w:pStyle w:val="02Eingabe2"/>
            </w:pPr>
            <w:r w:rsidRPr="007874DA">
              <w:t>1</w:t>
            </w:r>
          </w:p>
          <w:p w:rsidRPr="00C32882" w:rsidR="005E7BF9" w:rsidP="00C32882" w:rsidRDefault="4B6AAEA2" w14:paraId="6D4DAC1D" w14:textId="30E07D5B">
            <w:pPr>
              <w:pStyle w:val="02Eingabe2"/>
            </w:pPr>
            <w:r>
              <w:t>1</w:t>
            </w:r>
          </w:p>
          <w:p w:rsidR="00B15E75" w:rsidP="00B15E75" w:rsidRDefault="00B15E75" w14:paraId="39372908" w14:textId="77777777">
            <w:pPr>
              <w:pStyle w:val="02Eingabe2"/>
            </w:pPr>
          </w:p>
          <w:p w:rsidRPr="00C32882" w:rsidR="005E7BF9" w:rsidP="00C32882" w:rsidRDefault="00B15E75" w14:paraId="7D493EA2" w14:textId="43382BB2">
            <w:pPr>
              <w:pStyle w:val="02Eingabe2"/>
            </w:pPr>
            <w:r>
              <w:t>10</w:t>
            </w:r>
          </w:p>
        </w:tc>
        <w:tc>
          <w:tcPr>
            <w:tcW w:w="3591" w:type="pct"/>
            <w:tcBorders>
              <w:right w:val="nil"/>
            </w:tcBorders>
          </w:tcPr>
          <w:p w:rsidR="0027763F" w:rsidP="0097350A" w:rsidRDefault="0027763F" w14:paraId="720F387D" w14:textId="54D84639">
            <w:pPr>
              <w:pStyle w:val="01Eingabe1"/>
            </w:pPr>
            <w:r>
              <w:rPr>
                <w:b/>
              </w:rPr>
              <w:t>Material (bestellen):</w:t>
            </w:r>
          </w:p>
          <w:p w:rsidRPr="007874DA" w:rsidR="00AF272E" w:rsidP="0097350A" w:rsidRDefault="005E7BF9" w14:paraId="7DF4C781" w14:textId="3599BD01">
            <w:pPr>
              <w:pStyle w:val="01Eingabe1"/>
            </w:pPr>
            <w:r w:rsidRPr="007874DA">
              <w:t>Sani-Tasche</w:t>
            </w:r>
          </w:p>
          <w:p w:rsidR="001B20D7" w:rsidP="0097350A" w:rsidRDefault="001B20D7" w14:paraId="0249342E" w14:textId="7C4AC9F8">
            <w:pPr>
              <w:pStyle w:val="01Eingabe1"/>
            </w:pPr>
            <w:r>
              <w:t>Softball</w:t>
            </w:r>
          </w:p>
          <w:p w:rsidR="001B20D7" w:rsidP="0097350A" w:rsidRDefault="001B20D7" w14:paraId="2F7D4408" w14:textId="77777777">
            <w:pPr>
              <w:pStyle w:val="01Eingabe1"/>
            </w:pPr>
            <w:r>
              <w:t>Kreidenschachtel</w:t>
            </w:r>
          </w:p>
          <w:p w:rsidR="001B20D7" w:rsidP="0097350A" w:rsidRDefault="005B1BED" w14:paraId="7C45CA67" w14:textId="2A8A0EE8">
            <w:pPr>
              <w:pStyle w:val="01Eingabe1"/>
            </w:pPr>
            <w:r>
              <w:t>Ausschussblachen</w:t>
            </w:r>
            <w:r w:rsidR="001B20D7">
              <w:t xml:space="preserve"> </w:t>
            </w:r>
          </w:p>
          <w:p w:rsidR="0027763F" w:rsidP="0097350A" w:rsidRDefault="0027763F" w14:paraId="782A483A" w14:textId="77777777">
            <w:pPr>
              <w:pStyle w:val="01Eingabe1"/>
            </w:pPr>
          </w:p>
          <w:p w:rsidRPr="00D70D34" w:rsidR="005E7BF9" w:rsidP="0097350A" w:rsidRDefault="00C4702F" w14:paraId="7DFBA974" w14:textId="3D32DA75">
            <w:pPr>
              <w:pStyle w:val="01Eingabe1"/>
              <w:rPr>
                <w:b/>
              </w:rPr>
            </w:pPr>
            <w:r>
              <w:rPr>
                <w:b/>
              </w:rPr>
              <w:t>Material (selber organisieren):</w:t>
            </w:r>
          </w:p>
          <w:p w:rsidR="005E7BF9" w:rsidP="0097350A" w:rsidRDefault="15935EED" w14:paraId="3D4EE5EE" w14:textId="3D32DA75">
            <w:pPr>
              <w:pStyle w:val="01Eingabe1"/>
            </w:pPr>
            <w:r>
              <w:t>Fahnen (</w:t>
            </w:r>
            <w:r w:rsidR="0EA4DF98">
              <w:t>Selbstgemacht)</w:t>
            </w:r>
          </w:p>
          <w:p w:rsidR="005E7BF9" w:rsidP="0097350A" w:rsidRDefault="004E6F90" w14:paraId="48915220" w14:textId="77777777">
            <w:pPr>
              <w:pStyle w:val="01Eingabe1"/>
            </w:pPr>
            <w:r>
              <w:t>Zettel mit Box</w:t>
            </w:r>
          </w:p>
          <w:p w:rsidRPr="0097350A" w:rsidR="00CC7061" w:rsidP="0097350A" w:rsidRDefault="00CC7061" w14:paraId="3296AD67" w14:textId="3093F998">
            <w:pPr>
              <w:pStyle w:val="01Eingabe1"/>
            </w:pPr>
            <w:r>
              <w:t>Menu Schild</w:t>
            </w:r>
          </w:p>
        </w:tc>
      </w:tr>
    </w:tbl>
    <w:p w:rsidRPr="00A43BA8" w:rsidR="00AF272E" w:rsidP="00D750AB" w:rsidRDefault="00AF272E" w14:paraId="30EC47A2" w14:textId="77777777">
      <w:pPr>
        <w:pStyle w:val="01Eingabe1"/>
      </w:pPr>
    </w:p>
    <w:tbl>
      <w:tblPr>
        <w:tblStyle w:val="Tabellenraster"/>
        <w:tblW w:w="5000" w:type="pct"/>
        <w:tblBorders>
          <w:left w:val="none" w:color="auto" w:sz="0" w:space="0"/>
          <w:right w:val="none" w:color="auto" w:sz="0" w:space="0"/>
        </w:tblBorders>
        <w:tblCellMar>
          <w:top w:w="28" w:type="dxa"/>
          <w:bottom w:w="28" w:type="dxa"/>
        </w:tblCellMar>
        <w:tblLook w:val="04A0" w:firstRow="1" w:lastRow="0" w:firstColumn="1" w:lastColumn="0" w:noHBand="0" w:noVBand="1"/>
      </w:tblPr>
      <w:tblGrid>
        <w:gridCol w:w="10203"/>
      </w:tblGrid>
      <w:tr w:rsidRPr="00A43BA8" w:rsidR="00AF272E" w:rsidTr="00DE43B2" w14:paraId="4975E376" w14:textId="77777777">
        <w:tc>
          <w:tcPr>
            <w:tcW w:w="5000" w:type="pct"/>
          </w:tcPr>
          <w:p w:rsidRPr="00A43BA8" w:rsidR="00AF272E" w:rsidP="001E112B" w:rsidRDefault="004871C2" w14:paraId="7384D1EA" w14:textId="77777777">
            <w:pPr>
              <w:pStyle w:val="05berschrift1"/>
            </w:pPr>
            <w:r>
              <w:t xml:space="preserve">Beilagen / </w:t>
            </w:r>
            <w:r w:rsidRPr="00A43BA8" w:rsidR="00AF272E">
              <w:t>Bemerkungen:</w:t>
            </w:r>
          </w:p>
        </w:tc>
      </w:tr>
      <w:tr w:rsidRPr="00A43BA8" w:rsidR="00AF272E" w:rsidTr="00DE43B2" w14:paraId="1045180D" w14:textId="77777777">
        <w:trPr>
          <w:trHeight w:val="567"/>
        </w:trPr>
        <w:tc>
          <w:tcPr>
            <w:tcW w:w="5000" w:type="pct"/>
          </w:tcPr>
          <w:p w:rsidRPr="007874DA" w:rsidR="00AF272E" w:rsidP="0097350A" w:rsidRDefault="00AF272E" w14:paraId="4AA3FD9C" w14:textId="2A52EF63">
            <w:pPr>
              <w:pStyle w:val="01Eingabe1"/>
            </w:pPr>
          </w:p>
        </w:tc>
      </w:tr>
    </w:tbl>
    <w:p w:rsidRPr="00A43BA8" w:rsidR="00AF272E" w:rsidP="00DE43B2" w:rsidRDefault="00AF272E" w14:paraId="45B85E0C" w14:textId="77777777">
      <w:pPr>
        <w:pStyle w:val="01Eingabe1"/>
      </w:pPr>
    </w:p>
    <w:sectPr w:rsidRPr="00A43BA8" w:rsidR="00AF272E" w:rsidSect="006C6880">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orient="portrait"/>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73B5" w:rsidRDefault="00F173B5" w14:paraId="35733FBA" w14:textId="77777777">
      <w:r>
        <w:separator/>
      </w:r>
    </w:p>
  </w:endnote>
  <w:endnote w:type="continuationSeparator" w:id="0">
    <w:p w:rsidR="00F173B5" w:rsidRDefault="00F173B5" w14:paraId="12E173DF" w14:textId="77777777">
      <w:r>
        <w:continuationSeparator/>
      </w:r>
    </w:p>
  </w:endnote>
  <w:endnote w:type="continuationNotice" w:id="1">
    <w:p w:rsidR="00F173B5" w:rsidRDefault="00F173B5" w14:paraId="6583BAF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884" w:rsidRDefault="00FA3884" w14:paraId="66076E9D" w14:textId="777777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4DD9" w:rsidP="00F44425" w:rsidRDefault="00CC7061" w14:paraId="53F5E729" w14:textId="1D24676B">
    <w:pPr>
      <w:pStyle w:val="Fuzeile"/>
    </w:pPr>
    <w:r>
      <w:fldChar w:fldCharType="begin"/>
    </w:r>
    <w:r>
      <w:instrText>FILENAME \* MERGEFORMAT</w:instrText>
    </w:r>
    <w:r>
      <w:fldChar w:fldCharType="separate"/>
    </w:r>
    <w:r w:rsidR="00F61410">
      <w:rPr>
        <w:noProof/>
      </w:rPr>
      <w:t>LS 2.2 LA 2.1 Minispiele.docx</w:t>
    </w:r>
    <w:r>
      <w:rPr>
        <w:noProof/>
      </w:rPr>
      <w:fldChar w:fldCharType="end"/>
    </w:r>
    <w:r w:rsidR="0097350A">
      <w:ptab w:alignment="center" w:relativeTo="margin" w:leader="none"/>
    </w:r>
    <w:r w:rsidR="0097350A">
      <w:fldChar w:fldCharType="begin"/>
    </w:r>
    <w:r w:rsidR="0097350A">
      <w:instrText xml:space="preserve"> TIME \@ "dd.MM.yyyy" </w:instrText>
    </w:r>
    <w:r w:rsidR="0097350A">
      <w:fldChar w:fldCharType="separate"/>
    </w:r>
    <w:r>
      <w:rPr>
        <w:noProof/>
      </w:rPr>
      <w:t>25.09.2022</w:t>
    </w:r>
    <w:r w:rsidR="0097350A">
      <w:fldChar w:fldCharType="end"/>
    </w:r>
    <w:r w:rsidR="0097350A">
      <w:ptab w:alignment="right" w:relativeTo="margin" w:leader="none"/>
    </w:r>
    <w:r w:rsidR="0097350A">
      <w:t xml:space="preserve">Seite, </w:t>
    </w:r>
    <w:r w:rsidR="0097350A">
      <w:fldChar w:fldCharType="begin"/>
    </w:r>
    <w:r w:rsidR="0097350A">
      <w:instrText>PAGE   \* MERGEFORMAT</w:instrText>
    </w:r>
    <w:r w:rsidR="0097350A">
      <w:fldChar w:fldCharType="separate"/>
    </w:r>
    <w:r w:rsidR="0030516F">
      <w:rPr>
        <w:noProof/>
      </w:rPr>
      <w:t>1</w:t>
    </w:r>
    <w:r w:rsidR="0097350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884" w:rsidRDefault="00FA3884" w14:paraId="1C91935C" w14:textId="777777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73B5" w:rsidRDefault="00F173B5" w14:paraId="777EFD84" w14:textId="77777777">
      <w:r>
        <w:separator/>
      </w:r>
    </w:p>
  </w:footnote>
  <w:footnote w:type="continuationSeparator" w:id="0">
    <w:p w:rsidR="00F173B5" w:rsidRDefault="00F173B5" w14:paraId="2AB8D6D0" w14:textId="77777777">
      <w:r>
        <w:continuationSeparator/>
      </w:r>
    </w:p>
  </w:footnote>
  <w:footnote w:type="continuationNotice" w:id="1">
    <w:p w:rsidR="00F173B5" w:rsidRDefault="00F173B5" w14:paraId="2CCE056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884" w:rsidRDefault="00FA3884" w14:paraId="4F0FDFD9" w14:textId="777777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45364" w:rsidR="00805BF8" w:rsidP="00845364" w:rsidRDefault="004871C2" w14:paraId="76CC02A0" w14:textId="77777777">
    <w:pPr>
      <w:pStyle w:val="Kopfzeile"/>
      <w:jc w:val="center"/>
      <w:rPr>
        <w:rStyle w:val="KopfzeileZchn"/>
        <w:b/>
      </w:rPr>
    </w:pPr>
    <w:r>
      <w:rPr>
        <w:rStyle w:val="KopfzeileZchn"/>
        <w:noProof/>
        <w:lang w:val="de-CH" w:eastAsia="de-CH"/>
      </w:rPr>
      <w:drawing>
        <wp:anchor distT="0" distB="0" distL="114300" distR="114300" simplePos="0" relativeHeight="251658241" behindDoc="0" locked="0" layoutInCell="1" allowOverlap="1" wp14:anchorId="47AFA6BA" wp14:editId="389C119A">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5364" w:rsidR="00845364">
      <w:rPr>
        <w:noProof/>
        <w:lang w:eastAsia="de-CH"/>
      </w:rPr>
      <w:drawing>
        <wp:anchor distT="0" distB="0" distL="114935" distR="114935" simplePos="0" relativeHeight="251658240" behindDoc="1" locked="0" layoutInCell="1" allowOverlap="1" wp14:anchorId="565C073A" wp14:editId="238E2473">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C14A8">
      <w:rPr>
        <w:rStyle w:val="KopfzeileZchn"/>
      </w:rPr>
      <w:t>J+S Lagersport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884" w:rsidRDefault="00FA3884" w14:paraId="0D4DE063" w14:textId="77777777">
    <w:pPr>
      <w:pStyle w:val="Kopfzeile"/>
    </w:pPr>
  </w:p>
</w:hdr>
</file>

<file path=word/intelligence2.xml><?xml version="1.0" encoding="utf-8"?>
<int2:intelligence xmlns:int2="http://schemas.microsoft.com/office/intelligence/2020/intelligence" xmlns:oel="http://schemas.microsoft.com/office/2019/extlst">
  <int2:observations>
    <int2:textHash int2:hashCode="9/BSwa3Ag3HkRd" int2:id="H2ZUof9M">
      <int2:state int2:value="Rejected" int2:type="LegacyProofing"/>
    </int2:textHash>
    <int2:textHash int2:hashCode="NsOfctwqECbOPg" int2:id="JXoRlGYG">
      <int2:state int2:value="Rejected" int2:type="LegacyProofing"/>
    </int2:textHash>
    <int2:textHash int2:hashCode="f6hF33DPOble+s" int2:id="MA4cgvX2">
      <int2:state int2:value="Rejected" int2:type="LegacyProofing"/>
    </int2:textHash>
    <int2:textHash int2:hashCode="4SGtoQFnkHrqE9" int2:id="WmkFHIJl">
      <int2:state int2:value="Rejected" int2:type="LegacyProofing"/>
    </int2:textHash>
    <int2:textHash int2:hashCode="+MBkYhtipq5PMF" int2:id="X6CxT8tq">
      <int2:state int2:value="Rejected" int2:type="LegacyProofing"/>
    </int2:textHash>
    <int2:textHash int2:hashCode="oyrgZgtnsllKoI" int2:id="iNIfk9Yz">
      <int2:state int2:value="Rejected" int2:type="LegacyProofing"/>
    </int2:textHash>
    <int2:textHash int2:hashCode="cMNWCX1giF0V1G" int2:id="tJuS1j30">
      <int2:state int2:value="Rejected" int2:type="LegacyProofing"/>
    </int2:textHash>
    <int2:textHash int2:hashCode="NcZrwWqswDaIF5" int2:id="xuU8e4rB">
      <int2:state int2:value="Rejected" int2:type="LegacyProofing"/>
    </int2:textHash>
    <int2:textHash int2:hashCode="QwRos5N5vwHf/0" int2:id="y9Gmo7LZ">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000001"/>
    <w:multiLevelType w:val="hybridMultilevel"/>
    <w:tmpl w:val="00000001"/>
    <w:lvl w:ilvl="0" w:tplc="01208E34">
      <w:start w:val="1"/>
      <w:numFmt w:val="decimal"/>
      <w:lvlText w:val=""/>
      <w:lvlJc w:val="left"/>
      <w:pPr>
        <w:tabs>
          <w:tab w:val="num" w:pos="432"/>
        </w:tabs>
        <w:ind w:left="432" w:hanging="432"/>
      </w:pPr>
    </w:lvl>
    <w:lvl w:ilvl="1" w:tplc="EEE8EDEE">
      <w:start w:val="1"/>
      <w:numFmt w:val="decimal"/>
      <w:lvlText w:val=""/>
      <w:lvlJc w:val="left"/>
      <w:pPr>
        <w:tabs>
          <w:tab w:val="num" w:pos="576"/>
        </w:tabs>
        <w:ind w:left="576" w:hanging="576"/>
      </w:pPr>
    </w:lvl>
    <w:lvl w:ilvl="2" w:tplc="563CD45E">
      <w:start w:val="1"/>
      <w:numFmt w:val="decimal"/>
      <w:lvlText w:val=""/>
      <w:lvlJc w:val="left"/>
      <w:pPr>
        <w:tabs>
          <w:tab w:val="num" w:pos="720"/>
        </w:tabs>
        <w:ind w:left="720" w:hanging="720"/>
      </w:pPr>
    </w:lvl>
    <w:lvl w:ilvl="3" w:tplc="CE2E30DE">
      <w:start w:val="1"/>
      <w:numFmt w:val="decimal"/>
      <w:lvlText w:val=""/>
      <w:lvlJc w:val="left"/>
      <w:pPr>
        <w:tabs>
          <w:tab w:val="num" w:pos="864"/>
        </w:tabs>
        <w:ind w:left="864" w:hanging="864"/>
      </w:pPr>
    </w:lvl>
    <w:lvl w:ilvl="4" w:tplc="35CE8E9E">
      <w:start w:val="1"/>
      <w:numFmt w:val="decimal"/>
      <w:lvlText w:val=""/>
      <w:lvlJc w:val="left"/>
      <w:pPr>
        <w:tabs>
          <w:tab w:val="num" w:pos="1008"/>
        </w:tabs>
        <w:ind w:left="1008" w:hanging="1008"/>
      </w:pPr>
    </w:lvl>
    <w:lvl w:ilvl="5" w:tplc="A5AA15B8">
      <w:start w:val="1"/>
      <w:numFmt w:val="decimal"/>
      <w:lvlText w:val=""/>
      <w:lvlJc w:val="left"/>
      <w:pPr>
        <w:tabs>
          <w:tab w:val="num" w:pos="1152"/>
        </w:tabs>
        <w:ind w:left="1152" w:hanging="1152"/>
      </w:pPr>
    </w:lvl>
    <w:lvl w:ilvl="6" w:tplc="94B68A14">
      <w:start w:val="1"/>
      <w:numFmt w:val="decimal"/>
      <w:lvlText w:val=""/>
      <w:lvlJc w:val="left"/>
      <w:pPr>
        <w:tabs>
          <w:tab w:val="num" w:pos="1296"/>
        </w:tabs>
        <w:ind w:left="1296" w:hanging="1296"/>
      </w:pPr>
    </w:lvl>
    <w:lvl w:ilvl="7" w:tplc="B590F96C">
      <w:start w:val="1"/>
      <w:numFmt w:val="decimal"/>
      <w:lvlText w:val=""/>
      <w:lvlJc w:val="left"/>
      <w:pPr>
        <w:tabs>
          <w:tab w:val="num" w:pos="1440"/>
        </w:tabs>
        <w:ind w:left="1440" w:hanging="1440"/>
      </w:pPr>
    </w:lvl>
    <w:lvl w:ilvl="8" w:tplc="6EFADEAE">
      <w:start w:val="1"/>
      <w:numFmt w:val="decimal"/>
      <w:lvlText w:val=""/>
      <w:lvlJc w:val="left"/>
      <w:pPr>
        <w:tabs>
          <w:tab w:val="num" w:pos="1584"/>
        </w:tabs>
        <w:ind w:left="1584" w:hanging="1584"/>
      </w:pPr>
    </w:lvl>
  </w:abstractNum>
  <w:abstractNum w:abstractNumId="11" w15:restartNumberingAfterBreak="0">
    <w:nsid w:val="0EC01031"/>
    <w:multiLevelType w:val="hybridMultilevel"/>
    <w:tmpl w:val="D59C3EC6"/>
    <w:lvl w:ilvl="0" w:tplc="9C526C70">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2" w15:restartNumberingAfterBreak="0">
    <w:nsid w:val="11FDB34F"/>
    <w:multiLevelType w:val="hybridMultilevel"/>
    <w:tmpl w:val="8DFEE3E2"/>
    <w:lvl w:ilvl="0" w:tplc="AC82993A">
      <w:numFmt w:val="bullet"/>
      <w:lvlText w:val="•"/>
      <w:lvlJc w:val="left"/>
      <w:pPr>
        <w:ind w:left="720" w:hanging="360"/>
      </w:pPr>
      <w:rPr>
        <w:rFonts w:hint="default" w:ascii="Cambria" w:hAnsi="Cambria" w:eastAsia="Times New Roman" w:cs="Times New Roman"/>
      </w:rPr>
    </w:lvl>
    <w:lvl w:ilvl="1" w:tplc="964EBF1E">
      <w:start w:val="1"/>
      <w:numFmt w:val="bullet"/>
      <w:lvlText w:val="o"/>
      <w:lvlJc w:val="left"/>
      <w:pPr>
        <w:ind w:left="1440" w:hanging="360"/>
      </w:pPr>
      <w:rPr>
        <w:rFonts w:hint="default" w:ascii="Courier New" w:hAnsi="Courier New"/>
      </w:rPr>
    </w:lvl>
    <w:lvl w:ilvl="2" w:tplc="675EECEE">
      <w:start w:val="1"/>
      <w:numFmt w:val="bullet"/>
      <w:lvlText w:val=""/>
      <w:lvlJc w:val="left"/>
      <w:pPr>
        <w:ind w:left="2160" w:hanging="360"/>
      </w:pPr>
      <w:rPr>
        <w:rFonts w:hint="default" w:ascii="Wingdings" w:hAnsi="Wingdings"/>
      </w:rPr>
    </w:lvl>
    <w:lvl w:ilvl="3" w:tplc="F44E0348">
      <w:start w:val="1"/>
      <w:numFmt w:val="bullet"/>
      <w:lvlText w:val=""/>
      <w:lvlJc w:val="left"/>
      <w:pPr>
        <w:ind w:left="2880" w:hanging="360"/>
      </w:pPr>
      <w:rPr>
        <w:rFonts w:hint="default" w:ascii="Symbol" w:hAnsi="Symbol"/>
      </w:rPr>
    </w:lvl>
    <w:lvl w:ilvl="4" w:tplc="20280BAA">
      <w:start w:val="1"/>
      <w:numFmt w:val="bullet"/>
      <w:lvlText w:val="o"/>
      <w:lvlJc w:val="left"/>
      <w:pPr>
        <w:ind w:left="3600" w:hanging="360"/>
      </w:pPr>
      <w:rPr>
        <w:rFonts w:hint="default" w:ascii="Courier New" w:hAnsi="Courier New"/>
      </w:rPr>
    </w:lvl>
    <w:lvl w:ilvl="5" w:tplc="F8FA2152">
      <w:start w:val="1"/>
      <w:numFmt w:val="bullet"/>
      <w:lvlText w:val=""/>
      <w:lvlJc w:val="left"/>
      <w:pPr>
        <w:ind w:left="4320" w:hanging="360"/>
      </w:pPr>
      <w:rPr>
        <w:rFonts w:hint="default" w:ascii="Wingdings" w:hAnsi="Wingdings"/>
      </w:rPr>
    </w:lvl>
    <w:lvl w:ilvl="6" w:tplc="A9524148">
      <w:start w:val="1"/>
      <w:numFmt w:val="bullet"/>
      <w:lvlText w:val=""/>
      <w:lvlJc w:val="left"/>
      <w:pPr>
        <w:ind w:left="5040" w:hanging="360"/>
      </w:pPr>
      <w:rPr>
        <w:rFonts w:hint="default" w:ascii="Symbol" w:hAnsi="Symbol"/>
      </w:rPr>
    </w:lvl>
    <w:lvl w:ilvl="7" w:tplc="EDBCCC78">
      <w:start w:val="1"/>
      <w:numFmt w:val="bullet"/>
      <w:lvlText w:val="o"/>
      <w:lvlJc w:val="left"/>
      <w:pPr>
        <w:ind w:left="5760" w:hanging="360"/>
      </w:pPr>
      <w:rPr>
        <w:rFonts w:hint="default" w:ascii="Courier New" w:hAnsi="Courier New"/>
      </w:rPr>
    </w:lvl>
    <w:lvl w:ilvl="8" w:tplc="B24A5C68">
      <w:start w:val="1"/>
      <w:numFmt w:val="bullet"/>
      <w:lvlText w:val=""/>
      <w:lvlJc w:val="left"/>
      <w:pPr>
        <w:ind w:left="6480" w:hanging="360"/>
      </w:pPr>
      <w:rPr>
        <w:rFonts w:hint="default" w:ascii="Wingdings" w:hAnsi="Wingdings"/>
      </w:rPr>
    </w:lvl>
  </w:abstractNum>
  <w:abstractNum w:abstractNumId="13" w15:restartNumberingAfterBreak="0">
    <w:nsid w:val="17C4209D"/>
    <w:multiLevelType w:val="hybridMultilevel"/>
    <w:tmpl w:val="FFFFFFFF"/>
    <w:lvl w:ilvl="0" w:tplc="03041B56">
      <w:start w:val="1"/>
      <w:numFmt w:val="bullet"/>
      <w:lvlText w:val=""/>
      <w:lvlJc w:val="left"/>
      <w:pPr>
        <w:ind w:left="720" w:hanging="360"/>
      </w:pPr>
      <w:rPr>
        <w:rFonts w:hint="default" w:ascii="Symbol" w:hAnsi="Symbol"/>
      </w:rPr>
    </w:lvl>
    <w:lvl w:ilvl="1" w:tplc="382448FA">
      <w:start w:val="1"/>
      <w:numFmt w:val="bullet"/>
      <w:lvlText w:val="o"/>
      <w:lvlJc w:val="left"/>
      <w:pPr>
        <w:ind w:left="1440" w:hanging="360"/>
      </w:pPr>
      <w:rPr>
        <w:rFonts w:hint="default" w:ascii="Courier New" w:hAnsi="Courier New"/>
      </w:rPr>
    </w:lvl>
    <w:lvl w:ilvl="2" w:tplc="07ACC346">
      <w:start w:val="1"/>
      <w:numFmt w:val="bullet"/>
      <w:lvlText w:val=""/>
      <w:lvlJc w:val="left"/>
      <w:pPr>
        <w:ind w:left="2160" w:hanging="360"/>
      </w:pPr>
      <w:rPr>
        <w:rFonts w:hint="default" w:ascii="Wingdings" w:hAnsi="Wingdings"/>
      </w:rPr>
    </w:lvl>
    <w:lvl w:ilvl="3" w:tplc="EBBAD54C">
      <w:start w:val="1"/>
      <w:numFmt w:val="bullet"/>
      <w:lvlText w:val=""/>
      <w:lvlJc w:val="left"/>
      <w:pPr>
        <w:ind w:left="2880" w:hanging="360"/>
      </w:pPr>
      <w:rPr>
        <w:rFonts w:hint="default" w:ascii="Symbol" w:hAnsi="Symbol"/>
      </w:rPr>
    </w:lvl>
    <w:lvl w:ilvl="4" w:tplc="78D61C88">
      <w:start w:val="1"/>
      <w:numFmt w:val="bullet"/>
      <w:lvlText w:val="o"/>
      <w:lvlJc w:val="left"/>
      <w:pPr>
        <w:ind w:left="3600" w:hanging="360"/>
      </w:pPr>
      <w:rPr>
        <w:rFonts w:hint="default" w:ascii="Courier New" w:hAnsi="Courier New"/>
      </w:rPr>
    </w:lvl>
    <w:lvl w:ilvl="5" w:tplc="FF480BB6">
      <w:start w:val="1"/>
      <w:numFmt w:val="bullet"/>
      <w:lvlText w:val=""/>
      <w:lvlJc w:val="left"/>
      <w:pPr>
        <w:ind w:left="4320" w:hanging="360"/>
      </w:pPr>
      <w:rPr>
        <w:rFonts w:hint="default" w:ascii="Wingdings" w:hAnsi="Wingdings"/>
      </w:rPr>
    </w:lvl>
    <w:lvl w:ilvl="6" w:tplc="9BAA349A">
      <w:start w:val="1"/>
      <w:numFmt w:val="bullet"/>
      <w:lvlText w:val=""/>
      <w:lvlJc w:val="left"/>
      <w:pPr>
        <w:ind w:left="5040" w:hanging="360"/>
      </w:pPr>
      <w:rPr>
        <w:rFonts w:hint="default" w:ascii="Symbol" w:hAnsi="Symbol"/>
      </w:rPr>
    </w:lvl>
    <w:lvl w:ilvl="7" w:tplc="6EE4AFB6">
      <w:start w:val="1"/>
      <w:numFmt w:val="bullet"/>
      <w:lvlText w:val="o"/>
      <w:lvlJc w:val="left"/>
      <w:pPr>
        <w:ind w:left="5760" w:hanging="360"/>
      </w:pPr>
      <w:rPr>
        <w:rFonts w:hint="default" w:ascii="Courier New" w:hAnsi="Courier New"/>
      </w:rPr>
    </w:lvl>
    <w:lvl w:ilvl="8" w:tplc="63F2DA30">
      <w:start w:val="1"/>
      <w:numFmt w:val="bullet"/>
      <w:lvlText w:val=""/>
      <w:lvlJc w:val="left"/>
      <w:pPr>
        <w:ind w:left="6480" w:hanging="360"/>
      </w:pPr>
      <w:rPr>
        <w:rFonts w:hint="default" w:ascii="Wingdings" w:hAnsi="Wingdings"/>
      </w:rPr>
    </w:lvl>
  </w:abstractNum>
  <w:abstractNum w:abstractNumId="14" w15:restartNumberingAfterBreak="0">
    <w:nsid w:val="22BC95D4"/>
    <w:multiLevelType w:val="hybridMultilevel"/>
    <w:tmpl w:val="FFFFFFFF"/>
    <w:lvl w:ilvl="0" w:tplc="1BBC58B4">
      <w:start w:val="1"/>
      <w:numFmt w:val="bullet"/>
      <w:lvlText w:val="-"/>
      <w:lvlJc w:val="left"/>
      <w:pPr>
        <w:ind w:left="720" w:hanging="360"/>
      </w:pPr>
      <w:rPr>
        <w:rFonts w:hint="default" w:ascii="Calibri" w:hAnsi="Calibri"/>
      </w:rPr>
    </w:lvl>
    <w:lvl w:ilvl="1" w:tplc="77E4C7CA">
      <w:start w:val="1"/>
      <w:numFmt w:val="bullet"/>
      <w:lvlText w:val="o"/>
      <w:lvlJc w:val="left"/>
      <w:pPr>
        <w:ind w:left="1440" w:hanging="360"/>
      </w:pPr>
      <w:rPr>
        <w:rFonts w:hint="default" w:ascii="Courier New" w:hAnsi="Courier New"/>
      </w:rPr>
    </w:lvl>
    <w:lvl w:ilvl="2" w:tplc="28F0E7F2">
      <w:start w:val="1"/>
      <w:numFmt w:val="bullet"/>
      <w:lvlText w:val=""/>
      <w:lvlJc w:val="left"/>
      <w:pPr>
        <w:ind w:left="2160" w:hanging="360"/>
      </w:pPr>
      <w:rPr>
        <w:rFonts w:hint="default" w:ascii="Wingdings" w:hAnsi="Wingdings"/>
      </w:rPr>
    </w:lvl>
    <w:lvl w:ilvl="3" w:tplc="B9CE9E76">
      <w:start w:val="1"/>
      <w:numFmt w:val="bullet"/>
      <w:lvlText w:val=""/>
      <w:lvlJc w:val="left"/>
      <w:pPr>
        <w:ind w:left="2880" w:hanging="360"/>
      </w:pPr>
      <w:rPr>
        <w:rFonts w:hint="default" w:ascii="Symbol" w:hAnsi="Symbol"/>
      </w:rPr>
    </w:lvl>
    <w:lvl w:ilvl="4" w:tplc="8CE24392">
      <w:start w:val="1"/>
      <w:numFmt w:val="bullet"/>
      <w:lvlText w:val="o"/>
      <w:lvlJc w:val="left"/>
      <w:pPr>
        <w:ind w:left="3600" w:hanging="360"/>
      </w:pPr>
      <w:rPr>
        <w:rFonts w:hint="default" w:ascii="Courier New" w:hAnsi="Courier New"/>
      </w:rPr>
    </w:lvl>
    <w:lvl w:ilvl="5" w:tplc="9F3C29B8">
      <w:start w:val="1"/>
      <w:numFmt w:val="bullet"/>
      <w:lvlText w:val=""/>
      <w:lvlJc w:val="left"/>
      <w:pPr>
        <w:ind w:left="4320" w:hanging="360"/>
      </w:pPr>
      <w:rPr>
        <w:rFonts w:hint="default" w:ascii="Wingdings" w:hAnsi="Wingdings"/>
      </w:rPr>
    </w:lvl>
    <w:lvl w:ilvl="6" w:tplc="BC84CB5A">
      <w:start w:val="1"/>
      <w:numFmt w:val="bullet"/>
      <w:lvlText w:val=""/>
      <w:lvlJc w:val="left"/>
      <w:pPr>
        <w:ind w:left="5040" w:hanging="360"/>
      </w:pPr>
      <w:rPr>
        <w:rFonts w:hint="default" w:ascii="Symbol" w:hAnsi="Symbol"/>
      </w:rPr>
    </w:lvl>
    <w:lvl w:ilvl="7" w:tplc="D9321474">
      <w:start w:val="1"/>
      <w:numFmt w:val="bullet"/>
      <w:lvlText w:val="o"/>
      <w:lvlJc w:val="left"/>
      <w:pPr>
        <w:ind w:left="5760" w:hanging="360"/>
      </w:pPr>
      <w:rPr>
        <w:rFonts w:hint="default" w:ascii="Courier New" w:hAnsi="Courier New"/>
      </w:rPr>
    </w:lvl>
    <w:lvl w:ilvl="8" w:tplc="F3EC3A90">
      <w:start w:val="1"/>
      <w:numFmt w:val="bullet"/>
      <w:lvlText w:val=""/>
      <w:lvlJc w:val="left"/>
      <w:pPr>
        <w:ind w:left="6480" w:hanging="360"/>
      </w:pPr>
      <w:rPr>
        <w:rFonts w:hint="default" w:ascii="Wingdings" w:hAnsi="Wingdings"/>
      </w:rPr>
    </w:lvl>
  </w:abstractNum>
  <w:abstractNum w:abstractNumId="15" w15:restartNumberingAfterBreak="0">
    <w:nsid w:val="2F71E778"/>
    <w:multiLevelType w:val="hybridMultilevel"/>
    <w:tmpl w:val="FFFFFFFF"/>
    <w:lvl w:ilvl="0" w:tplc="0068F0CE">
      <w:start w:val="1"/>
      <w:numFmt w:val="bullet"/>
      <w:lvlText w:val="-"/>
      <w:lvlJc w:val="left"/>
      <w:pPr>
        <w:ind w:left="720" w:hanging="360"/>
      </w:pPr>
      <w:rPr>
        <w:rFonts w:hint="default" w:ascii="Calibri" w:hAnsi="Calibri"/>
      </w:rPr>
    </w:lvl>
    <w:lvl w:ilvl="1" w:tplc="A8D451E2">
      <w:start w:val="1"/>
      <w:numFmt w:val="bullet"/>
      <w:lvlText w:val="o"/>
      <w:lvlJc w:val="left"/>
      <w:pPr>
        <w:ind w:left="1440" w:hanging="360"/>
      </w:pPr>
      <w:rPr>
        <w:rFonts w:hint="default" w:ascii="Courier New" w:hAnsi="Courier New"/>
      </w:rPr>
    </w:lvl>
    <w:lvl w:ilvl="2" w:tplc="A1F0EEB0">
      <w:start w:val="1"/>
      <w:numFmt w:val="bullet"/>
      <w:lvlText w:val=""/>
      <w:lvlJc w:val="left"/>
      <w:pPr>
        <w:ind w:left="2160" w:hanging="360"/>
      </w:pPr>
      <w:rPr>
        <w:rFonts w:hint="default" w:ascii="Wingdings" w:hAnsi="Wingdings"/>
      </w:rPr>
    </w:lvl>
    <w:lvl w:ilvl="3" w:tplc="6E24BCAC">
      <w:start w:val="1"/>
      <w:numFmt w:val="bullet"/>
      <w:lvlText w:val=""/>
      <w:lvlJc w:val="left"/>
      <w:pPr>
        <w:ind w:left="2880" w:hanging="360"/>
      </w:pPr>
      <w:rPr>
        <w:rFonts w:hint="default" w:ascii="Symbol" w:hAnsi="Symbol"/>
      </w:rPr>
    </w:lvl>
    <w:lvl w:ilvl="4" w:tplc="A3963076">
      <w:start w:val="1"/>
      <w:numFmt w:val="bullet"/>
      <w:lvlText w:val="o"/>
      <w:lvlJc w:val="left"/>
      <w:pPr>
        <w:ind w:left="3600" w:hanging="360"/>
      </w:pPr>
      <w:rPr>
        <w:rFonts w:hint="default" w:ascii="Courier New" w:hAnsi="Courier New"/>
      </w:rPr>
    </w:lvl>
    <w:lvl w:ilvl="5" w:tplc="64B6021C">
      <w:start w:val="1"/>
      <w:numFmt w:val="bullet"/>
      <w:lvlText w:val=""/>
      <w:lvlJc w:val="left"/>
      <w:pPr>
        <w:ind w:left="4320" w:hanging="360"/>
      </w:pPr>
      <w:rPr>
        <w:rFonts w:hint="default" w:ascii="Wingdings" w:hAnsi="Wingdings"/>
      </w:rPr>
    </w:lvl>
    <w:lvl w:ilvl="6" w:tplc="6DD4F0B6">
      <w:start w:val="1"/>
      <w:numFmt w:val="bullet"/>
      <w:lvlText w:val=""/>
      <w:lvlJc w:val="left"/>
      <w:pPr>
        <w:ind w:left="5040" w:hanging="360"/>
      </w:pPr>
      <w:rPr>
        <w:rFonts w:hint="default" w:ascii="Symbol" w:hAnsi="Symbol"/>
      </w:rPr>
    </w:lvl>
    <w:lvl w:ilvl="7" w:tplc="23723A72">
      <w:start w:val="1"/>
      <w:numFmt w:val="bullet"/>
      <w:lvlText w:val="o"/>
      <w:lvlJc w:val="left"/>
      <w:pPr>
        <w:ind w:left="5760" w:hanging="360"/>
      </w:pPr>
      <w:rPr>
        <w:rFonts w:hint="default" w:ascii="Courier New" w:hAnsi="Courier New"/>
      </w:rPr>
    </w:lvl>
    <w:lvl w:ilvl="8" w:tplc="927AE9EA">
      <w:start w:val="1"/>
      <w:numFmt w:val="bullet"/>
      <w:lvlText w:val=""/>
      <w:lvlJc w:val="left"/>
      <w:pPr>
        <w:ind w:left="6480" w:hanging="360"/>
      </w:pPr>
      <w:rPr>
        <w:rFonts w:hint="default" w:ascii="Wingdings" w:hAnsi="Wingdings"/>
      </w:rPr>
    </w:lvl>
  </w:abstractNum>
  <w:abstractNum w:abstractNumId="16" w15:restartNumberingAfterBreak="0">
    <w:nsid w:val="3BE1D18B"/>
    <w:multiLevelType w:val="hybridMultilevel"/>
    <w:tmpl w:val="FFFFFFFF"/>
    <w:lvl w:ilvl="0" w:tplc="B232AF6E">
      <w:start w:val="1"/>
      <w:numFmt w:val="bullet"/>
      <w:lvlText w:val="-"/>
      <w:lvlJc w:val="left"/>
      <w:pPr>
        <w:ind w:left="720" w:hanging="360"/>
      </w:pPr>
      <w:rPr>
        <w:rFonts w:hint="default" w:ascii="Calibri" w:hAnsi="Calibri"/>
      </w:rPr>
    </w:lvl>
    <w:lvl w:ilvl="1" w:tplc="B1A6B452">
      <w:start w:val="1"/>
      <w:numFmt w:val="bullet"/>
      <w:lvlText w:val="o"/>
      <w:lvlJc w:val="left"/>
      <w:pPr>
        <w:ind w:left="1440" w:hanging="360"/>
      </w:pPr>
      <w:rPr>
        <w:rFonts w:hint="default" w:ascii="Courier New" w:hAnsi="Courier New"/>
      </w:rPr>
    </w:lvl>
    <w:lvl w:ilvl="2" w:tplc="351CDB4E">
      <w:start w:val="1"/>
      <w:numFmt w:val="bullet"/>
      <w:lvlText w:val=""/>
      <w:lvlJc w:val="left"/>
      <w:pPr>
        <w:ind w:left="2160" w:hanging="360"/>
      </w:pPr>
      <w:rPr>
        <w:rFonts w:hint="default" w:ascii="Wingdings" w:hAnsi="Wingdings"/>
      </w:rPr>
    </w:lvl>
    <w:lvl w:ilvl="3" w:tplc="F52ADF9A">
      <w:start w:val="1"/>
      <w:numFmt w:val="bullet"/>
      <w:lvlText w:val=""/>
      <w:lvlJc w:val="left"/>
      <w:pPr>
        <w:ind w:left="2880" w:hanging="360"/>
      </w:pPr>
      <w:rPr>
        <w:rFonts w:hint="default" w:ascii="Symbol" w:hAnsi="Symbol"/>
      </w:rPr>
    </w:lvl>
    <w:lvl w:ilvl="4" w:tplc="C73CFA6E">
      <w:start w:val="1"/>
      <w:numFmt w:val="bullet"/>
      <w:lvlText w:val="o"/>
      <w:lvlJc w:val="left"/>
      <w:pPr>
        <w:ind w:left="3600" w:hanging="360"/>
      </w:pPr>
      <w:rPr>
        <w:rFonts w:hint="default" w:ascii="Courier New" w:hAnsi="Courier New"/>
      </w:rPr>
    </w:lvl>
    <w:lvl w:ilvl="5" w:tplc="E54AF01C">
      <w:start w:val="1"/>
      <w:numFmt w:val="bullet"/>
      <w:lvlText w:val=""/>
      <w:lvlJc w:val="left"/>
      <w:pPr>
        <w:ind w:left="4320" w:hanging="360"/>
      </w:pPr>
      <w:rPr>
        <w:rFonts w:hint="default" w:ascii="Wingdings" w:hAnsi="Wingdings"/>
      </w:rPr>
    </w:lvl>
    <w:lvl w:ilvl="6" w:tplc="F1363C5C">
      <w:start w:val="1"/>
      <w:numFmt w:val="bullet"/>
      <w:lvlText w:val=""/>
      <w:lvlJc w:val="left"/>
      <w:pPr>
        <w:ind w:left="5040" w:hanging="360"/>
      </w:pPr>
      <w:rPr>
        <w:rFonts w:hint="default" w:ascii="Symbol" w:hAnsi="Symbol"/>
      </w:rPr>
    </w:lvl>
    <w:lvl w:ilvl="7" w:tplc="2680853A">
      <w:start w:val="1"/>
      <w:numFmt w:val="bullet"/>
      <w:lvlText w:val="o"/>
      <w:lvlJc w:val="left"/>
      <w:pPr>
        <w:ind w:left="5760" w:hanging="360"/>
      </w:pPr>
      <w:rPr>
        <w:rFonts w:hint="default" w:ascii="Courier New" w:hAnsi="Courier New"/>
      </w:rPr>
    </w:lvl>
    <w:lvl w:ilvl="8" w:tplc="87DA2B1E">
      <w:start w:val="1"/>
      <w:numFmt w:val="bullet"/>
      <w:lvlText w:val=""/>
      <w:lvlJc w:val="left"/>
      <w:pPr>
        <w:ind w:left="6480" w:hanging="360"/>
      </w:pPr>
      <w:rPr>
        <w:rFonts w:hint="default" w:ascii="Wingdings" w:hAnsi="Wingdings"/>
      </w:rPr>
    </w:lvl>
  </w:abstractNum>
  <w:abstractNum w:abstractNumId="17" w15:restartNumberingAfterBreak="0">
    <w:nsid w:val="526BE538"/>
    <w:multiLevelType w:val="hybridMultilevel"/>
    <w:tmpl w:val="FFFFFFFF"/>
    <w:lvl w:ilvl="0" w:tplc="C1CEB1B0">
      <w:start w:val="1"/>
      <w:numFmt w:val="bullet"/>
      <w:lvlText w:val="-"/>
      <w:lvlJc w:val="left"/>
      <w:pPr>
        <w:ind w:left="720" w:hanging="360"/>
      </w:pPr>
      <w:rPr>
        <w:rFonts w:hint="default" w:ascii="Calibri" w:hAnsi="Calibri"/>
      </w:rPr>
    </w:lvl>
    <w:lvl w:ilvl="1" w:tplc="356CEC14">
      <w:start w:val="1"/>
      <w:numFmt w:val="bullet"/>
      <w:lvlText w:val="o"/>
      <w:lvlJc w:val="left"/>
      <w:pPr>
        <w:ind w:left="1440" w:hanging="360"/>
      </w:pPr>
      <w:rPr>
        <w:rFonts w:hint="default" w:ascii="Courier New" w:hAnsi="Courier New"/>
      </w:rPr>
    </w:lvl>
    <w:lvl w:ilvl="2" w:tplc="4B6024EA">
      <w:start w:val="1"/>
      <w:numFmt w:val="bullet"/>
      <w:lvlText w:val=""/>
      <w:lvlJc w:val="left"/>
      <w:pPr>
        <w:ind w:left="2160" w:hanging="360"/>
      </w:pPr>
      <w:rPr>
        <w:rFonts w:hint="default" w:ascii="Wingdings" w:hAnsi="Wingdings"/>
      </w:rPr>
    </w:lvl>
    <w:lvl w:ilvl="3" w:tplc="69B6D592">
      <w:start w:val="1"/>
      <w:numFmt w:val="bullet"/>
      <w:lvlText w:val=""/>
      <w:lvlJc w:val="left"/>
      <w:pPr>
        <w:ind w:left="2880" w:hanging="360"/>
      </w:pPr>
      <w:rPr>
        <w:rFonts w:hint="default" w:ascii="Symbol" w:hAnsi="Symbol"/>
      </w:rPr>
    </w:lvl>
    <w:lvl w:ilvl="4" w:tplc="D2441F56">
      <w:start w:val="1"/>
      <w:numFmt w:val="bullet"/>
      <w:lvlText w:val="o"/>
      <w:lvlJc w:val="left"/>
      <w:pPr>
        <w:ind w:left="3600" w:hanging="360"/>
      </w:pPr>
      <w:rPr>
        <w:rFonts w:hint="default" w:ascii="Courier New" w:hAnsi="Courier New"/>
      </w:rPr>
    </w:lvl>
    <w:lvl w:ilvl="5" w:tplc="7C845756">
      <w:start w:val="1"/>
      <w:numFmt w:val="bullet"/>
      <w:lvlText w:val=""/>
      <w:lvlJc w:val="left"/>
      <w:pPr>
        <w:ind w:left="4320" w:hanging="360"/>
      </w:pPr>
      <w:rPr>
        <w:rFonts w:hint="default" w:ascii="Wingdings" w:hAnsi="Wingdings"/>
      </w:rPr>
    </w:lvl>
    <w:lvl w:ilvl="6" w:tplc="CF3CEA3E">
      <w:start w:val="1"/>
      <w:numFmt w:val="bullet"/>
      <w:lvlText w:val=""/>
      <w:lvlJc w:val="left"/>
      <w:pPr>
        <w:ind w:left="5040" w:hanging="360"/>
      </w:pPr>
      <w:rPr>
        <w:rFonts w:hint="default" w:ascii="Symbol" w:hAnsi="Symbol"/>
      </w:rPr>
    </w:lvl>
    <w:lvl w:ilvl="7" w:tplc="01C40AD0">
      <w:start w:val="1"/>
      <w:numFmt w:val="bullet"/>
      <w:lvlText w:val="o"/>
      <w:lvlJc w:val="left"/>
      <w:pPr>
        <w:ind w:left="5760" w:hanging="360"/>
      </w:pPr>
      <w:rPr>
        <w:rFonts w:hint="default" w:ascii="Courier New" w:hAnsi="Courier New"/>
      </w:rPr>
    </w:lvl>
    <w:lvl w:ilvl="8" w:tplc="440C13D6">
      <w:start w:val="1"/>
      <w:numFmt w:val="bullet"/>
      <w:lvlText w:val=""/>
      <w:lvlJc w:val="left"/>
      <w:pPr>
        <w:ind w:left="6480" w:hanging="360"/>
      </w:pPr>
      <w:rPr>
        <w:rFonts w:hint="default" w:ascii="Wingdings" w:hAnsi="Wingdings"/>
      </w:rPr>
    </w:lvl>
  </w:abstractNum>
  <w:abstractNum w:abstractNumId="18" w15:restartNumberingAfterBreak="0">
    <w:nsid w:val="67DC2205"/>
    <w:multiLevelType w:val="hybridMultilevel"/>
    <w:tmpl w:val="C83C625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num w:numId="1" w16cid:durableId="1783646601">
    <w:abstractNumId w:val="13"/>
  </w:num>
  <w:num w:numId="2" w16cid:durableId="1875382836">
    <w:abstractNumId w:val="17"/>
  </w:num>
  <w:num w:numId="3" w16cid:durableId="1577780744">
    <w:abstractNumId w:val="16"/>
  </w:num>
  <w:num w:numId="4" w16cid:durableId="1192182053">
    <w:abstractNumId w:val="14"/>
  </w:num>
  <w:num w:numId="5" w16cid:durableId="916285947">
    <w:abstractNumId w:val="12"/>
  </w:num>
  <w:num w:numId="6" w16cid:durableId="2018655809">
    <w:abstractNumId w:val="10"/>
  </w:num>
  <w:num w:numId="7" w16cid:durableId="237136628">
    <w:abstractNumId w:val="11"/>
  </w:num>
  <w:num w:numId="8" w16cid:durableId="977997094">
    <w:abstractNumId w:val="9"/>
  </w:num>
  <w:num w:numId="9" w16cid:durableId="147022482">
    <w:abstractNumId w:val="7"/>
  </w:num>
  <w:num w:numId="10" w16cid:durableId="1917469931">
    <w:abstractNumId w:val="6"/>
  </w:num>
  <w:num w:numId="11" w16cid:durableId="251207341">
    <w:abstractNumId w:val="5"/>
  </w:num>
  <w:num w:numId="12" w16cid:durableId="1200507755">
    <w:abstractNumId w:val="4"/>
  </w:num>
  <w:num w:numId="13" w16cid:durableId="2014214627">
    <w:abstractNumId w:val="8"/>
  </w:num>
  <w:num w:numId="14" w16cid:durableId="1183860562">
    <w:abstractNumId w:val="3"/>
  </w:num>
  <w:num w:numId="15" w16cid:durableId="1342078367">
    <w:abstractNumId w:val="2"/>
  </w:num>
  <w:num w:numId="16" w16cid:durableId="1085999915">
    <w:abstractNumId w:val="1"/>
  </w:num>
  <w:num w:numId="17" w16cid:durableId="278413116">
    <w:abstractNumId w:val="0"/>
  </w:num>
  <w:num w:numId="18" w16cid:durableId="1972975493">
    <w:abstractNumId w:val="15"/>
  </w:num>
  <w:num w:numId="19" w16cid:durableId="14407600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val="false"/>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44C"/>
    <w:rsid w:val="0000045E"/>
    <w:rsid w:val="00000B07"/>
    <w:rsid w:val="00002AEA"/>
    <w:rsid w:val="000038FD"/>
    <w:rsid w:val="000175A4"/>
    <w:rsid w:val="00024C27"/>
    <w:rsid w:val="00032C86"/>
    <w:rsid w:val="0004626E"/>
    <w:rsid w:val="000503F4"/>
    <w:rsid w:val="00051930"/>
    <w:rsid w:val="00054F4C"/>
    <w:rsid w:val="00065903"/>
    <w:rsid w:val="00070A33"/>
    <w:rsid w:val="00076E0F"/>
    <w:rsid w:val="00080A48"/>
    <w:rsid w:val="00081C51"/>
    <w:rsid w:val="0009528E"/>
    <w:rsid w:val="00097A71"/>
    <w:rsid w:val="00097B68"/>
    <w:rsid w:val="000A2A40"/>
    <w:rsid w:val="000A2F4B"/>
    <w:rsid w:val="000A70E1"/>
    <w:rsid w:val="000B18C5"/>
    <w:rsid w:val="000B3761"/>
    <w:rsid w:val="000B52D5"/>
    <w:rsid w:val="000C10E3"/>
    <w:rsid w:val="000C1CE3"/>
    <w:rsid w:val="000D3F6F"/>
    <w:rsid w:val="000D68C2"/>
    <w:rsid w:val="000D7604"/>
    <w:rsid w:val="000D7CC2"/>
    <w:rsid w:val="000E2091"/>
    <w:rsid w:val="000E4669"/>
    <w:rsid w:val="000E4D63"/>
    <w:rsid w:val="000E6CCE"/>
    <w:rsid w:val="000E7309"/>
    <w:rsid w:val="000F0F8E"/>
    <w:rsid w:val="000F2D08"/>
    <w:rsid w:val="000F2E2C"/>
    <w:rsid w:val="000F72C0"/>
    <w:rsid w:val="00104FD1"/>
    <w:rsid w:val="00106816"/>
    <w:rsid w:val="001128D2"/>
    <w:rsid w:val="00116088"/>
    <w:rsid w:val="00120B09"/>
    <w:rsid w:val="001210B7"/>
    <w:rsid w:val="00122C48"/>
    <w:rsid w:val="00125986"/>
    <w:rsid w:val="0012614A"/>
    <w:rsid w:val="001264AB"/>
    <w:rsid w:val="00127C7D"/>
    <w:rsid w:val="00130FE1"/>
    <w:rsid w:val="00137DBF"/>
    <w:rsid w:val="00140265"/>
    <w:rsid w:val="001461DE"/>
    <w:rsid w:val="00146C7A"/>
    <w:rsid w:val="00146C93"/>
    <w:rsid w:val="00147B25"/>
    <w:rsid w:val="00150748"/>
    <w:rsid w:val="001543EB"/>
    <w:rsid w:val="00154526"/>
    <w:rsid w:val="00160432"/>
    <w:rsid w:val="0016231F"/>
    <w:rsid w:val="00162D1F"/>
    <w:rsid w:val="0016625F"/>
    <w:rsid w:val="00176FE5"/>
    <w:rsid w:val="001779CF"/>
    <w:rsid w:val="00181122"/>
    <w:rsid w:val="00181A38"/>
    <w:rsid w:val="00186903"/>
    <w:rsid w:val="00190033"/>
    <w:rsid w:val="00193183"/>
    <w:rsid w:val="001A0C67"/>
    <w:rsid w:val="001A172E"/>
    <w:rsid w:val="001A3568"/>
    <w:rsid w:val="001A56B9"/>
    <w:rsid w:val="001B0847"/>
    <w:rsid w:val="001B0F75"/>
    <w:rsid w:val="001B15CA"/>
    <w:rsid w:val="001B20D7"/>
    <w:rsid w:val="001C093B"/>
    <w:rsid w:val="001C6162"/>
    <w:rsid w:val="001C6E14"/>
    <w:rsid w:val="001C7348"/>
    <w:rsid w:val="001D3862"/>
    <w:rsid w:val="001D7C77"/>
    <w:rsid w:val="001E112B"/>
    <w:rsid w:val="001E44A0"/>
    <w:rsid w:val="001F0CE6"/>
    <w:rsid w:val="001F2C97"/>
    <w:rsid w:val="001F6CD0"/>
    <w:rsid w:val="001F7DB7"/>
    <w:rsid w:val="002045BE"/>
    <w:rsid w:val="002047C1"/>
    <w:rsid w:val="002058DE"/>
    <w:rsid w:val="002100F3"/>
    <w:rsid w:val="0021258A"/>
    <w:rsid w:val="002163FC"/>
    <w:rsid w:val="00216B90"/>
    <w:rsid w:val="00224218"/>
    <w:rsid w:val="002272A1"/>
    <w:rsid w:val="00232232"/>
    <w:rsid w:val="002322DF"/>
    <w:rsid w:val="00232786"/>
    <w:rsid w:val="00234969"/>
    <w:rsid w:val="00241371"/>
    <w:rsid w:val="002473A7"/>
    <w:rsid w:val="002504AD"/>
    <w:rsid w:val="00250721"/>
    <w:rsid w:val="00254882"/>
    <w:rsid w:val="0025546A"/>
    <w:rsid w:val="00261DC7"/>
    <w:rsid w:val="002702A3"/>
    <w:rsid w:val="002703FB"/>
    <w:rsid w:val="002740AF"/>
    <w:rsid w:val="0027763F"/>
    <w:rsid w:val="00280B9B"/>
    <w:rsid w:val="00291809"/>
    <w:rsid w:val="002921CD"/>
    <w:rsid w:val="00296625"/>
    <w:rsid w:val="00297A66"/>
    <w:rsid w:val="002A165C"/>
    <w:rsid w:val="002A2ACD"/>
    <w:rsid w:val="002A7B2A"/>
    <w:rsid w:val="002B0F5E"/>
    <w:rsid w:val="002B115B"/>
    <w:rsid w:val="002C1020"/>
    <w:rsid w:val="002C73F2"/>
    <w:rsid w:val="002C79E5"/>
    <w:rsid w:val="002D7652"/>
    <w:rsid w:val="002E07F1"/>
    <w:rsid w:val="002E123D"/>
    <w:rsid w:val="002F1C94"/>
    <w:rsid w:val="002F33DF"/>
    <w:rsid w:val="002F681B"/>
    <w:rsid w:val="003026CA"/>
    <w:rsid w:val="0030516F"/>
    <w:rsid w:val="00320520"/>
    <w:rsid w:val="00323623"/>
    <w:rsid w:val="00324061"/>
    <w:rsid w:val="00325D55"/>
    <w:rsid w:val="00335982"/>
    <w:rsid w:val="00336B9F"/>
    <w:rsid w:val="00347D0B"/>
    <w:rsid w:val="0035466B"/>
    <w:rsid w:val="00361796"/>
    <w:rsid w:val="003642C0"/>
    <w:rsid w:val="00366AB1"/>
    <w:rsid w:val="00372C50"/>
    <w:rsid w:val="00375F6D"/>
    <w:rsid w:val="00382CB1"/>
    <w:rsid w:val="00390156"/>
    <w:rsid w:val="00394B5D"/>
    <w:rsid w:val="00396BDF"/>
    <w:rsid w:val="003A037F"/>
    <w:rsid w:val="003A148F"/>
    <w:rsid w:val="003A743C"/>
    <w:rsid w:val="003B0397"/>
    <w:rsid w:val="003B42F0"/>
    <w:rsid w:val="003B4CEE"/>
    <w:rsid w:val="003B7272"/>
    <w:rsid w:val="003C0A83"/>
    <w:rsid w:val="003C19FC"/>
    <w:rsid w:val="003C1E9B"/>
    <w:rsid w:val="003C2D13"/>
    <w:rsid w:val="003C2DB9"/>
    <w:rsid w:val="003C3FE7"/>
    <w:rsid w:val="003C6400"/>
    <w:rsid w:val="003D5094"/>
    <w:rsid w:val="003E529D"/>
    <w:rsid w:val="003F08DA"/>
    <w:rsid w:val="003F09D9"/>
    <w:rsid w:val="003F126A"/>
    <w:rsid w:val="003F52A7"/>
    <w:rsid w:val="004015EA"/>
    <w:rsid w:val="00402A05"/>
    <w:rsid w:val="00403F8C"/>
    <w:rsid w:val="00410BFB"/>
    <w:rsid w:val="00432813"/>
    <w:rsid w:val="004331EB"/>
    <w:rsid w:val="004347FE"/>
    <w:rsid w:val="004365CF"/>
    <w:rsid w:val="00441B44"/>
    <w:rsid w:val="004459C5"/>
    <w:rsid w:val="00446CEE"/>
    <w:rsid w:val="0044721E"/>
    <w:rsid w:val="004573A6"/>
    <w:rsid w:val="00460494"/>
    <w:rsid w:val="0046796A"/>
    <w:rsid w:val="0047009F"/>
    <w:rsid w:val="00470B95"/>
    <w:rsid w:val="00470BC7"/>
    <w:rsid w:val="004727FE"/>
    <w:rsid w:val="0048078B"/>
    <w:rsid w:val="004827BD"/>
    <w:rsid w:val="00485050"/>
    <w:rsid w:val="004871C2"/>
    <w:rsid w:val="00490F3E"/>
    <w:rsid w:val="004A34AD"/>
    <w:rsid w:val="004A5155"/>
    <w:rsid w:val="004A5D5C"/>
    <w:rsid w:val="004A7CF9"/>
    <w:rsid w:val="004B1AC8"/>
    <w:rsid w:val="004B395E"/>
    <w:rsid w:val="004B5879"/>
    <w:rsid w:val="004B6B29"/>
    <w:rsid w:val="004C0F71"/>
    <w:rsid w:val="004C14A8"/>
    <w:rsid w:val="004C30E9"/>
    <w:rsid w:val="004D371C"/>
    <w:rsid w:val="004E2BCD"/>
    <w:rsid w:val="004E6F90"/>
    <w:rsid w:val="004E7B4E"/>
    <w:rsid w:val="004F161E"/>
    <w:rsid w:val="004F260B"/>
    <w:rsid w:val="004F4DD9"/>
    <w:rsid w:val="004F5D92"/>
    <w:rsid w:val="004F67AC"/>
    <w:rsid w:val="004F6A6C"/>
    <w:rsid w:val="0050364C"/>
    <w:rsid w:val="00503D48"/>
    <w:rsid w:val="00505DB8"/>
    <w:rsid w:val="00511B7F"/>
    <w:rsid w:val="005179A3"/>
    <w:rsid w:val="00523165"/>
    <w:rsid w:val="00526D86"/>
    <w:rsid w:val="00534BD5"/>
    <w:rsid w:val="005400E1"/>
    <w:rsid w:val="00540E86"/>
    <w:rsid w:val="00550C09"/>
    <w:rsid w:val="00550ED5"/>
    <w:rsid w:val="00556893"/>
    <w:rsid w:val="0055742F"/>
    <w:rsid w:val="005640F6"/>
    <w:rsid w:val="005656A8"/>
    <w:rsid w:val="00582519"/>
    <w:rsid w:val="00586B31"/>
    <w:rsid w:val="005906EB"/>
    <w:rsid w:val="0059403F"/>
    <w:rsid w:val="005953AB"/>
    <w:rsid w:val="00595EB8"/>
    <w:rsid w:val="005A060F"/>
    <w:rsid w:val="005A4FB4"/>
    <w:rsid w:val="005A610B"/>
    <w:rsid w:val="005A6530"/>
    <w:rsid w:val="005B049A"/>
    <w:rsid w:val="005B1BED"/>
    <w:rsid w:val="005B36A2"/>
    <w:rsid w:val="005B38BF"/>
    <w:rsid w:val="005C44AA"/>
    <w:rsid w:val="005C461C"/>
    <w:rsid w:val="005C4FD1"/>
    <w:rsid w:val="005C52A8"/>
    <w:rsid w:val="005D327B"/>
    <w:rsid w:val="005D3F50"/>
    <w:rsid w:val="005D4642"/>
    <w:rsid w:val="005D4C29"/>
    <w:rsid w:val="005D7F08"/>
    <w:rsid w:val="005E02E1"/>
    <w:rsid w:val="005E06DD"/>
    <w:rsid w:val="005E289F"/>
    <w:rsid w:val="005E33BF"/>
    <w:rsid w:val="005E400C"/>
    <w:rsid w:val="005E6769"/>
    <w:rsid w:val="005E7BF9"/>
    <w:rsid w:val="005F0AFD"/>
    <w:rsid w:val="005F1BCF"/>
    <w:rsid w:val="005F444B"/>
    <w:rsid w:val="00600AD3"/>
    <w:rsid w:val="00602C9B"/>
    <w:rsid w:val="00605C51"/>
    <w:rsid w:val="0060751C"/>
    <w:rsid w:val="00613159"/>
    <w:rsid w:val="0061352A"/>
    <w:rsid w:val="00616C3B"/>
    <w:rsid w:val="006233B2"/>
    <w:rsid w:val="006250C7"/>
    <w:rsid w:val="006306A1"/>
    <w:rsid w:val="0063579D"/>
    <w:rsid w:val="006377FD"/>
    <w:rsid w:val="006422E7"/>
    <w:rsid w:val="006438B7"/>
    <w:rsid w:val="00644329"/>
    <w:rsid w:val="006462B0"/>
    <w:rsid w:val="0064730E"/>
    <w:rsid w:val="0065089D"/>
    <w:rsid w:val="00655988"/>
    <w:rsid w:val="00655D60"/>
    <w:rsid w:val="00655E6C"/>
    <w:rsid w:val="00656EE9"/>
    <w:rsid w:val="006603FA"/>
    <w:rsid w:val="0066104C"/>
    <w:rsid w:val="00662644"/>
    <w:rsid w:val="00683498"/>
    <w:rsid w:val="00684218"/>
    <w:rsid w:val="0068572D"/>
    <w:rsid w:val="006909A1"/>
    <w:rsid w:val="006A15D2"/>
    <w:rsid w:val="006A2CA8"/>
    <w:rsid w:val="006A5C22"/>
    <w:rsid w:val="006A6D64"/>
    <w:rsid w:val="006A7DCB"/>
    <w:rsid w:val="006B2347"/>
    <w:rsid w:val="006B543C"/>
    <w:rsid w:val="006B5E91"/>
    <w:rsid w:val="006B741C"/>
    <w:rsid w:val="006C26DB"/>
    <w:rsid w:val="006C4AD7"/>
    <w:rsid w:val="006C6880"/>
    <w:rsid w:val="006C7D5A"/>
    <w:rsid w:val="006D285B"/>
    <w:rsid w:val="006D58AC"/>
    <w:rsid w:val="006E0118"/>
    <w:rsid w:val="006E39F4"/>
    <w:rsid w:val="006E5F2C"/>
    <w:rsid w:val="006F364F"/>
    <w:rsid w:val="006F36CF"/>
    <w:rsid w:val="00705112"/>
    <w:rsid w:val="007108E4"/>
    <w:rsid w:val="00716806"/>
    <w:rsid w:val="0072051F"/>
    <w:rsid w:val="00720983"/>
    <w:rsid w:val="00724E2B"/>
    <w:rsid w:val="00726A5E"/>
    <w:rsid w:val="00726D46"/>
    <w:rsid w:val="00731273"/>
    <w:rsid w:val="00731403"/>
    <w:rsid w:val="00731B55"/>
    <w:rsid w:val="0074365A"/>
    <w:rsid w:val="00752282"/>
    <w:rsid w:val="00752F70"/>
    <w:rsid w:val="00753196"/>
    <w:rsid w:val="0075465E"/>
    <w:rsid w:val="00756D3E"/>
    <w:rsid w:val="007609EF"/>
    <w:rsid w:val="00760E58"/>
    <w:rsid w:val="00761B12"/>
    <w:rsid w:val="00764592"/>
    <w:rsid w:val="00767C10"/>
    <w:rsid w:val="0077598E"/>
    <w:rsid w:val="00776440"/>
    <w:rsid w:val="007804E3"/>
    <w:rsid w:val="00781170"/>
    <w:rsid w:val="00785A3B"/>
    <w:rsid w:val="007874DA"/>
    <w:rsid w:val="0079379C"/>
    <w:rsid w:val="007A04FA"/>
    <w:rsid w:val="007A38C9"/>
    <w:rsid w:val="007B7960"/>
    <w:rsid w:val="007C0808"/>
    <w:rsid w:val="007C1E22"/>
    <w:rsid w:val="007C2105"/>
    <w:rsid w:val="007C42A4"/>
    <w:rsid w:val="007C6938"/>
    <w:rsid w:val="007C7091"/>
    <w:rsid w:val="007D5746"/>
    <w:rsid w:val="007D67F5"/>
    <w:rsid w:val="007D7BD9"/>
    <w:rsid w:val="007E0CA0"/>
    <w:rsid w:val="007F532B"/>
    <w:rsid w:val="007F7580"/>
    <w:rsid w:val="007F7634"/>
    <w:rsid w:val="0080230E"/>
    <w:rsid w:val="00802A6A"/>
    <w:rsid w:val="00804F56"/>
    <w:rsid w:val="00805BF8"/>
    <w:rsid w:val="00810450"/>
    <w:rsid w:val="0082000A"/>
    <w:rsid w:val="008233C3"/>
    <w:rsid w:val="008246E8"/>
    <w:rsid w:val="00825773"/>
    <w:rsid w:val="008274CD"/>
    <w:rsid w:val="0082770A"/>
    <w:rsid w:val="00831874"/>
    <w:rsid w:val="00841DB2"/>
    <w:rsid w:val="0084303F"/>
    <w:rsid w:val="008437B0"/>
    <w:rsid w:val="00845364"/>
    <w:rsid w:val="00847011"/>
    <w:rsid w:val="008500CF"/>
    <w:rsid w:val="00850B6B"/>
    <w:rsid w:val="0085188B"/>
    <w:rsid w:val="00851A80"/>
    <w:rsid w:val="008520E9"/>
    <w:rsid w:val="0085394C"/>
    <w:rsid w:val="008554C3"/>
    <w:rsid w:val="0085597B"/>
    <w:rsid w:val="0085654F"/>
    <w:rsid w:val="008565DA"/>
    <w:rsid w:val="00861786"/>
    <w:rsid w:val="008626C0"/>
    <w:rsid w:val="0086296E"/>
    <w:rsid w:val="0086444C"/>
    <w:rsid w:val="008743F6"/>
    <w:rsid w:val="00876AAA"/>
    <w:rsid w:val="0088233B"/>
    <w:rsid w:val="00883505"/>
    <w:rsid w:val="008A3166"/>
    <w:rsid w:val="008A4F49"/>
    <w:rsid w:val="008A54CE"/>
    <w:rsid w:val="008B000A"/>
    <w:rsid w:val="008B1DA8"/>
    <w:rsid w:val="008B25D3"/>
    <w:rsid w:val="008B595F"/>
    <w:rsid w:val="008C1611"/>
    <w:rsid w:val="008C3730"/>
    <w:rsid w:val="008D1D9B"/>
    <w:rsid w:val="008D3001"/>
    <w:rsid w:val="008E419E"/>
    <w:rsid w:val="008E4D23"/>
    <w:rsid w:val="00902333"/>
    <w:rsid w:val="009072E4"/>
    <w:rsid w:val="00911DE5"/>
    <w:rsid w:val="00914292"/>
    <w:rsid w:val="00916ABF"/>
    <w:rsid w:val="00923FAA"/>
    <w:rsid w:val="00926F69"/>
    <w:rsid w:val="00932F5A"/>
    <w:rsid w:val="009335C3"/>
    <w:rsid w:val="009355A1"/>
    <w:rsid w:val="009365A9"/>
    <w:rsid w:val="0095105F"/>
    <w:rsid w:val="00956984"/>
    <w:rsid w:val="0096158A"/>
    <w:rsid w:val="009641BA"/>
    <w:rsid w:val="00970167"/>
    <w:rsid w:val="00971262"/>
    <w:rsid w:val="0097350A"/>
    <w:rsid w:val="00973B87"/>
    <w:rsid w:val="0097598A"/>
    <w:rsid w:val="00976C9E"/>
    <w:rsid w:val="009776DD"/>
    <w:rsid w:val="00981477"/>
    <w:rsid w:val="009828BC"/>
    <w:rsid w:val="009926D7"/>
    <w:rsid w:val="009A4343"/>
    <w:rsid w:val="009A751F"/>
    <w:rsid w:val="009B2D65"/>
    <w:rsid w:val="009B38C3"/>
    <w:rsid w:val="009C1F29"/>
    <w:rsid w:val="009D05A5"/>
    <w:rsid w:val="009D5C7B"/>
    <w:rsid w:val="00A011BC"/>
    <w:rsid w:val="00A01E17"/>
    <w:rsid w:val="00A024A2"/>
    <w:rsid w:val="00A079CA"/>
    <w:rsid w:val="00A11930"/>
    <w:rsid w:val="00A13006"/>
    <w:rsid w:val="00A149E6"/>
    <w:rsid w:val="00A14AAF"/>
    <w:rsid w:val="00A15FE4"/>
    <w:rsid w:val="00A16E02"/>
    <w:rsid w:val="00A17003"/>
    <w:rsid w:val="00A2004B"/>
    <w:rsid w:val="00A20A12"/>
    <w:rsid w:val="00A23258"/>
    <w:rsid w:val="00A24A2E"/>
    <w:rsid w:val="00A2742F"/>
    <w:rsid w:val="00A32262"/>
    <w:rsid w:val="00A43BA8"/>
    <w:rsid w:val="00A444AC"/>
    <w:rsid w:val="00A45028"/>
    <w:rsid w:val="00A46469"/>
    <w:rsid w:val="00A46A1C"/>
    <w:rsid w:val="00A47CDB"/>
    <w:rsid w:val="00A52469"/>
    <w:rsid w:val="00A60EC6"/>
    <w:rsid w:val="00A61AD8"/>
    <w:rsid w:val="00A7045D"/>
    <w:rsid w:val="00A729D4"/>
    <w:rsid w:val="00A72B70"/>
    <w:rsid w:val="00A7560E"/>
    <w:rsid w:val="00A7680A"/>
    <w:rsid w:val="00A853FA"/>
    <w:rsid w:val="00A87CAF"/>
    <w:rsid w:val="00A91CB6"/>
    <w:rsid w:val="00A978E8"/>
    <w:rsid w:val="00AB3473"/>
    <w:rsid w:val="00AB4E1B"/>
    <w:rsid w:val="00AB55F2"/>
    <w:rsid w:val="00AC3E56"/>
    <w:rsid w:val="00AC7BBA"/>
    <w:rsid w:val="00AD322C"/>
    <w:rsid w:val="00AD46BC"/>
    <w:rsid w:val="00AD5DDA"/>
    <w:rsid w:val="00AE50C3"/>
    <w:rsid w:val="00AE5174"/>
    <w:rsid w:val="00AE6D93"/>
    <w:rsid w:val="00AF0276"/>
    <w:rsid w:val="00AF272E"/>
    <w:rsid w:val="00AF2CA8"/>
    <w:rsid w:val="00AF7FC5"/>
    <w:rsid w:val="00B00124"/>
    <w:rsid w:val="00B00358"/>
    <w:rsid w:val="00B01507"/>
    <w:rsid w:val="00B0177C"/>
    <w:rsid w:val="00B029C1"/>
    <w:rsid w:val="00B0302C"/>
    <w:rsid w:val="00B04B2D"/>
    <w:rsid w:val="00B05105"/>
    <w:rsid w:val="00B1225B"/>
    <w:rsid w:val="00B15A88"/>
    <w:rsid w:val="00B15E75"/>
    <w:rsid w:val="00B17846"/>
    <w:rsid w:val="00B24A7B"/>
    <w:rsid w:val="00B33BCE"/>
    <w:rsid w:val="00B41D32"/>
    <w:rsid w:val="00B43B1B"/>
    <w:rsid w:val="00B44257"/>
    <w:rsid w:val="00B5291A"/>
    <w:rsid w:val="00B56494"/>
    <w:rsid w:val="00B57714"/>
    <w:rsid w:val="00B67F01"/>
    <w:rsid w:val="00B70AD3"/>
    <w:rsid w:val="00B70F44"/>
    <w:rsid w:val="00B71C20"/>
    <w:rsid w:val="00B72264"/>
    <w:rsid w:val="00B723E9"/>
    <w:rsid w:val="00B728E3"/>
    <w:rsid w:val="00B73F27"/>
    <w:rsid w:val="00B747F4"/>
    <w:rsid w:val="00B75BE4"/>
    <w:rsid w:val="00B80A8E"/>
    <w:rsid w:val="00B917D3"/>
    <w:rsid w:val="00B92259"/>
    <w:rsid w:val="00B95620"/>
    <w:rsid w:val="00B95B6C"/>
    <w:rsid w:val="00B96313"/>
    <w:rsid w:val="00BB05A4"/>
    <w:rsid w:val="00BB424B"/>
    <w:rsid w:val="00BB7FC9"/>
    <w:rsid w:val="00BC1011"/>
    <w:rsid w:val="00BC44E8"/>
    <w:rsid w:val="00BC6810"/>
    <w:rsid w:val="00BC6EF0"/>
    <w:rsid w:val="00BC7484"/>
    <w:rsid w:val="00BC7546"/>
    <w:rsid w:val="00BD5D6A"/>
    <w:rsid w:val="00BD5E8A"/>
    <w:rsid w:val="00BE58B6"/>
    <w:rsid w:val="00BF00B5"/>
    <w:rsid w:val="00BF2A95"/>
    <w:rsid w:val="00C016A8"/>
    <w:rsid w:val="00C0399D"/>
    <w:rsid w:val="00C07EB4"/>
    <w:rsid w:val="00C120A7"/>
    <w:rsid w:val="00C12579"/>
    <w:rsid w:val="00C17708"/>
    <w:rsid w:val="00C22921"/>
    <w:rsid w:val="00C22F34"/>
    <w:rsid w:val="00C240FA"/>
    <w:rsid w:val="00C30239"/>
    <w:rsid w:val="00C32882"/>
    <w:rsid w:val="00C35995"/>
    <w:rsid w:val="00C40D2B"/>
    <w:rsid w:val="00C41090"/>
    <w:rsid w:val="00C44FE1"/>
    <w:rsid w:val="00C45888"/>
    <w:rsid w:val="00C4702F"/>
    <w:rsid w:val="00C603F6"/>
    <w:rsid w:val="00C619E2"/>
    <w:rsid w:val="00C650C9"/>
    <w:rsid w:val="00C65B36"/>
    <w:rsid w:val="00C76368"/>
    <w:rsid w:val="00C7778B"/>
    <w:rsid w:val="00C77B73"/>
    <w:rsid w:val="00C77D1C"/>
    <w:rsid w:val="00C87956"/>
    <w:rsid w:val="00C91874"/>
    <w:rsid w:val="00C930A5"/>
    <w:rsid w:val="00C93A0C"/>
    <w:rsid w:val="00C9413E"/>
    <w:rsid w:val="00C96901"/>
    <w:rsid w:val="00CB5D01"/>
    <w:rsid w:val="00CB7CE9"/>
    <w:rsid w:val="00CC283D"/>
    <w:rsid w:val="00CC3C89"/>
    <w:rsid w:val="00CC6122"/>
    <w:rsid w:val="00CC7061"/>
    <w:rsid w:val="00CD17EA"/>
    <w:rsid w:val="00CD39CD"/>
    <w:rsid w:val="00CD61F1"/>
    <w:rsid w:val="00CE1FC6"/>
    <w:rsid w:val="00CF1796"/>
    <w:rsid w:val="00CF1E41"/>
    <w:rsid w:val="00CF228A"/>
    <w:rsid w:val="00CF4689"/>
    <w:rsid w:val="00CF5660"/>
    <w:rsid w:val="00D0115B"/>
    <w:rsid w:val="00D05032"/>
    <w:rsid w:val="00D0737E"/>
    <w:rsid w:val="00D13770"/>
    <w:rsid w:val="00D20958"/>
    <w:rsid w:val="00D21436"/>
    <w:rsid w:val="00D26BCB"/>
    <w:rsid w:val="00D41412"/>
    <w:rsid w:val="00D43BE2"/>
    <w:rsid w:val="00D46CF7"/>
    <w:rsid w:val="00D52E53"/>
    <w:rsid w:val="00D55915"/>
    <w:rsid w:val="00D60C18"/>
    <w:rsid w:val="00D640C7"/>
    <w:rsid w:val="00D65C9E"/>
    <w:rsid w:val="00D673A5"/>
    <w:rsid w:val="00D70356"/>
    <w:rsid w:val="00D70480"/>
    <w:rsid w:val="00D70D34"/>
    <w:rsid w:val="00D75063"/>
    <w:rsid w:val="00D750AB"/>
    <w:rsid w:val="00D85DEE"/>
    <w:rsid w:val="00D9514C"/>
    <w:rsid w:val="00D97510"/>
    <w:rsid w:val="00DA0CA0"/>
    <w:rsid w:val="00DA3C15"/>
    <w:rsid w:val="00DA53DE"/>
    <w:rsid w:val="00DA5C0B"/>
    <w:rsid w:val="00DB2AA9"/>
    <w:rsid w:val="00DB34B8"/>
    <w:rsid w:val="00DB55EA"/>
    <w:rsid w:val="00DB580E"/>
    <w:rsid w:val="00DC00B8"/>
    <w:rsid w:val="00DC4A47"/>
    <w:rsid w:val="00DC769D"/>
    <w:rsid w:val="00DD07C3"/>
    <w:rsid w:val="00DD104B"/>
    <w:rsid w:val="00DD7A9A"/>
    <w:rsid w:val="00DE3A18"/>
    <w:rsid w:val="00DE417D"/>
    <w:rsid w:val="00DE43B2"/>
    <w:rsid w:val="00DE4B25"/>
    <w:rsid w:val="00DE5153"/>
    <w:rsid w:val="00DF24EB"/>
    <w:rsid w:val="00DF6AAB"/>
    <w:rsid w:val="00E03ABA"/>
    <w:rsid w:val="00E0444C"/>
    <w:rsid w:val="00E07AAC"/>
    <w:rsid w:val="00E109CC"/>
    <w:rsid w:val="00E116C5"/>
    <w:rsid w:val="00E11F33"/>
    <w:rsid w:val="00E1397B"/>
    <w:rsid w:val="00E2368D"/>
    <w:rsid w:val="00E30DAE"/>
    <w:rsid w:val="00E33072"/>
    <w:rsid w:val="00E34F40"/>
    <w:rsid w:val="00E35896"/>
    <w:rsid w:val="00E370E1"/>
    <w:rsid w:val="00E428C0"/>
    <w:rsid w:val="00E42A63"/>
    <w:rsid w:val="00E42B53"/>
    <w:rsid w:val="00E50ED7"/>
    <w:rsid w:val="00E547D9"/>
    <w:rsid w:val="00E548B0"/>
    <w:rsid w:val="00E54C29"/>
    <w:rsid w:val="00E67720"/>
    <w:rsid w:val="00E738CC"/>
    <w:rsid w:val="00E73EED"/>
    <w:rsid w:val="00E77B0E"/>
    <w:rsid w:val="00E84B92"/>
    <w:rsid w:val="00E8745E"/>
    <w:rsid w:val="00E91F9C"/>
    <w:rsid w:val="00E9595F"/>
    <w:rsid w:val="00EA31C2"/>
    <w:rsid w:val="00EA4D09"/>
    <w:rsid w:val="00EB0BAA"/>
    <w:rsid w:val="00EB2EE6"/>
    <w:rsid w:val="00EB3C02"/>
    <w:rsid w:val="00EB3D1C"/>
    <w:rsid w:val="00EB4B87"/>
    <w:rsid w:val="00EB670E"/>
    <w:rsid w:val="00EB6E51"/>
    <w:rsid w:val="00EB7F92"/>
    <w:rsid w:val="00EC16F1"/>
    <w:rsid w:val="00EC3549"/>
    <w:rsid w:val="00EC44D2"/>
    <w:rsid w:val="00ED5D41"/>
    <w:rsid w:val="00EE0A98"/>
    <w:rsid w:val="00EE3B65"/>
    <w:rsid w:val="00EE5F1D"/>
    <w:rsid w:val="00F01276"/>
    <w:rsid w:val="00F06E98"/>
    <w:rsid w:val="00F12F7F"/>
    <w:rsid w:val="00F1497A"/>
    <w:rsid w:val="00F173B5"/>
    <w:rsid w:val="00F229ED"/>
    <w:rsid w:val="00F352D8"/>
    <w:rsid w:val="00F35E9C"/>
    <w:rsid w:val="00F36284"/>
    <w:rsid w:val="00F36645"/>
    <w:rsid w:val="00F3683E"/>
    <w:rsid w:val="00F36950"/>
    <w:rsid w:val="00F41F03"/>
    <w:rsid w:val="00F44425"/>
    <w:rsid w:val="00F4474A"/>
    <w:rsid w:val="00F452D4"/>
    <w:rsid w:val="00F519EB"/>
    <w:rsid w:val="00F56C37"/>
    <w:rsid w:val="00F61410"/>
    <w:rsid w:val="00F6748B"/>
    <w:rsid w:val="00F768C4"/>
    <w:rsid w:val="00F91F95"/>
    <w:rsid w:val="00F97775"/>
    <w:rsid w:val="00FA3884"/>
    <w:rsid w:val="00FC05F2"/>
    <w:rsid w:val="00FC0AE7"/>
    <w:rsid w:val="00FC3836"/>
    <w:rsid w:val="00FD0A4A"/>
    <w:rsid w:val="00FD0FA2"/>
    <w:rsid w:val="00FD6BFA"/>
    <w:rsid w:val="00FD771B"/>
    <w:rsid w:val="00FD7850"/>
    <w:rsid w:val="00FE0CA4"/>
    <w:rsid w:val="00FE2082"/>
    <w:rsid w:val="00FE3B9D"/>
    <w:rsid w:val="00FE45B8"/>
    <w:rsid w:val="00FE5D4D"/>
    <w:rsid w:val="00FE68E7"/>
    <w:rsid w:val="00FF46B9"/>
    <w:rsid w:val="00FF4923"/>
    <w:rsid w:val="00FF6C7D"/>
    <w:rsid w:val="00FF7CD8"/>
    <w:rsid w:val="017D85B2"/>
    <w:rsid w:val="01D777AD"/>
    <w:rsid w:val="022E4684"/>
    <w:rsid w:val="0313F93E"/>
    <w:rsid w:val="05A1C62A"/>
    <w:rsid w:val="05D5D561"/>
    <w:rsid w:val="06F246A8"/>
    <w:rsid w:val="0772700B"/>
    <w:rsid w:val="07C8BDF1"/>
    <w:rsid w:val="07F57A9A"/>
    <w:rsid w:val="08C5C5FB"/>
    <w:rsid w:val="09BA3F51"/>
    <w:rsid w:val="09D762C2"/>
    <w:rsid w:val="0A9B4463"/>
    <w:rsid w:val="0AA67651"/>
    <w:rsid w:val="0AF22EEA"/>
    <w:rsid w:val="0B71BBAC"/>
    <w:rsid w:val="0C0A7A94"/>
    <w:rsid w:val="0C4F6150"/>
    <w:rsid w:val="0E174F34"/>
    <w:rsid w:val="0EA4DF98"/>
    <w:rsid w:val="11861BC3"/>
    <w:rsid w:val="140A791A"/>
    <w:rsid w:val="1533A9F1"/>
    <w:rsid w:val="15935EED"/>
    <w:rsid w:val="16A7D221"/>
    <w:rsid w:val="1771B2A7"/>
    <w:rsid w:val="17B503DD"/>
    <w:rsid w:val="194E694C"/>
    <w:rsid w:val="19D2DC20"/>
    <w:rsid w:val="1A1D512D"/>
    <w:rsid w:val="1CF749CD"/>
    <w:rsid w:val="1F372B8D"/>
    <w:rsid w:val="200EC3BE"/>
    <w:rsid w:val="2171AA83"/>
    <w:rsid w:val="21BC389C"/>
    <w:rsid w:val="21F2ABA8"/>
    <w:rsid w:val="21FC4AFE"/>
    <w:rsid w:val="2228FA8A"/>
    <w:rsid w:val="22C65E81"/>
    <w:rsid w:val="22E6D656"/>
    <w:rsid w:val="2336DA99"/>
    <w:rsid w:val="2364A8C9"/>
    <w:rsid w:val="23C59534"/>
    <w:rsid w:val="23EB1325"/>
    <w:rsid w:val="25C11469"/>
    <w:rsid w:val="26A5A9F3"/>
    <w:rsid w:val="275E400B"/>
    <w:rsid w:val="28FA106C"/>
    <w:rsid w:val="2D5687D3"/>
    <w:rsid w:val="2E27A14C"/>
    <w:rsid w:val="2E649A28"/>
    <w:rsid w:val="30FD7BC8"/>
    <w:rsid w:val="311A918D"/>
    <w:rsid w:val="31B86ABB"/>
    <w:rsid w:val="32369A51"/>
    <w:rsid w:val="341F1B5B"/>
    <w:rsid w:val="3532D25E"/>
    <w:rsid w:val="362092EC"/>
    <w:rsid w:val="370304DD"/>
    <w:rsid w:val="371EE6B6"/>
    <w:rsid w:val="3909769B"/>
    <w:rsid w:val="3A9D1618"/>
    <w:rsid w:val="3C0BB996"/>
    <w:rsid w:val="3CEBFA83"/>
    <w:rsid w:val="3E5E1EC8"/>
    <w:rsid w:val="3E6CC669"/>
    <w:rsid w:val="40E47E85"/>
    <w:rsid w:val="419E56BE"/>
    <w:rsid w:val="4234B17D"/>
    <w:rsid w:val="44B34F01"/>
    <w:rsid w:val="4576E2AC"/>
    <w:rsid w:val="4587FD9D"/>
    <w:rsid w:val="45B948EA"/>
    <w:rsid w:val="491C8668"/>
    <w:rsid w:val="4A50845D"/>
    <w:rsid w:val="4A6385C9"/>
    <w:rsid w:val="4ADEA73D"/>
    <w:rsid w:val="4AF701E1"/>
    <w:rsid w:val="4B6AAEA2"/>
    <w:rsid w:val="4DC09915"/>
    <w:rsid w:val="4DEEA752"/>
    <w:rsid w:val="4EF3AFB4"/>
    <w:rsid w:val="4FC0EC4E"/>
    <w:rsid w:val="508083EA"/>
    <w:rsid w:val="51C3749A"/>
    <w:rsid w:val="51F7EF68"/>
    <w:rsid w:val="52F3DC4F"/>
    <w:rsid w:val="5326E4CF"/>
    <w:rsid w:val="5568F922"/>
    <w:rsid w:val="562C2A3F"/>
    <w:rsid w:val="56FBDDF5"/>
    <w:rsid w:val="57EDA30F"/>
    <w:rsid w:val="5811C874"/>
    <w:rsid w:val="5A2AA389"/>
    <w:rsid w:val="5A96D702"/>
    <w:rsid w:val="5C3A69A2"/>
    <w:rsid w:val="5C58575C"/>
    <w:rsid w:val="5D1ED874"/>
    <w:rsid w:val="5E4691D4"/>
    <w:rsid w:val="5ED5DAF8"/>
    <w:rsid w:val="5EF3C8B2"/>
    <w:rsid w:val="5F66A7BA"/>
    <w:rsid w:val="5FBDF1BF"/>
    <w:rsid w:val="5FD8163B"/>
    <w:rsid w:val="5FED149E"/>
    <w:rsid w:val="6114EC7A"/>
    <w:rsid w:val="614A447C"/>
    <w:rsid w:val="619E1A0D"/>
    <w:rsid w:val="61B9FAF3"/>
    <w:rsid w:val="63C8BBE4"/>
    <w:rsid w:val="646C415E"/>
    <w:rsid w:val="64D884E0"/>
    <w:rsid w:val="6581E287"/>
    <w:rsid w:val="65E03E41"/>
    <w:rsid w:val="67E37ED8"/>
    <w:rsid w:val="697599A8"/>
    <w:rsid w:val="6A354C69"/>
    <w:rsid w:val="6AD2CC0E"/>
    <w:rsid w:val="6B2A5E9A"/>
    <w:rsid w:val="6BC3C1E2"/>
    <w:rsid w:val="6BCC45E5"/>
    <w:rsid w:val="6CDAEE09"/>
    <w:rsid w:val="6E67F4A4"/>
    <w:rsid w:val="6F72E1A3"/>
    <w:rsid w:val="6FC730D0"/>
    <w:rsid w:val="71373917"/>
    <w:rsid w:val="71B06A9B"/>
    <w:rsid w:val="73054BCF"/>
    <w:rsid w:val="7532F699"/>
    <w:rsid w:val="775A1699"/>
    <w:rsid w:val="780B76F3"/>
    <w:rsid w:val="786C8D80"/>
    <w:rsid w:val="7938E4B0"/>
    <w:rsid w:val="7962238C"/>
    <w:rsid w:val="7975EF14"/>
    <w:rsid w:val="7BBF04FF"/>
    <w:rsid w:val="7D5E1E33"/>
    <w:rsid w:val="7E65FDB8"/>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049B"/>
  <w15:chartTrackingRefBased/>
  <w15:docId w15:val="{D345F561-6BB7-4E9A-A20D-4400D20D1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C12579"/>
    <w:pPr>
      <w:suppressAutoHyphens/>
    </w:pPr>
    <w:rPr>
      <w:rFonts w:ascii="Cambria" w:hAnsi="Cambria"/>
      <w:sz w:val="22"/>
      <w:lang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berschrift3Zchn" w:customStyle="1">
    <w:name w:val="Überschrift 3 Zchn"/>
    <w:basedOn w:val="Absatz-Standardschriftart"/>
    <w:link w:val="berschrift3"/>
    <w:uiPriority w:val="9"/>
    <w:rsid w:val="0097350A"/>
    <w:rPr>
      <w:rFonts w:ascii="Cambria" w:hAnsi="Cambria"/>
      <w:b/>
      <w:sz w:val="22"/>
      <w:lang w:val="de-DE" w:eastAsia="ar-SA"/>
    </w:rPr>
  </w:style>
  <w:style w:type="paragraph" w:styleId="05berschrift1" w:customStyle="1">
    <w:name w:val="_05_Überschrift 1"/>
    <w:basedOn w:val="berschrift1"/>
    <w:link w:val="05berschrift1Zchn"/>
    <w:qFormat/>
    <w:rsid w:val="001E112B"/>
  </w:style>
  <w:style w:type="paragraph" w:styleId="06berschrift2" w:customStyle="1">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unhideWhenUsed/>
    <w:rsid w:val="00914292"/>
    <w:rPr>
      <w:sz w:val="20"/>
    </w:rPr>
  </w:style>
  <w:style w:type="character" w:styleId="KommentartextZchn" w:customStyle="1">
    <w:name w:val="Kommentartext Zchn"/>
    <w:basedOn w:val="Absatz-Standardschriftart"/>
    <w:link w:val="Kommentartext"/>
    <w:uiPriority w:val="99"/>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styleId="KommentarthemaZchn" w:customStyle="1">
    <w:name w:val="Kommentarthema Zchn"/>
    <w:basedOn w:val="KommentartextZchn"/>
    <w:link w:val="Kommentarthema"/>
    <w:uiPriority w:val="99"/>
    <w:semiHidden/>
    <w:rsid w:val="00914292"/>
    <w:rPr>
      <w:rFonts w:ascii="Arial" w:hAnsi="Arial"/>
      <w:b/>
      <w:bCs/>
      <w:lang w:val="de-DE" w:eastAsia="ar-SA"/>
    </w:rPr>
  </w:style>
  <w:style w:type="paragraph" w:styleId="01Eingabe1" w:customStyle="1">
    <w:name w:val="_01_Eingabe 1"/>
    <w:basedOn w:val="Standard"/>
    <w:link w:val="01Eingabe1Zchn"/>
    <w:qFormat/>
    <w:rsid w:val="00181122"/>
  </w:style>
  <w:style w:type="character" w:styleId="FuzeileZchn" w:customStyle="1">
    <w:name w:val="Fußzeile Zchn"/>
    <w:basedOn w:val="Absatz-Standardschriftart"/>
    <w:link w:val="Fuzeile"/>
    <w:uiPriority w:val="99"/>
    <w:rsid w:val="00254882"/>
    <w:rPr>
      <w:rFonts w:ascii="Arial" w:hAnsi="Arial"/>
      <w:sz w:val="22"/>
      <w:lang w:val="de-DE" w:eastAsia="ar-SA"/>
    </w:rPr>
  </w:style>
  <w:style w:type="paragraph" w:styleId="03Aufzhlung" w:customStyle="1">
    <w:name w:val="_03_Aufzählung"/>
    <w:basedOn w:val="Standard"/>
    <w:link w:val="03AufzhlungZchn"/>
    <w:qFormat/>
    <w:rsid w:val="005906EB"/>
    <w:pPr>
      <w:ind w:left="720" w:hanging="360"/>
    </w:pPr>
  </w:style>
  <w:style w:type="paragraph" w:styleId="02Eingabe2" w:customStyle="1">
    <w:name w:val="_02_Eingabe 2"/>
    <w:basedOn w:val="Standard"/>
    <w:link w:val="02Eingabe2Zchn"/>
    <w:qFormat/>
    <w:rsid w:val="00181122"/>
    <w:pPr>
      <w:jc w:val="right"/>
    </w:pPr>
  </w:style>
  <w:style w:type="character" w:styleId="02Eingabe2Zchn" w:customStyle="1">
    <w:name w:val="_02_Eingabe 2 Zchn"/>
    <w:basedOn w:val="Absatz-Standardschriftart"/>
    <w:link w:val="02Eingabe2"/>
    <w:rsid w:val="00181122"/>
    <w:rPr>
      <w:rFonts w:ascii="Cambria" w:hAnsi="Cambria"/>
      <w:sz w:val="22"/>
      <w:lang w:val="de-DE" w:eastAsia="ar-SA"/>
    </w:rPr>
  </w:style>
  <w:style w:type="character" w:styleId="01Eingabe1Zchn" w:customStyle="1">
    <w:name w:val="_01_Eingabe 1 Zchn"/>
    <w:basedOn w:val="Absatz-Standardschriftart"/>
    <w:link w:val="01Eingabe1"/>
    <w:rsid w:val="00181122"/>
    <w:rPr>
      <w:rFonts w:ascii="Cambria" w:hAnsi="Cambria"/>
      <w:sz w:val="22"/>
      <w:lang w:val="de-DE" w:eastAsia="ar-SA"/>
    </w:rPr>
  </w:style>
  <w:style w:type="paragraph" w:styleId="04Titel" w:customStyle="1">
    <w:name w:val="_04_Titel"/>
    <w:basedOn w:val="Standard"/>
    <w:link w:val="04TitelZchn"/>
    <w:qFormat/>
    <w:rsid w:val="00DE43B2"/>
    <w:pPr>
      <w:spacing w:after="240"/>
      <w:outlineLvl w:val="1"/>
    </w:pPr>
    <w:rPr>
      <w:b/>
      <w:sz w:val="28"/>
      <w:szCs w:val="28"/>
    </w:rPr>
  </w:style>
  <w:style w:type="character" w:styleId="03AufzhlungZchn" w:customStyle="1">
    <w:name w:val="_03_Aufzählung Zchn"/>
    <w:basedOn w:val="01Eingabe1Zchn"/>
    <w:link w:val="03Aufzhlung"/>
    <w:rsid w:val="001E112B"/>
    <w:rPr>
      <w:rFonts w:ascii="Cambria" w:hAnsi="Cambria"/>
      <w:sz w:val="22"/>
      <w:lang w:val="de-DE" w:eastAsia="ar-SA"/>
    </w:rPr>
  </w:style>
  <w:style w:type="character" w:styleId="KopfzeileZchn" w:customStyle="1">
    <w:name w:val="Kopfzeile Zchn"/>
    <w:basedOn w:val="Absatz-Standardschriftart"/>
    <w:link w:val="Kopfzeile"/>
    <w:uiPriority w:val="99"/>
    <w:rsid w:val="000E7309"/>
    <w:rPr>
      <w:rFonts w:ascii="Cambria" w:hAnsi="Cambria"/>
      <w:sz w:val="22"/>
      <w:lang w:val="de-DE" w:eastAsia="ar-SA"/>
    </w:rPr>
  </w:style>
  <w:style w:type="character" w:styleId="berschrift1Zchn" w:customStyle="1">
    <w:name w:val="Überschrift 1 Zchn"/>
    <w:basedOn w:val="Absatz-Standardschriftart"/>
    <w:link w:val="berschrift1"/>
    <w:rsid w:val="001E112B"/>
    <w:rPr>
      <w:rFonts w:ascii="Cambria" w:hAnsi="Cambria"/>
      <w:b/>
      <w:sz w:val="22"/>
      <w:lang w:val="de-DE" w:eastAsia="ar-SA"/>
    </w:rPr>
  </w:style>
  <w:style w:type="character" w:styleId="04TitelZchn" w:customStyle="1">
    <w:name w:val="_04_Titel Zchn"/>
    <w:basedOn w:val="Absatz-Standardschriftart"/>
    <w:link w:val="04Titel"/>
    <w:rsid w:val="00DE43B2"/>
    <w:rPr>
      <w:rFonts w:ascii="Cambria" w:hAnsi="Cambria"/>
      <w:b/>
      <w:sz w:val="28"/>
      <w:szCs w:val="28"/>
      <w:lang w:val="de-DE" w:eastAsia="ar-SA"/>
    </w:rPr>
  </w:style>
  <w:style w:type="character" w:styleId="05berschrift1Zchn" w:customStyle="1">
    <w:name w:val="_05_Überschrift 1 Zchn"/>
    <w:basedOn w:val="berschrift1Zchn"/>
    <w:link w:val="05berschrift1"/>
    <w:rsid w:val="001E112B"/>
    <w:rPr>
      <w:rFonts w:ascii="Cambria" w:hAnsi="Cambria"/>
      <w:b/>
      <w:sz w:val="22"/>
      <w:lang w:val="de-DE" w:eastAsia="ar-SA"/>
    </w:rPr>
  </w:style>
  <w:style w:type="character" w:styleId="berschrift2Zchn" w:customStyle="1">
    <w:name w:val="Überschrift 2 Zchn"/>
    <w:basedOn w:val="berschrift3Zchn"/>
    <w:link w:val="berschrift2"/>
    <w:rsid w:val="00F44425"/>
    <w:rPr>
      <w:rFonts w:ascii="Cambria" w:hAnsi="Cambria"/>
      <w:b/>
      <w:sz w:val="22"/>
      <w:lang w:val="de-DE" w:eastAsia="ar-SA"/>
    </w:rPr>
  </w:style>
  <w:style w:type="character" w:styleId="06berschrift2Zchn" w:customStyle="1">
    <w:name w:val="_06_Überschrift 2 Zchn"/>
    <w:basedOn w:val="berschrift2Zchn"/>
    <w:link w:val="06berschrift2"/>
    <w:rsid w:val="00F44425"/>
    <w:rPr>
      <w:rFonts w:ascii="Cambria" w:hAnsi="Cambria"/>
      <w:b/>
      <w:sz w:val="22"/>
      <w:lang w:val="de-DE" w:eastAsia="ar-SA"/>
    </w:rPr>
  </w:style>
  <w:style w:type="character" w:styleId="TextkrperZchn" w:customStyle="1">
    <w:name w:val="Textkörper Zchn"/>
    <w:basedOn w:val="Absatz-Standardschriftart"/>
    <w:link w:val="Textkrper"/>
    <w:semiHidden/>
    <w:rsid w:val="00D750AB"/>
    <w:rPr>
      <w:rFonts w:ascii="Cambria" w:hAnsi="Cambria"/>
      <w:sz w:val="22"/>
      <w:lang w:val="de-DE" w:eastAsia="ar-SA"/>
    </w:rPr>
  </w:style>
  <w:style w:type="paragraph" w:styleId="berarbeitung">
    <w:name w:val="Revision"/>
    <w:hidden/>
    <w:uiPriority w:val="99"/>
    <w:semiHidden/>
    <w:rsid w:val="00000B07"/>
    <w:rPr>
      <w:rFonts w:ascii="Cambria" w:hAnsi="Cambria"/>
      <w:sz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161999">
      <w:bodyDiv w:val="1"/>
      <w:marLeft w:val="0"/>
      <w:marRight w:val="0"/>
      <w:marTop w:val="0"/>
      <w:marBottom w:val="0"/>
      <w:divBdr>
        <w:top w:val="none" w:sz="0" w:space="0" w:color="auto"/>
        <w:left w:val="none" w:sz="0" w:space="0" w:color="auto"/>
        <w:bottom w:val="none" w:sz="0" w:space="0" w:color="auto"/>
        <w:right w:val="none" w:sz="0" w:space="0" w:color="auto"/>
      </w:divBdr>
    </w:div>
    <w:div w:id="1292711490">
      <w:bodyDiv w:val="1"/>
      <w:marLeft w:val="0"/>
      <w:marRight w:val="0"/>
      <w:marTop w:val="0"/>
      <w:marBottom w:val="0"/>
      <w:divBdr>
        <w:top w:val="none" w:sz="0" w:space="0" w:color="auto"/>
        <w:left w:val="none" w:sz="0" w:space="0" w:color="auto"/>
        <w:bottom w:val="none" w:sz="0" w:space="0" w:color="auto"/>
        <w:right w:val="none" w:sz="0" w:space="0" w:color="auto"/>
      </w:divBdr>
    </w:div>
    <w:div w:id="1297491349">
      <w:bodyDiv w:val="1"/>
      <w:marLeft w:val="0"/>
      <w:marRight w:val="0"/>
      <w:marTop w:val="0"/>
      <w:marBottom w:val="0"/>
      <w:divBdr>
        <w:top w:val="none" w:sz="0" w:space="0" w:color="auto"/>
        <w:left w:val="none" w:sz="0" w:space="0" w:color="auto"/>
        <w:bottom w:val="none" w:sz="0" w:space="0" w:color="auto"/>
        <w:right w:val="none" w:sz="0" w:space="0" w:color="auto"/>
      </w:divBdr>
    </w:div>
    <w:div w:id="140883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header" Target="header3.xml" Id="rId17" /><Relationship Type="http://schemas.openxmlformats.org/officeDocument/2006/relationships/styles" Target="styles.xml" Id="rId2" /><Relationship Type="http://schemas.openxmlformats.org/officeDocument/2006/relationships/footer" Target="footer2.xm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2.xml" Id="rId14" /></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o\OneDrive\Cevi\Vorlagen\Dokumente\VORLAGE_LS-Block.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VORLAGE_LS-Block.dotx</ap:Template>
  <ap:Application>Microsoft Word for the web</ap:Application>
  <ap:DocSecurity>0</ap:DocSecurity>
  <ap:ScaleCrop>false</ap:ScaleCrop>
  <ap:Manager>Fabian Wydler</ap:Manager>
  <ap:Company>Cevi Wetzikon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Lagersport-Block</dc:title>
  <dc:subject>J+S-Lager</dc:subject>
  <dc:creator>Lino Bertschinger</dc:creator>
  <keywords/>
  <dc:description>Dieses Dokument kann eingesetzt werden um Lagersport-Blöcke in J+S-Lager vorzubereiten und zu dokumentieren. Der J+S-Coach benötigt von jedem Block ein solches Dossier.</dc:description>
  <lastModifiedBy>Cédric Wermeille</lastModifiedBy>
  <revision>314</revision>
  <lastPrinted>2010-07-19T20:56:00.0000000Z</lastPrinted>
  <dcterms:created xsi:type="dcterms:W3CDTF">2022-08-15T18:25:00.0000000Z</dcterms:created>
  <dcterms:modified xsi:type="dcterms:W3CDTF">2022-09-27T13:49:01.9743837Z</dcterms:modified>
  <category>Jugend und Sport</category>
  <version>1.0</version>
</coreProperties>
</file>