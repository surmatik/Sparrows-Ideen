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w:rsidRPr="0082699C" w:rsidR="001543EB" w:rsidP="00DE43B2" w:rsidRDefault="006422E7" w14:paraId="5FE1392B" w14:textId="45DBF7A7">
      <w:pPr>
        <w:pStyle w:val="04Titel"/>
      </w:pPr>
      <w:r w:rsidRPr="0082699C">
        <w:t>Lager</w:t>
      </w:r>
      <w:r w:rsidRPr="0082699C" w:rsidR="008A5CD4">
        <w:t>programm</w:t>
      </w:r>
      <w:r w:rsidRPr="0082699C" w:rsidR="001543EB">
        <w:t xml:space="preserve">-Block </w:t>
      </w:r>
      <w:r w:rsidRPr="0082699C" w:rsidR="002B07BA">
        <w:t>1.1</w:t>
      </w:r>
    </w:p>
    <w:tbl>
      <w:tblPr>
        <w:tblStyle w:val="Tabellenraster"/>
        <w:tblW w:w="5000" w:type="pct"/>
        <w:tblBorders>
          <w:left w:val="none" w:color="auto" w:sz="0" w:space="0"/>
          <w:right w:val="none" w:color="auto" w:sz="0" w:space="0"/>
        </w:tblBorders>
        <w:tblCellMar>
          <w:top w:w="28" w:type="dxa"/>
          <w:bottom w:w="28" w:type="dxa"/>
        </w:tblCellMar>
        <w:tblLook w:val="04A0" w:firstRow="1" w:lastRow="0" w:firstColumn="1" w:lastColumn="0" w:noHBand="0" w:noVBand="1"/>
      </w:tblPr>
      <w:tblGrid>
        <w:gridCol w:w="5101"/>
        <w:gridCol w:w="2551"/>
        <w:gridCol w:w="2551"/>
      </w:tblGrid>
      <w:tr w:rsidRPr="0082699C" w:rsidR="00EA4D09" w:rsidTr="7F3FBB33" w14:paraId="6FAE01E2" w14:textId="77777777">
        <w:trPr>
          <w:trHeight w:val="42"/>
        </w:trPr>
        <w:tc>
          <w:tcPr>
            <w:tcW w:w="2500" w:type="pct"/>
            <w:vAlign w:val="center"/>
          </w:tcPr>
          <w:p w:rsidRPr="0082699C" w:rsidR="00EA4D09" w:rsidP="001E112B" w:rsidRDefault="00EA4D09" w14:paraId="5E5B1CDB" w14:textId="77777777">
            <w:pPr>
              <w:pStyle w:val="05berschrift1"/>
            </w:pPr>
            <w:r w:rsidRPr="0082699C">
              <w:t>Stufe:</w:t>
            </w:r>
          </w:p>
          <w:p w:rsidRPr="0082699C" w:rsidR="00EA4D09" w:rsidP="00181122" w:rsidRDefault="00EA29B4" w14:paraId="686EEF86" w14:textId="4EE8F7F2">
            <w:pPr>
              <w:pStyle w:val="02Eingabe2"/>
            </w:pPr>
            <w:proofErr w:type="spellStart"/>
            <w:r w:rsidRPr="0082699C">
              <w:t>Sparrows</w:t>
            </w:r>
            <w:proofErr w:type="spellEnd"/>
          </w:p>
        </w:tc>
        <w:tc>
          <w:tcPr>
            <w:tcW w:w="2500" w:type="pct"/>
            <w:gridSpan w:val="2"/>
            <w:vAlign w:val="center"/>
          </w:tcPr>
          <w:p w:rsidRPr="0082699C" w:rsidR="00EA4D09" w:rsidP="001E112B" w:rsidRDefault="004871C2" w14:paraId="02E7CC16" w14:textId="77777777">
            <w:pPr>
              <w:pStyle w:val="05berschrift1"/>
            </w:pPr>
            <w:r w:rsidRPr="0082699C">
              <w:t>Zielgruppe</w:t>
            </w:r>
            <w:r w:rsidRPr="0082699C" w:rsidR="00EA4D09">
              <w:t xml:space="preserve"> und Anz</w:t>
            </w:r>
            <w:r w:rsidRPr="0082699C" w:rsidR="000038FD">
              <w:t>ahl</w:t>
            </w:r>
            <w:r w:rsidRPr="0082699C" w:rsidR="00EA4D09">
              <w:t xml:space="preserve"> Teilnehmende</w:t>
            </w:r>
            <w:r w:rsidRPr="0082699C" w:rsidR="00181122">
              <w:t>:</w:t>
            </w:r>
          </w:p>
          <w:p w:rsidRPr="0082699C" w:rsidR="00EA4D09" w:rsidP="00181122" w:rsidRDefault="00F0490D" w14:paraId="118D2AC2" w14:textId="41C1BBEB">
            <w:pPr>
              <w:pStyle w:val="02Eingabe2"/>
            </w:pPr>
            <w:r w:rsidRPr="0082699C">
              <w:t>Kinder</w:t>
            </w:r>
            <w:r w:rsidRPr="0082699C" w:rsidR="002B07BA">
              <w:t>sport /</w:t>
            </w:r>
            <w:r w:rsidRPr="0082699C" w:rsidR="005C4919">
              <w:t xml:space="preserve"> </w:t>
            </w:r>
            <w:r w:rsidR="0075447A">
              <w:t>5</w:t>
            </w:r>
            <w:r w:rsidRPr="0082699C" w:rsidR="002B07BA">
              <w:t xml:space="preserve"> Teilnehmer</w:t>
            </w:r>
          </w:p>
        </w:tc>
      </w:tr>
      <w:tr w:rsidRPr="0082699C" w:rsidR="00EB2EE6" w:rsidTr="7F3FBB33" w14:paraId="1833C818" w14:textId="77777777">
        <w:trPr>
          <w:trHeight w:val="42"/>
        </w:trPr>
        <w:tc>
          <w:tcPr>
            <w:tcW w:w="2500" w:type="pct"/>
            <w:noWrap/>
            <w:vAlign w:val="center"/>
          </w:tcPr>
          <w:p w:rsidRPr="0082699C" w:rsidR="004F161E" w:rsidP="001E112B" w:rsidRDefault="004F161E" w14:paraId="018B2ECC" w14:textId="77777777">
            <w:pPr>
              <w:pStyle w:val="05berschrift1"/>
            </w:pPr>
            <w:r w:rsidRPr="0082699C">
              <w:t>Bezeichnung des</w:t>
            </w:r>
            <w:r w:rsidRPr="0082699C" w:rsidR="005F1BCF">
              <w:t xml:space="preserve"> Aktivitäten-Teil</w:t>
            </w:r>
            <w:r w:rsidRPr="0082699C">
              <w:t>s:</w:t>
            </w:r>
          </w:p>
          <w:p w:rsidRPr="0082699C" w:rsidR="00A14AAF" w:rsidP="00181122" w:rsidRDefault="004973F2" w14:paraId="538EE69B" w14:textId="75F00C6F">
            <w:pPr>
              <w:pStyle w:val="02Eingabe2"/>
            </w:pPr>
            <w:r w:rsidRPr="0082699C">
              <w:t>Hotzenplotz-Verkleidung basteln</w:t>
            </w:r>
          </w:p>
        </w:tc>
        <w:tc>
          <w:tcPr>
            <w:tcW w:w="1250" w:type="pct"/>
            <w:noWrap/>
            <w:vAlign w:val="center"/>
          </w:tcPr>
          <w:p w:rsidRPr="0082699C" w:rsidR="004F161E" w:rsidP="001E112B" w:rsidRDefault="004F161E" w14:paraId="2C319F61" w14:textId="77777777">
            <w:pPr>
              <w:pStyle w:val="05berschrift1"/>
            </w:pPr>
            <w:r w:rsidRPr="0082699C">
              <w:t>Datum:</w:t>
            </w:r>
          </w:p>
          <w:p w:rsidRPr="0082699C" w:rsidR="00A14AAF" w:rsidP="00181122" w:rsidRDefault="004973F2" w14:paraId="06BC0DBB" w14:textId="4D6EC4BC">
            <w:pPr>
              <w:pStyle w:val="02Eingabe2"/>
            </w:pPr>
            <w:r w:rsidRPr="0082699C">
              <w:t>04.06.2022</w:t>
            </w:r>
          </w:p>
        </w:tc>
        <w:tc>
          <w:tcPr>
            <w:tcW w:w="1250" w:type="pct"/>
            <w:noWrap/>
            <w:vAlign w:val="center"/>
          </w:tcPr>
          <w:p w:rsidRPr="0082699C" w:rsidR="004F161E" w:rsidP="001E112B" w:rsidRDefault="004F161E" w14:paraId="776768F7" w14:textId="77777777">
            <w:pPr>
              <w:pStyle w:val="05berschrift1"/>
            </w:pPr>
            <w:r w:rsidRPr="0082699C">
              <w:t>Zeit:</w:t>
            </w:r>
          </w:p>
          <w:p w:rsidRPr="0082699C" w:rsidR="00586B31" w:rsidP="7F3FBB33" w:rsidRDefault="7F3FBB33" w14:paraId="5532C81C" w14:textId="3C6D95FF">
            <w:pPr>
              <w:pStyle w:val="02Eingabe2"/>
              <w:jc w:val="left"/>
            </w:pPr>
            <w:r>
              <w:t>16:15 – 17:30</w:t>
            </w:r>
          </w:p>
        </w:tc>
      </w:tr>
      <w:tr w:rsidRPr="006B7E59" w:rsidR="00EB2EE6" w:rsidTr="7F3FBB33" w14:paraId="2583DAB6" w14:textId="77777777">
        <w:trPr>
          <w:trHeight w:val="42"/>
        </w:trPr>
        <w:tc>
          <w:tcPr>
            <w:tcW w:w="2500" w:type="pct"/>
            <w:noWrap/>
            <w:vAlign w:val="center"/>
          </w:tcPr>
          <w:p w:rsidRPr="0082699C" w:rsidR="004F161E" w:rsidP="001E112B" w:rsidRDefault="004F161E" w14:paraId="1590061B" w14:textId="77777777">
            <w:pPr>
              <w:pStyle w:val="05berschrift1"/>
            </w:pPr>
            <w:r w:rsidRPr="0082699C">
              <w:t>Ort:</w:t>
            </w:r>
          </w:p>
          <w:p w:rsidRPr="0082699C" w:rsidR="00586B31" w:rsidP="00181122" w:rsidRDefault="004973F2" w14:paraId="5146F4ED" w14:textId="4E7A660E">
            <w:pPr>
              <w:pStyle w:val="02Eingabe2"/>
            </w:pPr>
            <w:r w:rsidRPr="0082699C">
              <w:t xml:space="preserve">Stufenküche Stufe </w:t>
            </w:r>
            <w:proofErr w:type="spellStart"/>
            <w:r w:rsidRPr="0082699C">
              <w:t>Sparrows</w:t>
            </w:r>
            <w:proofErr w:type="spellEnd"/>
            <w:r w:rsidRPr="0082699C">
              <w:t xml:space="preserve"> (Lagergelände)</w:t>
            </w:r>
          </w:p>
        </w:tc>
        <w:tc>
          <w:tcPr>
            <w:tcW w:w="2500" w:type="pct"/>
            <w:gridSpan w:val="2"/>
            <w:noWrap/>
            <w:vAlign w:val="center"/>
          </w:tcPr>
          <w:p w:rsidRPr="0082699C" w:rsidR="004F161E" w:rsidP="001E112B" w:rsidRDefault="004F161E" w14:paraId="2A2F0E00" w14:textId="77777777">
            <w:pPr>
              <w:pStyle w:val="05berschrift1"/>
            </w:pPr>
            <w:r w:rsidRPr="0082699C">
              <w:t>Blockverantwortlich</w:t>
            </w:r>
            <w:r w:rsidRPr="0082699C" w:rsidR="006C4AD7">
              <w:t>e(r)</w:t>
            </w:r>
            <w:r w:rsidRPr="0082699C">
              <w:t>:</w:t>
            </w:r>
          </w:p>
          <w:p w:rsidRPr="0075447A" w:rsidR="004F161E" w:rsidP="00181122" w:rsidRDefault="006B7E59" w14:paraId="6A38F109" w14:textId="022FB3A9">
            <w:pPr>
              <w:pStyle w:val="02Eingabe2"/>
            </w:pPr>
            <w:r w:rsidRPr="0075447A">
              <w:t>Fabian Wydler</w:t>
            </w:r>
            <w:r w:rsidRPr="0075447A" w:rsidR="00AA0D5D">
              <w:t xml:space="preserve"> v/o </w:t>
            </w:r>
            <w:r w:rsidRPr="0075447A">
              <w:t>Adler</w:t>
            </w:r>
          </w:p>
        </w:tc>
      </w:tr>
      <w:tr w:rsidRPr="0082699C" w:rsidR="007C7091" w:rsidTr="7F3FBB33" w14:paraId="25BA118D" w14:textId="77777777">
        <w:trPr>
          <w:trHeight w:val="42"/>
        </w:trPr>
        <w:tc>
          <w:tcPr>
            <w:tcW w:w="5000" w:type="pct"/>
            <w:gridSpan w:val="3"/>
            <w:noWrap/>
            <w:vAlign w:val="center"/>
          </w:tcPr>
          <w:p w:rsidRPr="0082699C" w:rsidR="007C7091" w:rsidP="001E112B" w:rsidRDefault="006422E7" w14:paraId="4E6A35EF" w14:textId="77777777">
            <w:pPr>
              <w:pStyle w:val="05berschrift1"/>
            </w:pPr>
            <w:r w:rsidRPr="0082699C">
              <w:t>Themenbereich:</w:t>
            </w:r>
          </w:p>
          <w:p w:rsidRPr="0082699C" w:rsidR="007C7091" w:rsidP="007C7091" w:rsidRDefault="00DE43B2" w14:paraId="5BA3E60B" w14:textId="77777777">
            <w:pPr>
              <w:pStyle w:val="01Eingabe1"/>
            </w:pPr>
            <w:r w:rsidRPr="0082699C">
              <w:t>[</w:t>
            </w:r>
            <w:r w:rsidRPr="0082699C" w:rsidR="007C7091">
              <w:t xml:space="preserve">] </w:t>
            </w:r>
            <w:r w:rsidRPr="0082699C" w:rsidR="006422E7">
              <w:t>Outdoortechniken</w:t>
            </w:r>
            <w:r w:rsidRPr="0082699C" w:rsidR="006422E7">
              <w:tab/>
            </w:r>
            <w:r w:rsidRPr="0082699C" w:rsidR="006422E7">
              <w:tab/>
            </w:r>
            <w:r w:rsidRPr="0082699C" w:rsidR="006422E7">
              <w:tab/>
            </w:r>
            <w:r w:rsidRPr="0082699C">
              <w:t>[</w:t>
            </w:r>
            <w:r w:rsidRPr="0082699C" w:rsidR="007C7091">
              <w:t xml:space="preserve">] </w:t>
            </w:r>
            <w:r w:rsidRPr="0082699C" w:rsidR="00D97510">
              <w:t>Sicherheit</w:t>
            </w:r>
            <w:r w:rsidRPr="0082699C" w:rsidR="006422E7">
              <w:tab/>
            </w:r>
            <w:r w:rsidRPr="0082699C" w:rsidR="006422E7">
              <w:tab/>
            </w:r>
            <w:r w:rsidRPr="0082699C" w:rsidR="00D97510">
              <w:tab/>
            </w:r>
            <w:r w:rsidRPr="0082699C" w:rsidR="006422E7">
              <w:tab/>
            </w:r>
            <w:r w:rsidRPr="0082699C">
              <w:t>[</w:t>
            </w:r>
            <w:r w:rsidRPr="0082699C" w:rsidR="006422E7">
              <w:t>] Natur und Umwelt</w:t>
            </w:r>
          </w:p>
          <w:p w:rsidRPr="0082699C" w:rsidR="006422E7" w:rsidP="007C7091" w:rsidRDefault="00DE43B2" w14:paraId="39BD1421" w14:textId="02A3C92C">
            <w:pPr>
              <w:pStyle w:val="01Eingabe1"/>
            </w:pPr>
            <w:r w:rsidRPr="0082699C">
              <w:t>[</w:t>
            </w:r>
            <w:r w:rsidRPr="0082699C" w:rsidR="002B07BA">
              <w:t>x</w:t>
            </w:r>
            <w:r w:rsidRPr="0082699C">
              <w:t>] Pioniertechnik</w:t>
            </w:r>
            <w:r w:rsidRPr="0082699C">
              <w:tab/>
            </w:r>
            <w:r w:rsidRPr="0082699C">
              <w:tab/>
            </w:r>
            <w:r w:rsidRPr="0082699C">
              <w:tab/>
            </w:r>
            <w:r w:rsidRPr="0082699C">
              <w:t>[</w:t>
            </w:r>
            <w:r w:rsidRPr="0082699C" w:rsidR="006422E7">
              <w:t>] Lagerplatz/Lagerhaus/Umgebung</w:t>
            </w:r>
            <w:r w:rsidRPr="0082699C" w:rsidR="006422E7">
              <w:tab/>
            </w:r>
            <w:r w:rsidRPr="0082699C" w:rsidR="006422E7">
              <w:t>[] Prävention und Integration</w:t>
            </w:r>
          </w:p>
        </w:tc>
      </w:tr>
    </w:tbl>
    <w:p w:rsidRPr="0082699C" w:rsidR="004F161E" w:rsidP="00D750AB" w:rsidRDefault="004F161E" w14:paraId="6E4026B6" w14:textId="77777777">
      <w:pPr>
        <w:pStyle w:val="01Eingabe1"/>
      </w:pPr>
    </w:p>
    <w:tbl>
      <w:tblPr>
        <w:tblStyle w:val="Tabellenraster"/>
        <w:tblW w:w="5000" w:type="pct"/>
        <w:tblBorders>
          <w:left w:val="none" w:color="auto" w:sz="0" w:space="0"/>
          <w:right w:val="none" w:color="auto" w:sz="0" w:space="0"/>
        </w:tblBorders>
        <w:tblCellMar>
          <w:top w:w="28" w:type="dxa"/>
          <w:bottom w:w="28" w:type="dxa"/>
        </w:tblCellMar>
        <w:tblLook w:val="04A0" w:firstRow="1" w:lastRow="0" w:firstColumn="1" w:lastColumn="0" w:noHBand="0" w:noVBand="1"/>
      </w:tblPr>
      <w:tblGrid>
        <w:gridCol w:w="761"/>
        <w:gridCol w:w="7644"/>
        <w:gridCol w:w="1798"/>
      </w:tblGrid>
      <w:tr w:rsidRPr="0082699C" w:rsidR="001543EB" w:rsidTr="00EB681A" w14:paraId="6A7CC3AC" w14:textId="77777777">
        <w:trPr>
          <w:trHeight w:val="933"/>
        </w:trPr>
        <w:tc>
          <w:tcPr>
            <w:tcW w:w="5000" w:type="pct"/>
            <w:gridSpan w:val="3"/>
          </w:tcPr>
          <w:p w:rsidRPr="0082699C" w:rsidR="001543EB" w:rsidP="001E112B" w:rsidRDefault="001543EB" w14:paraId="2E1A01D0" w14:textId="77777777">
            <w:pPr>
              <w:pStyle w:val="05berschrift1"/>
            </w:pPr>
            <w:r w:rsidRPr="0082699C">
              <w:t>Blockziel:</w:t>
            </w:r>
          </w:p>
          <w:p w:rsidR="004973F2" w:rsidP="00EA788C" w:rsidRDefault="00EB681A" w14:paraId="13501510" w14:textId="53A8092A">
            <w:pPr>
              <w:pStyle w:val="03Aufzhlung"/>
            </w:pPr>
            <w:r w:rsidRPr="0082699C">
              <w:t xml:space="preserve">Die TNs </w:t>
            </w:r>
            <w:r w:rsidRPr="0082699C" w:rsidR="00EA788C">
              <w:t>basteln ein</w:t>
            </w:r>
            <w:r w:rsidRPr="0082699C" w:rsidR="004973F2">
              <w:t>e zur Geschichte passende Verkleidung</w:t>
            </w:r>
            <w:r w:rsidRPr="0082699C" w:rsidR="00EA788C">
              <w:t>.</w:t>
            </w:r>
          </w:p>
          <w:p w:rsidRPr="0082699C" w:rsidR="00AA0D5D" w:rsidP="00EA788C" w:rsidRDefault="00AA0D5D" w14:paraId="70746526" w14:textId="2D006EBB">
            <w:pPr>
              <w:pStyle w:val="03Aufzhlung"/>
            </w:pPr>
            <w:r>
              <w:t>Die TNs werden durch ihre Verkleidung noch stärker in die Geschichte eingebunden und werden dadurch ein noch aktiverer Teil des Lagerthemas.</w:t>
            </w:r>
          </w:p>
          <w:p w:rsidRPr="0082699C" w:rsidR="00EA788C" w:rsidP="00EB681A" w:rsidRDefault="00EA788C" w14:paraId="0D394E47" w14:textId="2B67CB42">
            <w:pPr>
              <w:pStyle w:val="01Eingabe1"/>
            </w:pPr>
          </w:p>
        </w:tc>
      </w:tr>
      <w:tr w:rsidRPr="0082699C" w:rsidR="005D224B" w:rsidTr="00DE43B2" w14:paraId="35904F06" w14:textId="77777777">
        <w:trPr>
          <w:trHeight w:val="42"/>
        </w:trPr>
        <w:tc>
          <w:tcPr>
            <w:tcW w:w="417" w:type="pct"/>
          </w:tcPr>
          <w:p w:rsidRPr="0082699C" w:rsidR="001F7DB7" w:rsidP="001E112B" w:rsidRDefault="001543EB" w14:paraId="4F6B9210" w14:textId="77777777">
            <w:pPr>
              <w:pStyle w:val="05berschrift1"/>
            </w:pPr>
            <w:r w:rsidRPr="0082699C">
              <w:t>Zeit</w:t>
            </w:r>
            <w:r w:rsidRPr="0082699C" w:rsidR="00B95620">
              <w:t>:</w:t>
            </w:r>
          </w:p>
        </w:tc>
        <w:tc>
          <w:tcPr>
            <w:tcW w:w="3790" w:type="pct"/>
          </w:tcPr>
          <w:p w:rsidRPr="0082699C" w:rsidR="001543EB" w:rsidP="001E112B" w:rsidRDefault="001543EB" w14:paraId="6CCF52A4" w14:textId="77777777">
            <w:pPr>
              <w:pStyle w:val="05berschrift1"/>
            </w:pPr>
            <w:r w:rsidRPr="0082699C">
              <w:t>Programm</w:t>
            </w:r>
            <w:r w:rsidRPr="0082699C" w:rsidR="00B95620">
              <w:t>:</w:t>
            </w:r>
          </w:p>
        </w:tc>
        <w:tc>
          <w:tcPr>
            <w:tcW w:w="793" w:type="pct"/>
          </w:tcPr>
          <w:p w:rsidRPr="0082699C" w:rsidR="001F7DB7" w:rsidP="001E112B" w:rsidRDefault="00B73B19" w14:paraId="68A24DD2" w14:textId="77777777">
            <w:pPr>
              <w:pStyle w:val="05berschrift1"/>
            </w:pPr>
            <w:r w:rsidRPr="0082699C">
              <w:t>v</w:t>
            </w:r>
            <w:r w:rsidRPr="0082699C" w:rsidR="001543EB">
              <w:t>erantwortlich</w:t>
            </w:r>
            <w:r w:rsidRPr="0082699C" w:rsidR="00B95620">
              <w:t>:</w:t>
            </w:r>
          </w:p>
        </w:tc>
      </w:tr>
      <w:tr w:rsidRPr="0082699C" w:rsidR="005D224B" w:rsidTr="00F44E3B" w14:paraId="0FF828E7" w14:textId="77777777">
        <w:trPr>
          <w:trHeight w:val="794"/>
        </w:trPr>
        <w:tc>
          <w:tcPr>
            <w:tcW w:w="417" w:type="pct"/>
          </w:tcPr>
          <w:p w:rsidRPr="0082699C" w:rsidR="001543EB" w:rsidP="000E7309" w:rsidRDefault="002B07BA" w14:paraId="7C347BEF" w14:textId="427EC2F5">
            <w:pPr>
              <w:pStyle w:val="01Eingabe1"/>
            </w:pPr>
            <w:r w:rsidRPr="0082699C">
              <w:t>5 min</w:t>
            </w:r>
          </w:p>
        </w:tc>
        <w:tc>
          <w:tcPr>
            <w:tcW w:w="3790" w:type="pct"/>
          </w:tcPr>
          <w:p w:rsidRPr="0082699C" w:rsidR="001543EB" w:rsidP="001E112B" w:rsidRDefault="001543EB" w14:paraId="0483691A" w14:textId="77777777">
            <w:pPr>
              <w:pStyle w:val="05berschrift1"/>
            </w:pPr>
            <w:r w:rsidRPr="0082699C">
              <w:t>Einstieg:</w:t>
            </w:r>
          </w:p>
          <w:p w:rsidRPr="0082699C" w:rsidR="004973F2" w:rsidP="00EA788C" w:rsidRDefault="004973F2" w14:paraId="32640DFF" w14:textId="4379CAC0">
            <w:pPr>
              <w:pStyle w:val="01Eingabe1"/>
            </w:pPr>
          </w:p>
          <w:p w:rsidRPr="0082699C" w:rsidR="004973F2" w:rsidP="004973F2" w:rsidRDefault="004973F2" w14:paraId="130F62D6" w14:textId="77777777">
            <w:pPr>
              <w:pStyle w:val="01Eingabe1"/>
              <w:rPr>
                <w:i/>
                <w:iCs/>
              </w:rPr>
            </w:pPr>
            <w:r w:rsidRPr="0082699C">
              <w:rPr>
                <w:i/>
                <w:iCs/>
              </w:rPr>
              <w:t>Ein Räuber ohne Bart und Hut ist kein richtiger Räuber!</w:t>
            </w:r>
          </w:p>
          <w:p w:rsidRPr="0082699C" w:rsidR="004973F2" w:rsidP="004973F2" w:rsidRDefault="004973F2" w14:paraId="10FECDC4" w14:textId="77777777">
            <w:pPr>
              <w:pStyle w:val="01Eingabe1"/>
            </w:pPr>
          </w:p>
          <w:p w:rsidRPr="0082699C" w:rsidR="004973F2" w:rsidP="004973F2" w:rsidRDefault="004973F2" w14:paraId="60CCB805" w14:textId="272BCD92">
            <w:pPr>
              <w:pStyle w:val="01Eingabe1"/>
            </w:pPr>
            <w:r w:rsidRPr="0082699C">
              <w:t xml:space="preserve">Die TNs haben ihre Räuberhöhle </w:t>
            </w:r>
            <w:r w:rsidRPr="0082699C" w:rsidR="00C653D6">
              <w:t xml:space="preserve">nun </w:t>
            </w:r>
            <w:r w:rsidRPr="0082699C">
              <w:t>komplett eingerichtet. Um ein richtiger Räuber zu sein, muss natürlich auch das äussere Erscheinungsbild passen.</w:t>
            </w:r>
          </w:p>
          <w:p w:rsidRPr="0082699C" w:rsidR="004973F2" w:rsidP="00EA788C" w:rsidRDefault="004973F2" w14:paraId="49BFE84D" w14:textId="623FB5DA">
            <w:pPr>
              <w:pStyle w:val="01Eingabe1"/>
            </w:pPr>
          </w:p>
          <w:p w:rsidRPr="0082699C" w:rsidR="004973F2" w:rsidP="00EA788C" w:rsidRDefault="004973F2" w14:paraId="41304AE8" w14:textId="1609030B">
            <w:pPr>
              <w:pStyle w:val="01Eingabe1"/>
            </w:pPr>
            <w:r w:rsidRPr="0082699C">
              <w:t>Mit Hilfe der Leiter basteln die TNs eine Räuber Hotzenplotz-Verkleidung, bestehend aus einem Hut und einem Bart.</w:t>
            </w:r>
          </w:p>
          <w:p w:rsidRPr="0082699C" w:rsidR="004973F2" w:rsidP="00EA788C" w:rsidRDefault="004973F2" w14:paraId="72C67244" w14:textId="421AA086">
            <w:pPr>
              <w:pStyle w:val="01Eingabe1"/>
            </w:pPr>
          </w:p>
          <w:p w:rsidRPr="0082699C" w:rsidR="004973F2" w:rsidP="00EA788C" w:rsidRDefault="00B1295D" w14:paraId="128D1E68" w14:textId="3C2236B8">
            <w:pPr>
              <w:pStyle w:val="01Eingabe1"/>
            </w:pPr>
            <w:r w:rsidRPr="0082699C">
              <w:rPr>
                <w:noProof/>
              </w:rPr>
              <w:drawing>
                <wp:inline distT="0" distB="0" distL="0" distR="0" wp14:anchorId="5DCEE5C3" wp14:editId="3D2A7FD6">
                  <wp:extent cx="4680000" cy="24642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541" r="3491"/>
                          <a:stretch/>
                        </pic:blipFill>
                        <pic:spPr bwMode="auto">
                          <a:xfrm>
                            <a:off x="0" y="0"/>
                            <a:ext cx="4680000" cy="2464248"/>
                          </a:xfrm>
                          <a:prstGeom prst="rect">
                            <a:avLst/>
                          </a:prstGeom>
                          <a:noFill/>
                          <a:ln>
                            <a:noFill/>
                          </a:ln>
                          <a:extLst>
                            <a:ext uri="{53640926-AAD7-44D8-BBD7-CCE9431645EC}">
                              <a14:shadowObscured xmlns:a14="http://schemas.microsoft.com/office/drawing/2010/main"/>
                            </a:ext>
                          </a:extLst>
                        </pic:spPr>
                      </pic:pic>
                    </a:graphicData>
                  </a:graphic>
                </wp:inline>
              </w:drawing>
            </w:r>
          </w:p>
          <w:p w:rsidR="002B07BA" w:rsidP="00EA788C" w:rsidRDefault="002B07BA" w14:paraId="530C241F" w14:textId="77777777">
            <w:pPr>
              <w:pStyle w:val="01Eingabe1"/>
            </w:pPr>
          </w:p>
          <w:p w:rsidR="00AA0D5D" w:rsidP="00EA788C" w:rsidRDefault="00AA0D5D" w14:paraId="0EC430BE" w14:textId="77777777">
            <w:pPr>
              <w:pStyle w:val="01Eingabe1"/>
            </w:pPr>
          </w:p>
          <w:p w:rsidR="00AA0D5D" w:rsidP="00EA788C" w:rsidRDefault="00AA0D5D" w14:paraId="57B74DE9" w14:textId="77777777">
            <w:pPr>
              <w:pStyle w:val="01Eingabe1"/>
            </w:pPr>
          </w:p>
          <w:p w:rsidR="00AA0D5D" w:rsidP="00EA788C" w:rsidRDefault="00AA0D5D" w14:paraId="377B998C" w14:textId="77777777">
            <w:pPr>
              <w:pStyle w:val="01Eingabe1"/>
            </w:pPr>
          </w:p>
          <w:p w:rsidR="00AA0D5D" w:rsidP="00EA788C" w:rsidRDefault="00AA0D5D" w14:paraId="73C9FF9C" w14:textId="77777777">
            <w:pPr>
              <w:pStyle w:val="01Eingabe1"/>
            </w:pPr>
          </w:p>
          <w:p w:rsidR="00AA0D5D" w:rsidP="00EA788C" w:rsidRDefault="00AA0D5D" w14:paraId="274293FD" w14:textId="77777777">
            <w:pPr>
              <w:pStyle w:val="01Eingabe1"/>
            </w:pPr>
          </w:p>
          <w:p w:rsidR="00AA0D5D" w:rsidP="00EA788C" w:rsidRDefault="00AA0D5D" w14:paraId="2A5C1050" w14:textId="77777777">
            <w:pPr>
              <w:pStyle w:val="01Eingabe1"/>
            </w:pPr>
          </w:p>
          <w:p w:rsidR="00AA0D5D" w:rsidP="00EA788C" w:rsidRDefault="00AA0D5D" w14:paraId="4D149D76" w14:textId="77777777">
            <w:pPr>
              <w:pStyle w:val="01Eingabe1"/>
            </w:pPr>
          </w:p>
          <w:p w:rsidRPr="0082699C" w:rsidR="00AA0D5D" w:rsidP="00EA788C" w:rsidRDefault="00AA0D5D" w14:paraId="64C5D27F" w14:textId="2AE98D23">
            <w:pPr>
              <w:pStyle w:val="01Eingabe1"/>
            </w:pPr>
          </w:p>
        </w:tc>
        <w:tc>
          <w:tcPr>
            <w:tcW w:w="793" w:type="pct"/>
          </w:tcPr>
          <w:p w:rsidRPr="0082699C" w:rsidR="001543EB" w:rsidP="000E7309" w:rsidRDefault="006B7E59" w14:paraId="1429503E" w14:textId="6399201F">
            <w:pPr>
              <w:pStyle w:val="01Eingabe1"/>
            </w:pPr>
            <w:r>
              <w:t>Adler</w:t>
            </w:r>
          </w:p>
        </w:tc>
      </w:tr>
      <w:tr w:rsidRPr="0082699C" w:rsidR="005D224B" w:rsidTr="001C79A1" w14:paraId="1418458F" w14:textId="77777777">
        <w:trPr>
          <w:trHeight w:val="956"/>
        </w:trPr>
        <w:tc>
          <w:tcPr>
            <w:tcW w:w="417" w:type="pct"/>
          </w:tcPr>
          <w:p w:rsidRPr="0082699C" w:rsidR="001F7DB7" w:rsidP="000E7309" w:rsidRDefault="00403BA9" w14:paraId="3E45D93F" w14:textId="28484FAD">
            <w:pPr>
              <w:pStyle w:val="01Eingabe1"/>
            </w:pPr>
            <w:r w:rsidRPr="0082699C">
              <w:lastRenderedPageBreak/>
              <w:t>1h</w:t>
            </w:r>
          </w:p>
        </w:tc>
        <w:tc>
          <w:tcPr>
            <w:tcW w:w="3790" w:type="pct"/>
          </w:tcPr>
          <w:p w:rsidRPr="0082699C" w:rsidR="001F7DB7" w:rsidP="001E112B" w:rsidRDefault="004365CF" w14:paraId="18AC09A0" w14:textId="77777777">
            <w:pPr>
              <w:pStyle w:val="05berschrift1"/>
            </w:pPr>
            <w:r w:rsidRPr="0082699C">
              <w:t>Hauptteil:</w:t>
            </w:r>
          </w:p>
          <w:p w:rsidRPr="0082699C" w:rsidR="00EA788C" w:rsidP="00EA29B4" w:rsidRDefault="00EA788C" w14:paraId="2C11E16E" w14:textId="69335B7D"/>
          <w:p w:rsidRPr="0082699C" w:rsidR="00860341" w:rsidP="00860341" w:rsidRDefault="004973F2" w14:paraId="25CBEA32" w14:textId="0EA70683">
            <w:pPr>
              <w:pStyle w:val="05berschrift1"/>
            </w:pPr>
            <w:r w:rsidRPr="0082699C">
              <w:t>Hut</w:t>
            </w:r>
            <w:r w:rsidRPr="0082699C" w:rsidR="00860341">
              <w:t>:</w:t>
            </w:r>
          </w:p>
          <w:p w:rsidRPr="0082699C" w:rsidR="00B1295D" w:rsidP="00B1295D" w:rsidRDefault="00B1295D" w14:paraId="5A5CFDFC" w14:textId="12C6E173">
            <w:pPr>
              <w:pStyle w:val="01Eingabe1"/>
            </w:pPr>
            <w:r w:rsidRPr="0082699C">
              <w:t>Das Markenzeichen von Räuber Hotzenplotz ist sein imposanter schwarzer Räuberhut mit roter Hutkrempe und der grossen Feder! Einen solchen zu basteln ist auch gar nicht so schwer.</w:t>
            </w:r>
          </w:p>
          <w:p w:rsidRPr="0082699C" w:rsidR="00C653D6" w:rsidP="00C653D6" w:rsidRDefault="00C653D6" w14:paraId="2A7CCC51" w14:textId="77777777">
            <w:pPr>
              <w:pStyle w:val="01Eingabe1"/>
            </w:pPr>
          </w:p>
          <w:p w:rsidRPr="0082699C" w:rsidR="00B1295D" w:rsidP="00C653D6" w:rsidRDefault="00C653D6" w14:paraId="16E3B0AF" w14:textId="4B4B8010">
            <w:pPr>
              <w:pStyle w:val="01Eingabe1"/>
            </w:pPr>
            <w:r w:rsidRPr="0082699C">
              <w:t>Aus schwarzem A3-Bastelpapier schneiden die TNs je ein Vorder- und ein Hinterteil des Hutes aus (gemäss Vorlage):</w:t>
            </w:r>
          </w:p>
          <w:p w:rsidRPr="0082699C" w:rsidR="00B1295D" w:rsidP="00C653D6" w:rsidRDefault="00B1295D" w14:paraId="242C89D5" w14:textId="31B3139F">
            <w:pPr>
              <w:pStyle w:val="01Eingabe1"/>
            </w:pPr>
          </w:p>
          <w:p w:rsidRPr="0082699C" w:rsidR="00C653D6" w:rsidP="00C653D6" w:rsidRDefault="00C653D6" w14:paraId="3E048431" w14:textId="44361D61">
            <w:pPr>
              <w:pStyle w:val="01Eingabe1"/>
            </w:pPr>
            <w:r w:rsidRPr="0082699C">
              <w:rPr>
                <w:noProof/>
              </w:rPr>
              <w:drawing>
                <wp:inline distT="0" distB="0" distL="0" distR="0" wp14:anchorId="62BD3790" wp14:editId="796664E5">
                  <wp:extent cx="4680000" cy="3044740"/>
                  <wp:effectExtent l="0" t="0" r="635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9415" r="3112" b="14724"/>
                          <a:stretch/>
                        </pic:blipFill>
                        <pic:spPr bwMode="auto">
                          <a:xfrm>
                            <a:off x="0" y="0"/>
                            <a:ext cx="4680000" cy="3044740"/>
                          </a:xfrm>
                          <a:prstGeom prst="rect">
                            <a:avLst/>
                          </a:prstGeom>
                          <a:noFill/>
                          <a:ln>
                            <a:noFill/>
                          </a:ln>
                          <a:extLst>
                            <a:ext uri="{53640926-AAD7-44D8-BBD7-CCE9431645EC}">
                              <a14:shadowObscured xmlns:a14="http://schemas.microsoft.com/office/drawing/2010/main"/>
                            </a:ext>
                          </a:extLst>
                        </pic:spPr>
                      </pic:pic>
                    </a:graphicData>
                  </a:graphic>
                </wp:inline>
              </w:drawing>
            </w:r>
          </w:p>
          <w:p w:rsidRPr="0082699C" w:rsidR="00C653D6" w:rsidP="00C653D6" w:rsidRDefault="00C653D6" w14:paraId="73CC55BB" w14:textId="77777777">
            <w:pPr>
              <w:pStyle w:val="01Eingabe1"/>
            </w:pPr>
          </w:p>
          <w:p w:rsidRPr="0082699C" w:rsidR="00B1295D" w:rsidP="00C653D6" w:rsidRDefault="00C653D6" w14:paraId="5DB4E8D5" w14:textId="2F4822D9">
            <w:pPr>
              <w:pStyle w:val="01Eingabe1"/>
            </w:pPr>
            <w:r w:rsidRPr="0082699C">
              <w:t xml:space="preserve">Anschliessend schneiden die TNs aus rotem A3-Bastelpapier zwei breite Streifen für die Hutkrempe aus und kleben diese mit Leim auf die beiden </w:t>
            </w:r>
            <w:proofErr w:type="spellStart"/>
            <w:r w:rsidRPr="0082699C">
              <w:t>Hutteile</w:t>
            </w:r>
            <w:proofErr w:type="spellEnd"/>
            <w:r w:rsidRPr="0082699C">
              <w:t>.</w:t>
            </w:r>
            <w:r w:rsidR="00A8294C">
              <w:t xml:space="preserve"> Diese Hutkrempe soll anschliessend verziert werden.</w:t>
            </w:r>
          </w:p>
          <w:p w:rsidRPr="0082699C" w:rsidR="00C653D6" w:rsidP="00C653D6" w:rsidRDefault="00C653D6" w14:paraId="773E8AFD" w14:textId="2317EF21">
            <w:pPr>
              <w:pStyle w:val="01Eingabe1"/>
            </w:pPr>
          </w:p>
          <w:p w:rsidRPr="0082699C" w:rsidR="005D224B" w:rsidP="00C653D6" w:rsidRDefault="005D224B" w14:paraId="683D99CE" w14:textId="7ACECC98">
            <w:pPr>
              <w:pStyle w:val="01Eingabe1"/>
            </w:pPr>
            <w:r w:rsidRPr="0082699C">
              <w:t xml:space="preserve">Nun können Vorder- und Hinterteil </w:t>
            </w:r>
            <w:proofErr w:type="gramStart"/>
            <w:r w:rsidRPr="0082699C">
              <w:t>mittels Bostitch</w:t>
            </w:r>
            <w:proofErr w:type="gramEnd"/>
            <w:r w:rsidRPr="0082699C">
              <w:t xml:space="preserve"> zusammengeheftet werden</w:t>
            </w:r>
            <w:r w:rsidR="00A8294C">
              <w:t xml:space="preserve"> (mit Unterstützung de</w:t>
            </w:r>
            <w:r w:rsidR="00FA3CCC">
              <w:t>r</w:t>
            </w:r>
            <w:r w:rsidR="00A8294C">
              <w:t xml:space="preserve"> Leiter)</w:t>
            </w:r>
            <w:r w:rsidRPr="0082699C">
              <w:t>:</w:t>
            </w:r>
          </w:p>
          <w:p w:rsidRPr="0082699C" w:rsidR="005D224B" w:rsidP="00C653D6" w:rsidRDefault="005D224B" w14:paraId="74370EA6" w14:textId="77777777">
            <w:pPr>
              <w:pStyle w:val="01Eingabe1"/>
            </w:pPr>
          </w:p>
          <w:p w:rsidRPr="0082699C" w:rsidR="005D224B" w:rsidP="00C653D6" w:rsidRDefault="005D224B" w14:paraId="3C58470D" w14:textId="446DCCCB">
            <w:pPr>
              <w:pStyle w:val="01Eingabe1"/>
            </w:pPr>
            <w:r w:rsidRPr="0082699C">
              <w:rPr>
                <w:noProof/>
              </w:rPr>
              <w:drawing>
                <wp:inline distT="0" distB="0" distL="0" distR="0" wp14:anchorId="76C1D7E1" wp14:editId="3CE7C907">
                  <wp:extent cx="4680000" cy="2649444"/>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15169"/>
                          <a:stretch/>
                        </pic:blipFill>
                        <pic:spPr bwMode="auto">
                          <a:xfrm>
                            <a:off x="0" y="0"/>
                            <a:ext cx="4680000" cy="2649444"/>
                          </a:xfrm>
                          <a:prstGeom prst="rect">
                            <a:avLst/>
                          </a:prstGeom>
                          <a:noFill/>
                          <a:ln>
                            <a:noFill/>
                          </a:ln>
                          <a:extLst>
                            <a:ext uri="{53640926-AAD7-44D8-BBD7-CCE9431645EC}">
                              <a14:shadowObscured xmlns:a14="http://schemas.microsoft.com/office/drawing/2010/main"/>
                            </a:ext>
                          </a:extLst>
                        </pic:spPr>
                      </pic:pic>
                    </a:graphicData>
                  </a:graphic>
                </wp:inline>
              </w:drawing>
            </w:r>
          </w:p>
          <w:p w:rsidRPr="0082699C" w:rsidR="005D224B" w:rsidP="00C653D6" w:rsidRDefault="005D224B" w14:paraId="25F01EBB" w14:textId="77777777">
            <w:pPr>
              <w:pStyle w:val="01Eingabe1"/>
            </w:pPr>
          </w:p>
          <w:p w:rsidR="00B1295D" w:rsidP="00C653D6" w:rsidRDefault="005D224B" w14:paraId="2BEA8E4B" w14:textId="2C65D343">
            <w:pPr>
              <w:pStyle w:val="01Eingabe1"/>
            </w:pPr>
            <w:r w:rsidRPr="0082699C">
              <w:lastRenderedPageBreak/>
              <w:t>Zu guter Letzt wird die Feder mit Sekundenkleber befestigt.</w:t>
            </w:r>
          </w:p>
          <w:p w:rsidR="00AA0D5D" w:rsidP="00C653D6" w:rsidRDefault="00AA0D5D" w14:paraId="59668209" w14:textId="4C978529">
            <w:pPr>
              <w:pStyle w:val="01Eingabe1"/>
            </w:pPr>
          </w:p>
          <w:p w:rsidRPr="0082699C" w:rsidR="00D34B5B" w:rsidP="00403BA9" w:rsidRDefault="004973F2" w14:paraId="00B87C1B" w14:textId="05C433D8">
            <w:pPr>
              <w:pStyle w:val="05berschrift1"/>
            </w:pPr>
            <w:r w:rsidRPr="0082699C">
              <w:t>Bart</w:t>
            </w:r>
            <w:r w:rsidRPr="0082699C" w:rsidR="00D34B5B">
              <w:t>:</w:t>
            </w:r>
          </w:p>
          <w:p w:rsidRPr="0082699C" w:rsidR="005D224B" w:rsidP="00EA29B4" w:rsidRDefault="005D224B" w14:paraId="2B11C42B" w14:textId="4370B354"/>
          <w:p w:rsidRPr="0082699C" w:rsidR="005D224B" w:rsidP="00EA29B4" w:rsidRDefault="005D224B" w14:paraId="559C87EA" w14:textId="1B791331">
            <w:r w:rsidRPr="0082699C">
              <w:t xml:space="preserve">Räuber Hotzenplotz schaut ohne seinen </w:t>
            </w:r>
            <w:r w:rsidRPr="0082699C" w:rsidR="00FA4F20">
              <w:t>langen Vollb</w:t>
            </w:r>
            <w:r w:rsidRPr="0082699C">
              <w:t xml:space="preserve">art einfach nicht nach einem </w:t>
            </w:r>
            <w:r w:rsidRPr="0082699C" w:rsidR="00FA4F20">
              <w:t xml:space="preserve">richtigen </w:t>
            </w:r>
            <w:r w:rsidRPr="0082699C">
              <w:t>Räuber aus.</w:t>
            </w:r>
            <w:r w:rsidRPr="0082699C" w:rsidR="00FA4F20">
              <w:t xml:space="preserve"> </w:t>
            </w:r>
          </w:p>
          <w:p w:rsidRPr="0082699C" w:rsidR="005D224B" w:rsidP="00EA29B4" w:rsidRDefault="005D224B" w14:paraId="50E9408D" w14:textId="77777777"/>
          <w:p w:rsidRPr="0082699C" w:rsidR="005D224B" w:rsidP="00EA29B4" w:rsidRDefault="005D224B" w14:paraId="77CA3078" w14:textId="47247237">
            <w:r w:rsidRPr="0082699C">
              <w:rPr>
                <w:noProof/>
              </w:rPr>
              <w:drawing>
                <wp:inline distT="0" distB="0" distL="0" distR="0" wp14:anchorId="7827E47E" wp14:editId="43C41FD8">
                  <wp:extent cx="4460875" cy="22098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3394" b="57235"/>
                          <a:stretch/>
                        </pic:blipFill>
                        <pic:spPr bwMode="auto">
                          <a:xfrm>
                            <a:off x="0" y="0"/>
                            <a:ext cx="4463076" cy="2210890"/>
                          </a:xfrm>
                          <a:prstGeom prst="rect">
                            <a:avLst/>
                          </a:prstGeom>
                          <a:noFill/>
                          <a:ln>
                            <a:noFill/>
                          </a:ln>
                          <a:extLst>
                            <a:ext uri="{53640926-AAD7-44D8-BBD7-CCE9431645EC}">
                              <a14:shadowObscured xmlns:a14="http://schemas.microsoft.com/office/drawing/2010/main"/>
                            </a:ext>
                          </a:extLst>
                        </pic:spPr>
                      </pic:pic>
                    </a:graphicData>
                  </a:graphic>
                </wp:inline>
              </w:drawing>
            </w:r>
          </w:p>
          <w:p w:rsidRPr="0082699C" w:rsidR="00DC30F3" w:rsidP="00EA29B4" w:rsidRDefault="00DC30F3" w14:paraId="50986336" w14:textId="2EB991F8"/>
          <w:p w:rsidRPr="0082699C" w:rsidR="005D224B" w:rsidP="00EA29B4" w:rsidRDefault="005D224B" w14:paraId="20219091" w14:textId="42B3CA5D"/>
          <w:p w:rsidRPr="0082699C" w:rsidR="005D224B" w:rsidP="005D224B" w:rsidRDefault="005D224B" w14:paraId="221489FE" w14:textId="77777777">
            <w:r w:rsidRPr="0082699C">
              <w:t>Die TNs sollen untenstehende Bart-Vorlage ausschneiden und anschliessend auf ein Stück schwarzer Moosgummi übertragen:</w:t>
            </w:r>
          </w:p>
          <w:p w:rsidRPr="0082699C" w:rsidR="005D224B" w:rsidP="00EA29B4" w:rsidRDefault="005D224B" w14:paraId="510B1EE9" w14:textId="32ADA816"/>
          <w:p w:rsidRPr="0082699C" w:rsidR="005D224B" w:rsidP="00EA29B4" w:rsidRDefault="005D224B" w14:paraId="4B162CDB" w14:textId="78AEDC0D">
            <w:r w:rsidRPr="0082699C">
              <w:rPr>
                <w:noProof/>
              </w:rPr>
              <w:drawing>
                <wp:inline distT="0" distB="0" distL="0" distR="0" wp14:anchorId="673CE405" wp14:editId="4F54B262">
                  <wp:extent cx="4680000" cy="3639236"/>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0000" cy="3639236"/>
                          </a:xfrm>
                          <a:prstGeom prst="rect">
                            <a:avLst/>
                          </a:prstGeom>
                        </pic:spPr>
                      </pic:pic>
                    </a:graphicData>
                  </a:graphic>
                </wp:inline>
              </w:drawing>
            </w:r>
          </w:p>
          <w:p w:rsidRPr="0082699C" w:rsidR="005D224B" w:rsidP="00EA29B4" w:rsidRDefault="005D224B" w14:paraId="6B6C6988" w14:textId="6DEDFE59"/>
          <w:p w:rsidRPr="0082699C" w:rsidR="00FA4F20" w:rsidP="00EA29B4" w:rsidRDefault="00FA4F20" w14:paraId="5E4382C2" w14:textId="5EFC3201"/>
          <w:p w:rsidRPr="0082699C" w:rsidR="00FA4F20" w:rsidP="00EA29B4" w:rsidRDefault="00FA4F20" w14:paraId="0C172EED" w14:textId="0EE1FAF9"/>
          <w:p w:rsidRPr="0082699C" w:rsidR="00FA4F20" w:rsidP="00EA29B4" w:rsidRDefault="00FA4F20" w14:paraId="0E65D077" w14:textId="77777777"/>
          <w:p w:rsidRPr="0082699C" w:rsidR="00FA4F20" w:rsidP="00EA29B4" w:rsidRDefault="00FA4F20" w14:paraId="124D22D1" w14:textId="343D6B64"/>
          <w:p w:rsidRPr="0082699C" w:rsidR="00FA4F20" w:rsidP="00EA29B4" w:rsidRDefault="00FA4F20" w14:paraId="334DAF66" w14:textId="464EAE40"/>
          <w:p w:rsidRPr="0082699C" w:rsidR="005D224B" w:rsidP="005D224B" w:rsidRDefault="00FA4F20" w14:paraId="4294CA0F" w14:textId="4B2B80BB">
            <w:r w:rsidRPr="0082699C">
              <w:lastRenderedPageBreak/>
              <w:t>Dieser Moosgummi wird anschliessend mit schwarzer Schurwolle beklebt:</w:t>
            </w:r>
          </w:p>
          <w:p w:rsidRPr="0082699C" w:rsidR="00FA4F20" w:rsidP="005D224B" w:rsidRDefault="00FA4F20" w14:paraId="5EF66DC8" w14:textId="2EDE886B"/>
          <w:p w:rsidRPr="0082699C" w:rsidR="00FA4F20" w:rsidP="005D224B" w:rsidRDefault="00FA4F20" w14:paraId="2A2446E4" w14:textId="7CB8B9B1">
            <w:r w:rsidRPr="0082699C">
              <w:rPr>
                <w:noProof/>
              </w:rPr>
              <w:drawing>
                <wp:inline distT="0" distB="0" distL="0" distR="0" wp14:anchorId="0CBD2EA0" wp14:editId="769FDCFE">
                  <wp:extent cx="4680000" cy="3510001"/>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0000" cy="3510001"/>
                          </a:xfrm>
                          <a:prstGeom prst="rect">
                            <a:avLst/>
                          </a:prstGeom>
                          <a:noFill/>
                        </pic:spPr>
                      </pic:pic>
                    </a:graphicData>
                  </a:graphic>
                </wp:inline>
              </w:drawing>
            </w:r>
          </w:p>
          <w:p w:rsidRPr="0082699C" w:rsidR="00FA4F20" w:rsidP="005D224B" w:rsidRDefault="00FA4F20" w14:paraId="54928B7B" w14:textId="77777777"/>
          <w:p w:rsidR="00FA4F20" w:rsidP="005D224B" w:rsidRDefault="00FA4F20" w14:paraId="0F18AAC7" w14:textId="5D111903">
            <w:r w:rsidRPr="0082699C">
              <w:t>Zu guter Letzt wird links und rechts mittels einer dünnen Ahle je ein kleines Loch gebohrt, woran ein Gummizug befestigt wird. Dadurch kann der Bart über die Ohren gezogen werden und rutscht nicht mehr herunter.</w:t>
            </w:r>
          </w:p>
          <w:p w:rsidR="00AA0D5D" w:rsidP="005D224B" w:rsidRDefault="00AA0D5D" w14:paraId="73F97050" w14:textId="4356A04D"/>
          <w:p w:rsidRPr="0082699C" w:rsidR="00AA0D5D" w:rsidP="005D224B" w:rsidRDefault="00AA0D5D" w14:paraId="6D5091E5" w14:textId="197637B8">
            <w:r>
              <w:t>Sobald Hut und Bart fertig gebastelt sind, müssen beide Teile genügend lange trocknen.</w:t>
            </w:r>
          </w:p>
          <w:p w:rsidRPr="0082699C" w:rsidR="0010335B" w:rsidP="00EA788C" w:rsidRDefault="0010335B" w14:paraId="1DA74C0B" w14:textId="3C45AFB6">
            <w:pPr>
              <w:pStyle w:val="01Eingabe1"/>
            </w:pPr>
          </w:p>
        </w:tc>
        <w:tc>
          <w:tcPr>
            <w:tcW w:w="793" w:type="pct"/>
          </w:tcPr>
          <w:p w:rsidRPr="0082699C" w:rsidR="001B2080" w:rsidP="000E7309" w:rsidRDefault="006B7E59" w14:paraId="361D10BF" w14:textId="767931B4">
            <w:pPr>
              <w:pStyle w:val="01Eingabe1"/>
            </w:pPr>
            <w:r>
              <w:lastRenderedPageBreak/>
              <w:t>Adler</w:t>
            </w:r>
          </w:p>
        </w:tc>
      </w:tr>
      <w:tr w:rsidRPr="0082699C" w:rsidR="005D224B" w:rsidTr="00F34653" w14:paraId="504B83C6" w14:textId="77777777">
        <w:trPr>
          <w:trHeight w:val="444"/>
        </w:trPr>
        <w:tc>
          <w:tcPr>
            <w:tcW w:w="417" w:type="pct"/>
          </w:tcPr>
          <w:p w:rsidRPr="0082699C" w:rsidR="001F7DB7" w:rsidP="000E7309" w:rsidRDefault="002B07BA" w14:paraId="02312E15" w14:textId="62571ABB">
            <w:pPr>
              <w:pStyle w:val="01Eingabe1"/>
            </w:pPr>
            <w:r w:rsidRPr="0082699C">
              <w:lastRenderedPageBreak/>
              <w:t>1</w:t>
            </w:r>
            <w:r w:rsidRPr="0082699C" w:rsidR="00EC6037">
              <w:t>0</w:t>
            </w:r>
            <w:r w:rsidRPr="0082699C">
              <w:t xml:space="preserve"> min</w:t>
            </w:r>
          </w:p>
        </w:tc>
        <w:tc>
          <w:tcPr>
            <w:tcW w:w="3790" w:type="pct"/>
          </w:tcPr>
          <w:p w:rsidRPr="0082699C" w:rsidR="001F7DB7" w:rsidP="001E112B" w:rsidRDefault="004365CF" w14:paraId="33C198C5" w14:textId="77777777">
            <w:pPr>
              <w:pStyle w:val="05berschrift1"/>
            </w:pPr>
            <w:r w:rsidRPr="0082699C">
              <w:t>Ausklang:</w:t>
            </w:r>
          </w:p>
          <w:p w:rsidRPr="0082699C" w:rsidR="00F34653" w:rsidP="005468AC" w:rsidRDefault="00F34653" w14:paraId="1F52073D" w14:textId="77777777">
            <w:pPr>
              <w:pStyle w:val="01Eingabe1"/>
            </w:pPr>
          </w:p>
          <w:p w:rsidRPr="0082699C" w:rsidR="007759ED" w:rsidP="007759ED" w:rsidRDefault="007759ED" w14:paraId="412CE6D7" w14:textId="1E0926C3">
            <w:r w:rsidRPr="0082699C">
              <w:t xml:space="preserve">Die </w:t>
            </w:r>
            <w:r w:rsidR="00FA3CCC">
              <w:t xml:space="preserve">TNs sind nun in kleine Räuber </w:t>
            </w:r>
            <w:proofErr w:type="spellStart"/>
            <w:r w:rsidR="00FA3CCC">
              <w:t>Hotzenplotze</w:t>
            </w:r>
            <w:proofErr w:type="spellEnd"/>
            <w:r w:rsidR="00FA3CCC">
              <w:t xml:space="preserve"> verwandelt worden.  Nach einem gegenseitigen Betrachtens und einem gewaltigen </w:t>
            </w:r>
            <w:proofErr w:type="gramStart"/>
            <w:r w:rsidR="00FA3CCC">
              <w:t>Räuberbrüllens  können</w:t>
            </w:r>
            <w:proofErr w:type="gramEnd"/>
            <w:r w:rsidR="00FA3CCC">
              <w:t xml:space="preserve"> sie nun gemeinsam mit dem grossen Hotzenplotz auf Raubzüge und Abenteuer gehen. </w:t>
            </w:r>
            <w:r w:rsidRPr="0082699C">
              <w:t xml:space="preserve"> </w:t>
            </w:r>
          </w:p>
          <w:p w:rsidRPr="0082699C" w:rsidR="007759ED" w:rsidP="007759ED" w:rsidRDefault="007759ED" w14:paraId="154E756E" w14:textId="7DFBA7BE"/>
          <w:p w:rsidRPr="0082699C" w:rsidR="00403BA9" w:rsidP="00FA3CCC" w:rsidRDefault="00403BA9" w14:paraId="3D154AF9" w14:textId="60B87449"/>
        </w:tc>
        <w:tc>
          <w:tcPr>
            <w:tcW w:w="793" w:type="pct"/>
          </w:tcPr>
          <w:p w:rsidRPr="0082699C" w:rsidR="001F7DB7" w:rsidP="000E7309" w:rsidRDefault="007759ED" w14:paraId="74EA0194" w14:textId="4FA5E07F">
            <w:pPr>
              <w:pStyle w:val="01Eingabe1"/>
            </w:pPr>
            <w:r w:rsidRPr="0082699C">
              <w:t>Adler</w:t>
            </w:r>
          </w:p>
        </w:tc>
      </w:tr>
    </w:tbl>
    <w:p w:rsidRPr="0082699C" w:rsidR="00BF2A95" w:rsidP="00D750AB" w:rsidRDefault="00BF2A95" w14:paraId="7C0B2A41" w14:textId="77777777">
      <w:pPr>
        <w:pStyle w:val="01Eingabe1"/>
      </w:pPr>
    </w:p>
    <w:tbl>
      <w:tblPr>
        <w:tblStyle w:val="Tabellenraster"/>
        <w:tblW w:w="5000" w:type="pct"/>
        <w:tblBorders>
          <w:left w:val="none" w:color="auto" w:sz="0" w:space="0"/>
          <w:right w:val="none" w:color="auto" w:sz="0" w:space="0"/>
        </w:tblBorders>
        <w:tblCellMar>
          <w:top w:w="28" w:type="dxa"/>
          <w:bottom w:w="28" w:type="dxa"/>
        </w:tblCellMar>
        <w:tblLook w:val="04A0" w:firstRow="1" w:lastRow="0" w:firstColumn="1" w:lastColumn="0" w:noHBand="0" w:noVBand="1"/>
      </w:tblPr>
      <w:tblGrid>
        <w:gridCol w:w="10203"/>
      </w:tblGrid>
      <w:tr w:rsidRPr="0082699C" w:rsidR="00AF272E" w:rsidTr="00DE43B2" w14:paraId="48490905" w14:textId="77777777">
        <w:trPr>
          <w:trHeight w:val="42"/>
        </w:trPr>
        <w:tc>
          <w:tcPr>
            <w:tcW w:w="5000" w:type="pct"/>
            <w:vAlign w:val="center"/>
          </w:tcPr>
          <w:p w:rsidRPr="0082699C" w:rsidR="00AF272E" w:rsidP="001E112B" w:rsidRDefault="00AF272E" w14:paraId="5360EBF5" w14:textId="77777777">
            <w:pPr>
              <w:pStyle w:val="05berschrift1"/>
            </w:pPr>
            <w:r w:rsidRPr="0082699C">
              <w:t>Sicherheitsüberlegungen und -Massnahmen:</w:t>
            </w:r>
          </w:p>
        </w:tc>
      </w:tr>
      <w:tr w:rsidRPr="0082699C" w:rsidR="00AF272E" w:rsidTr="000F51FB" w14:paraId="52827849" w14:textId="77777777">
        <w:trPr>
          <w:trHeight w:val="365"/>
        </w:trPr>
        <w:tc>
          <w:tcPr>
            <w:tcW w:w="5000" w:type="pct"/>
          </w:tcPr>
          <w:p w:rsidRPr="0082699C" w:rsidR="0010335B" w:rsidP="000F51FB" w:rsidRDefault="000F51FB" w14:paraId="42580355" w14:textId="1B2A6C38">
            <w:pPr>
              <w:pStyle w:val="01Eingabe1"/>
            </w:pPr>
            <w:r w:rsidRPr="0082699C">
              <w:t>Das allgemeine Sicherheitskonzept ist ausreichend, es sind keine zusätzlichen Sicherheitsüberlegungen und -Massnahmen notwendig.</w:t>
            </w:r>
          </w:p>
          <w:p w:rsidRPr="0082699C" w:rsidR="002B07BA" w:rsidP="00363555" w:rsidRDefault="002B07BA" w14:paraId="4446283D" w14:textId="77777777">
            <w:pPr>
              <w:pStyle w:val="01Eingabe1"/>
            </w:pPr>
          </w:p>
        </w:tc>
      </w:tr>
    </w:tbl>
    <w:p w:rsidRPr="0082699C" w:rsidR="00AF272E" w:rsidP="00D750AB" w:rsidRDefault="00AF272E" w14:paraId="724D7756" w14:textId="77777777">
      <w:pPr>
        <w:pStyle w:val="01Eingabe1"/>
      </w:pPr>
    </w:p>
    <w:tbl>
      <w:tblPr>
        <w:tblStyle w:val="Tabellenraster"/>
        <w:tblW w:w="5000" w:type="pct"/>
        <w:tblBorders>
          <w:left w:val="none" w:color="auto" w:sz="0" w:space="0"/>
          <w:right w:val="none" w:color="auto" w:sz="0" w:space="0"/>
        </w:tblBorders>
        <w:tblCellMar>
          <w:top w:w="28" w:type="dxa"/>
          <w:bottom w:w="28" w:type="dxa"/>
        </w:tblCellMar>
        <w:tblLook w:val="04A0" w:firstRow="1" w:lastRow="0" w:firstColumn="1" w:lastColumn="0" w:noHBand="0" w:noVBand="1"/>
      </w:tblPr>
      <w:tblGrid>
        <w:gridCol w:w="10203"/>
      </w:tblGrid>
      <w:tr w:rsidRPr="0082699C" w:rsidR="00AF272E" w:rsidTr="4DD2336D" w14:paraId="01DC84A6" w14:textId="77777777">
        <w:trPr>
          <w:trHeight w:val="70"/>
        </w:trPr>
        <w:tc>
          <w:tcPr>
            <w:tcW w:w="5000" w:type="pct"/>
          </w:tcPr>
          <w:p w:rsidRPr="0082699C" w:rsidR="00AF272E" w:rsidP="001E112B" w:rsidRDefault="00AF272E" w14:paraId="20E810E2" w14:textId="77777777">
            <w:pPr>
              <w:pStyle w:val="05berschrift1"/>
            </w:pPr>
            <w:r w:rsidRPr="0082699C">
              <w:t>Alternativprogramm:</w:t>
            </w:r>
          </w:p>
        </w:tc>
      </w:tr>
      <w:tr w:rsidRPr="0082699C" w:rsidR="00AF272E" w:rsidTr="4DD2336D" w14:paraId="70357960" w14:textId="77777777">
        <w:trPr>
          <w:trHeight w:val="64"/>
        </w:trPr>
        <w:tc>
          <w:tcPr>
            <w:tcW w:w="5000" w:type="pct"/>
          </w:tcPr>
          <w:p w:rsidRPr="0082699C" w:rsidR="00AF272E" w:rsidP="000E7309" w:rsidRDefault="4DD2336D" w14:paraId="03D97FEB" w14:textId="3F95FCF9">
            <w:pPr>
              <w:pStyle w:val="01Eingabe1"/>
            </w:pPr>
            <w:r>
              <w:t>Es ist kein Alternativprogramm vorgesehen, das Programm wird in jedem Fall wie geplant durchgeführt. Bei schlechtem Wetter kann die Verkleidung im Zelt der TNs oder in der Stufenküche gebastelt werden.</w:t>
            </w:r>
          </w:p>
          <w:p w:rsidRPr="0082699C" w:rsidR="001C79A1" w:rsidP="000E7309" w:rsidRDefault="001C79A1" w14:paraId="4A0D02E9" w14:textId="77777777">
            <w:pPr>
              <w:pStyle w:val="01Eingabe1"/>
            </w:pPr>
          </w:p>
        </w:tc>
      </w:tr>
    </w:tbl>
    <w:p w:rsidRPr="0082699C" w:rsidR="00AF272E" w:rsidP="00D750AB" w:rsidRDefault="00AF272E" w14:paraId="4E7E5980" w14:textId="77777777">
      <w:pPr>
        <w:pStyle w:val="01Eingabe1"/>
      </w:pPr>
    </w:p>
    <w:tbl>
      <w:tblPr>
        <w:tblStyle w:val="Tabellenraster"/>
        <w:tblW w:w="5000" w:type="pct"/>
        <w:tblLook w:val="04A0" w:firstRow="1" w:lastRow="0" w:firstColumn="1" w:lastColumn="0" w:noHBand="0" w:noVBand="1"/>
      </w:tblPr>
      <w:tblGrid>
        <w:gridCol w:w="2875"/>
        <w:gridCol w:w="7328"/>
      </w:tblGrid>
      <w:tr w:rsidRPr="0082699C" w:rsidR="009D5C7B" w:rsidTr="44ABB135" w14:paraId="083A143F" w14:textId="77777777">
        <w:tc>
          <w:tcPr>
            <w:tcW w:w="5000" w:type="pct"/>
            <w:gridSpan w:val="2"/>
            <w:tcBorders>
              <w:left w:val="nil"/>
              <w:bottom w:val="nil"/>
              <w:right w:val="nil"/>
            </w:tcBorders>
            <w:vAlign w:val="center"/>
          </w:tcPr>
          <w:p w:rsidRPr="0082699C" w:rsidR="009D5C7B" w:rsidP="001E112B" w:rsidRDefault="009D5C7B" w14:paraId="603C66A1" w14:textId="77777777">
            <w:pPr>
              <w:pStyle w:val="05berschrift1"/>
            </w:pPr>
            <w:r w:rsidRPr="0082699C">
              <w:t>Material:</w:t>
            </w:r>
          </w:p>
        </w:tc>
      </w:tr>
      <w:tr w:rsidRPr="0082699C" w:rsidR="009D5C7B" w:rsidTr="44ABB135" w14:paraId="2F72D57B" w14:textId="77777777">
        <w:trPr>
          <w:trHeight w:val="70"/>
        </w:trPr>
        <w:tc>
          <w:tcPr>
            <w:tcW w:w="1409" w:type="pct"/>
            <w:tcBorders>
              <w:top w:val="nil"/>
              <w:left w:val="nil"/>
              <w:right w:val="single" w:color="auto" w:sz="4" w:space="0"/>
            </w:tcBorders>
            <w:vAlign w:val="center"/>
          </w:tcPr>
          <w:p w:rsidRPr="0082699C" w:rsidR="009D5C7B" w:rsidP="00F44425" w:rsidRDefault="009D5C7B" w14:paraId="37275BA0" w14:textId="77777777">
            <w:pPr>
              <w:pStyle w:val="06berschrift2"/>
            </w:pPr>
            <w:r w:rsidRPr="0082699C">
              <w:t>Anzahl:</w:t>
            </w:r>
          </w:p>
        </w:tc>
        <w:tc>
          <w:tcPr>
            <w:tcW w:w="3591" w:type="pct"/>
            <w:tcBorders>
              <w:top w:val="nil"/>
              <w:left w:val="single" w:color="auto" w:sz="4" w:space="0"/>
              <w:right w:val="nil"/>
            </w:tcBorders>
            <w:vAlign w:val="center"/>
          </w:tcPr>
          <w:p w:rsidRPr="0082699C" w:rsidR="009D5C7B" w:rsidP="00F44425" w:rsidRDefault="009D5C7B" w14:paraId="7BF2DF70" w14:textId="77777777">
            <w:pPr>
              <w:pStyle w:val="05berschrift1"/>
            </w:pPr>
            <w:r w:rsidRPr="0082699C">
              <w:t>Artikel:</w:t>
            </w:r>
          </w:p>
        </w:tc>
      </w:tr>
      <w:tr w:rsidRPr="0082699C" w:rsidR="00AF272E" w:rsidTr="44ABB135" w14:paraId="1CD93F12" w14:textId="77777777">
        <w:trPr>
          <w:trHeight w:val="907"/>
        </w:trPr>
        <w:tc>
          <w:tcPr>
            <w:tcW w:w="1409" w:type="pct"/>
            <w:tcBorders>
              <w:left w:val="nil"/>
            </w:tcBorders>
          </w:tcPr>
          <w:p w:rsidRPr="0082699C" w:rsidR="00E832E9" w:rsidP="0097350A" w:rsidRDefault="00E832E9" w14:paraId="6374AB05" w14:textId="77777777">
            <w:pPr>
              <w:pStyle w:val="02Eingabe2"/>
            </w:pPr>
            <w:bookmarkStart w:name="_Hlk512103001" w:id="0"/>
          </w:p>
          <w:p w:rsidRPr="0082699C" w:rsidR="00665572" w:rsidP="002B07BA" w:rsidRDefault="00EB6A3A" w14:paraId="0787D08F" w14:textId="33A0E092">
            <w:pPr>
              <w:pStyle w:val="02Eingabe2"/>
            </w:pPr>
            <w:r w:rsidRPr="0082699C">
              <w:t>1 Rolle</w:t>
            </w:r>
          </w:p>
          <w:p w:rsidRPr="0082699C" w:rsidR="00665572" w:rsidP="002B07BA" w:rsidRDefault="00665572" w14:paraId="67AC5C79" w14:textId="77777777">
            <w:pPr>
              <w:pStyle w:val="02Eingabe2"/>
            </w:pPr>
          </w:p>
          <w:p w:rsidRPr="0082699C" w:rsidR="002C3AAC" w:rsidP="002B07BA" w:rsidRDefault="002C3AAC" w14:paraId="4FD3F142" w14:textId="3863C4CF">
            <w:pPr>
              <w:pStyle w:val="02Eingabe2"/>
            </w:pPr>
          </w:p>
          <w:p w:rsidRPr="0082699C" w:rsidR="00D74DA2" w:rsidP="002B07BA" w:rsidRDefault="00466F54" w14:paraId="668216C8" w14:textId="014F7EAC">
            <w:pPr>
              <w:pStyle w:val="02Eingabe2"/>
            </w:pPr>
            <w:r w:rsidRPr="0082699C">
              <w:t>2</w:t>
            </w:r>
            <w:r w:rsidRPr="0082699C" w:rsidR="00F053E9">
              <w:t xml:space="preserve"> pro TN</w:t>
            </w:r>
          </w:p>
          <w:p w:rsidRPr="0082699C" w:rsidR="00466F54" w:rsidP="002B07BA" w:rsidRDefault="00466F54" w14:paraId="61BB4714" w14:textId="4BA34101">
            <w:pPr>
              <w:pStyle w:val="02Eingabe2"/>
            </w:pPr>
            <w:r w:rsidRPr="0082699C">
              <w:t>1 pro TN</w:t>
            </w:r>
          </w:p>
          <w:p w:rsidRPr="0082699C" w:rsidR="00466F54" w:rsidP="002B07BA" w:rsidRDefault="00466F54" w14:paraId="40B62D66" w14:textId="305D67A0">
            <w:pPr>
              <w:pStyle w:val="02Eingabe2"/>
            </w:pPr>
            <w:r w:rsidRPr="0082699C">
              <w:t>1 pro TN</w:t>
            </w:r>
          </w:p>
          <w:p w:rsidRPr="0082699C" w:rsidR="00466F54" w:rsidP="002B07BA" w:rsidRDefault="00F5349D" w14:paraId="032BAC91" w14:textId="5CC4937A">
            <w:pPr>
              <w:pStyle w:val="02Eingabe2"/>
            </w:pPr>
            <w:r>
              <w:t>2</w:t>
            </w:r>
          </w:p>
          <w:p w:rsidRPr="0082699C" w:rsidR="00466F54" w:rsidP="002B07BA" w:rsidRDefault="00466F54" w14:paraId="64BEA883" w14:textId="369D4035">
            <w:pPr>
              <w:pStyle w:val="02Eingabe2"/>
            </w:pPr>
            <w:r w:rsidRPr="0082699C">
              <w:t>1 Tube</w:t>
            </w:r>
          </w:p>
          <w:p w:rsidRPr="0082699C" w:rsidR="00466F54" w:rsidP="002B07BA" w:rsidRDefault="00466F54" w14:paraId="1FCA6764" w14:textId="66E5748A">
            <w:pPr>
              <w:pStyle w:val="02Eingabe2"/>
            </w:pPr>
            <w:r w:rsidRPr="0082699C">
              <w:t>1 pro TN</w:t>
            </w:r>
          </w:p>
          <w:p w:rsidRPr="0082699C" w:rsidR="00D33EF0" w:rsidP="002B07BA" w:rsidRDefault="00F5349D" w14:paraId="0BB4B8F0" w14:textId="0597A360">
            <w:pPr>
              <w:pStyle w:val="02Eingabe2"/>
            </w:pPr>
            <w:r>
              <w:t>1 pro TN</w:t>
            </w:r>
          </w:p>
          <w:p w:rsidRPr="0082699C" w:rsidR="00D33EF0" w:rsidP="002B07BA" w:rsidRDefault="00D33EF0" w14:paraId="1B02F777" w14:textId="77777777">
            <w:pPr>
              <w:pStyle w:val="02Eingabe2"/>
            </w:pPr>
          </w:p>
          <w:p w:rsidRPr="0082699C" w:rsidR="00D33EF0" w:rsidP="002B07BA" w:rsidRDefault="00F5349D" w14:paraId="431E0A42" w14:textId="4596EC25">
            <w:pPr>
              <w:pStyle w:val="02Eingabe2"/>
            </w:pPr>
            <w:r>
              <w:t>1 Pro TN</w:t>
            </w:r>
          </w:p>
          <w:p w:rsidRPr="0082699C" w:rsidR="00D33EF0" w:rsidP="002B07BA" w:rsidRDefault="00D33EF0" w14:paraId="26A5DB6C" w14:textId="5BDC528A">
            <w:pPr>
              <w:pStyle w:val="02Eingabe2"/>
            </w:pPr>
            <w:r w:rsidRPr="0082699C">
              <w:t>1</w:t>
            </w:r>
          </w:p>
          <w:p w:rsidRPr="0082699C" w:rsidR="00D33EF0" w:rsidP="002B07BA" w:rsidRDefault="00D33EF0" w14:paraId="6FBDD1E8" w14:textId="12FB274A">
            <w:pPr>
              <w:pStyle w:val="02Eingabe2"/>
            </w:pPr>
            <w:r w:rsidRPr="0082699C">
              <w:t>1</w:t>
            </w:r>
          </w:p>
          <w:p w:rsidRPr="0082699C" w:rsidR="00916A07" w:rsidP="00F368E5" w:rsidRDefault="00F5349D" w14:paraId="1ECDB4E5" w14:textId="49EE2733">
            <w:pPr>
              <w:pStyle w:val="02Eingabe2"/>
            </w:pPr>
            <w:r>
              <w:t>1</w:t>
            </w:r>
          </w:p>
        </w:tc>
        <w:tc>
          <w:tcPr>
            <w:tcW w:w="3591" w:type="pct"/>
            <w:tcBorders>
              <w:right w:val="nil"/>
            </w:tcBorders>
          </w:tcPr>
          <w:p w:rsidRPr="0082699C" w:rsidR="00E832E9" w:rsidP="00E832E9" w:rsidRDefault="00E832E9" w14:paraId="54A178C7" w14:textId="77777777">
            <w:pPr>
              <w:pStyle w:val="05berschrift1"/>
            </w:pPr>
            <w:r w:rsidRPr="0082699C">
              <w:t>Material (bestellen):</w:t>
            </w:r>
          </w:p>
          <w:p w:rsidRPr="0082699C" w:rsidR="00993405" w:rsidP="00993405" w:rsidRDefault="00993405" w14:paraId="22536104" w14:textId="77777777">
            <w:pPr>
              <w:pStyle w:val="01Eingabe1"/>
            </w:pPr>
            <w:r w:rsidRPr="0082699C">
              <w:t>Plastikfolie (als Unterlage)</w:t>
            </w:r>
          </w:p>
          <w:p w:rsidRPr="0082699C" w:rsidR="00916A07" w:rsidP="002B07BA" w:rsidRDefault="00916A07" w14:paraId="4B028A28" w14:textId="77777777">
            <w:pPr>
              <w:pStyle w:val="01Eingabe1"/>
            </w:pPr>
          </w:p>
          <w:p w:rsidRPr="0082699C" w:rsidR="00E832E9" w:rsidP="00E832E9" w:rsidRDefault="00E832E9" w14:paraId="3EC1374E" w14:textId="0ACAB5ED">
            <w:pPr>
              <w:pStyle w:val="05berschrift1"/>
            </w:pPr>
            <w:r w:rsidRPr="0082699C">
              <w:t>Material (</w:t>
            </w:r>
            <w:r w:rsidRPr="0082699C" w:rsidR="00EB6A3A">
              <w:t>selbst</w:t>
            </w:r>
            <w:r w:rsidRPr="0082699C">
              <w:t xml:space="preserve"> organisieren</w:t>
            </w:r>
            <w:r w:rsidRPr="0082699C" w:rsidR="0058101F">
              <w:t xml:space="preserve">, in </w:t>
            </w:r>
            <w:proofErr w:type="spellStart"/>
            <w:r w:rsidRPr="0082699C" w:rsidR="0058101F">
              <w:t>Rako</w:t>
            </w:r>
            <w:proofErr w:type="spellEnd"/>
            <w:r w:rsidRPr="0082699C" w:rsidR="0058101F">
              <w:t>-Kisten verpacken</w:t>
            </w:r>
            <w:r w:rsidRPr="0082699C">
              <w:t>):</w:t>
            </w:r>
          </w:p>
          <w:p w:rsidRPr="0082699C" w:rsidR="00466F54" w:rsidP="00466F54" w:rsidRDefault="00466F54" w14:paraId="46DF303B" w14:textId="2E299C72">
            <w:pPr>
              <w:pStyle w:val="01Eingabe1"/>
            </w:pPr>
            <w:r w:rsidRPr="0082699C">
              <w:t>dickes, schwarzes Papier A3, vorbedruckt (Räuberhut)</w:t>
            </w:r>
            <w:r w:rsidRPr="0082699C">
              <w:tab/>
            </w:r>
            <w:r w:rsidRPr="0082699C">
              <w:t>Adler</w:t>
            </w:r>
          </w:p>
          <w:p w:rsidRPr="0082699C" w:rsidR="00466F54" w:rsidP="00466F54" w:rsidRDefault="00466F54" w14:paraId="099C97DA" w14:textId="47EE530D">
            <w:pPr>
              <w:pStyle w:val="01Eingabe1"/>
            </w:pPr>
            <w:r w:rsidRPr="0082699C">
              <w:t>dickes, rotes Papier A3, vorbedruckt (Hutkrempe)</w:t>
            </w:r>
            <w:r w:rsidRPr="0082699C">
              <w:tab/>
            </w:r>
            <w:r w:rsidRPr="0082699C">
              <w:tab/>
            </w:r>
            <w:r w:rsidRPr="0082699C">
              <w:t>Adler</w:t>
            </w:r>
          </w:p>
          <w:p w:rsidRPr="0082699C" w:rsidR="00466F54" w:rsidP="00466F54" w:rsidRDefault="00466F54" w14:paraId="3EB776DF" w14:textId="63ED909C">
            <w:pPr>
              <w:pStyle w:val="01Eingabe1"/>
            </w:pPr>
            <w:r w:rsidRPr="0082699C">
              <w:t>grosse Feder, farbig</w:t>
            </w:r>
            <w:r w:rsidRPr="0082699C">
              <w:tab/>
            </w:r>
            <w:r w:rsidRPr="0082699C">
              <w:tab/>
            </w:r>
            <w:r w:rsidRPr="0082699C">
              <w:tab/>
            </w:r>
            <w:r w:rsidRPr="0082699C">
              <w:tab/>
            </w:r>
            <w:r w:rsidRPr="0082699C">
              <w:tab/>
            </w:r>
            <w:r w:rsidRPr="0082699C">
              <w:tab/>
            </w:r>
            <w:r w:rsidRPr="0082699C">
              <w:t>Luchs</w:t>
            </w:r>
          </w:p>
          <w:p w:rsidRPr="0082699C" w:rsidR="00466F54" w:rsidP="00466F54" w:rsidRDefault="44ABB135" w14:paraId="50EF1007" w14:textId="1FB1EE3F">
            <w:pPr>
              <w:pStyle w:val="01Eingabe1"/>
            </w:pPr>
            <w:r>
              <w:t>Leimstift</w:t>
            </w:r>
            <w:r w:rsidR="00466F54">
              <w:tab/>
            </w:r>
            <w:r w:rsidR="00466F54">
              <w:tab/>
            </w:r>
            <w:r w:rsidR="00466F54">
              <w:tab/>
            </w:r>
            <w:r w:rsidR="00466F54">
              <w:tab/>
            </w:r>
            <w:r w:rsidR="00466F54">
              <w:tab/>
            </w:r>
            <w:r w:rsidR="00466F54">
              <w:tab/>
            </w:r>
            <w:r w:rsidR="00466F54">
              <w:tab/>
            </w:r>
            <w:r>
              <w:t>Luchs</w:t>
            </w:r>
          </w:p>
          <w:p w:rsidRPr="0082699C" w:rsidR="00466F54" w:rsidP="00466F54" w:rsidRDefault="00466F54" w14:paraId="65833A1E" w14:textId="4CB5A056">
            <w:pPr>
              <w:pStyle w:val="01Eingabe1"/>
            </w:pPr>
            <w:r w:rsidRPr="0082699C">
              <w:t>Sekundenkleber</w:t>
            </w:r>
            <w:r w:rsidRPr="0082699C">
              <w:tab/>
            </w:r>
            <w:r w:rsidRPr="0082699C">
              <w:tab/>
            </w:r>
            <w:r w:rsidRPr="0082699C">
              <w:tab/>
            </w:r>
            <w:r w:rsidRPr="0082699C">
              <w:tab/>
            </w:r>
            <w:r w:rsidRPr="0082699C">
              <w:tab/>
            </w:r>
            <w:r w:rsidRPr="0082699C">
              <w:tab/>
            </w:r>
            <w:r w:rsidRPr="0082699C">
              <w:t>Luchs</w:t>
            </w:r>
          </w:p>
          <w:p w:rsidRPr="0082699C" w:rsidR="00466F54" w:rsidP="00466F54" w:rsidRDefault="00466F54" w14:paraId="200BE846" w14:textId="33EF815A">
            <w:pPr>
              <w:pStyle w:val="01Eingabe1"/>
            </w:pPr>
            <w:r w:rsidRPr="0082699C">
              <w:t>Vorlagen Bart (ausgedruckt)</w:t>
            </w:r>
            <w:r w:rsidRPr="0082699C">
              <w:tab/>
            </w:r>
            <w:r w:rsidRPr="0082699C">
              <w:tab/>
            </w:r>
            <w:r w:rsidRPr="0082699C">
              <w:tab/>
            </w:r>
            <w:r w:rsidRPr="0082699C">
              <w:tab/>
            </w:r>
            <w:r w:rsidRPr="0082699C">
              <w:tab/>
            </w:r>
            <w:r w:rsidRPr="0082699C">
              <w:t>Adler</w:t>
            </w:r>
          </w:p>
          <w:p w:rsidRPr="0082699C" w:rsidR="00466F54" w:rsidP="00466F54" w:rsidRDefault="00466F54" w14:paraId="6ED4E578" w14:textId="397386EC">
            <w:pPr>
              <w:pStyle w:val="01Eingabe1"/>
            </w:pPr>
            <w:r w:rsidRPr="0082699C">
              <w:t>Moosgummi, schwarz</w:t>
            </w:r>
            <w:r w:rsidRPr="0082699C">
              <w:tab/>
            </w:r>
            <w:r w:rsidRPr="0082699C">
              <w:tab/>
            </w:r>
            <w:r w:rsidRPr="0082699C">
              <w:tab/>
            </w:r>
            <w:r w:rsidRPr="0082699C">
              <w:tab/>
            </w:r>
            <w:r w:rsidRPr="0082699C">
              <w:tab/>
            </w:r>
            <w:r w:rsidRPr="0082699C">
              <w:tab/>
            </w:r>
            <w:r w:rsidRPr="0082699C">
              <w:t>Luchs</w:t>
            </w:r>
          </w:p>
          <w:p w:rsidRPr="0082699C" w:rsidR="00466F54" w:rsidP="00466F54" w:rsidRDefault="00466F54" w14:paraId="254E2308" w14:textId="602A96CF">
            <w:pPr>
              <w:pStyle w:val="01Eingabe1"/>
            </w:pPr>
            <w:r w:rsidRPr="0082699C">
              <w:t>Schurwolle, schwarz</w:t>
            </w:r>
            <w:r w:rsidRPr="0082699C">
              <w:tab/>
            </w:r>
            <w:r w:rsidRPr="0082699C">
              <w:tab/>
            </w:r>
            <w:r w:rsidRPr="0082699C">
              <w:tab/>
            </w:r>
            <w:r w:rsidRPr="0082699C">
              <w:tab/>
            </w:r>
            <w:r w:rsidRPr="0082699C">
              <w:tab/>
            </w:r>
            <w:r w:rsidRPr="0082699C">
              <w:tab/>
            </w:r>
            <w:r w:rsidRPr="0082699C">
              <w:t>Tweet</w:t>
            </w:r>
          </w:p>
          <w:p w:rsidRPr="0082699C" w:rsidR="00D33EF0" w:rsidP="00466F54" w:rsidRDefault="00D33EF0" w14:paraId="5CE861D5" w14:textId="12F8211C">
            <w:pPr>
              <w:pStyle w:val="01Eingabe1"/>
            </w:pPr>
            <w:r w:rsidRPr="0082699C">
              <w:t>Gummizug</w:t>
            </w:r>
            <w:r w:rsidRPr="0082699C">
              <w:tab/>
            </w:r>
            <w:r w:rsidRPr="0082699C">
              <w:tab/>
            </w:r>
            <w:r w:rsidRPr="0082699C">
              <w:tab/>
            </w:r>
            <w:r w:rsidRPr="0082699C">
              <w:tab/>
            </w:r>
            <w:r w:rsidRPr="0082699C">
              <w:tab/>
            </w:r>
            <w:r w:rsidRPr="0082699C">
              <w:tab/>
            </w:r>
            <w:r w:rsidRPr="0082699C">
              <w:tab/>
            </w:r>
            <w:r w:rsidRPr="0082699C">
              <w:t>Luchs</w:t>
            </w:r>
          </w:p>
          <w:p w:rsidRPr="0082699C" w:rsidR="00D33EF0" w:rsidP="00466F54" w:rsidRDefault="00D33EF0" w14:paraId="541AF874" w14:textId="23230ECA">
            <w:pPr>
              <w:pStyle w:val="01Eingabe1"/>
            </w:pPr>
            <w:r w:rsidRPr="0082699C">
              <w:t>Ahle</w:t>
            </w:r>
            <w:r w:rsidRPr="0082699C">
              <w:tab/>
            </w:r>
            <w:r w:rsidRPr="0082699C">
              <w:tab/>
            </w:r>
            <w:r w:rsidRPr="0082699C">
              <w:tab/>
            </w:r>
            <w:r w:rsidRPr="0082699C">
              <w:tab/>
            </w:r>
            <w:r w:rsidRPr="0082699C">
              <w:tab/>
            </w:r>
            <w:r w:rsidRPr="0082699C">
              <w:tab/>
            </w:r>
            <w:r w:rsidRPr="0082699C">
              <w:tab/>
            </w:r>
            <w:r w:rsidRPr="0082699C">
              <w:tab/>
            </w:r>
            <w:r w:rsidRPr="0082699C">
              <w:t>Tweet</w:t>
            </w:r>
          </w:p>
          <w:p w:rsidRPr="0082699C" w:rsidR="00E4224B" w:rsidP="00E832E9" w:rsidRDefault="00E4224B" w14:paraId="73187CAC" w14:textId="02762903">
            <w:pPr>
              <w:pStyle w:val="01Eingabe1"/>
            </w:pPr>
            <w:r w:rsidRPr="0082699C">
              <w:t>Büromat</w:t>
            </w:r>
            <w:r w:rsidRPr="0082699C" w:rsidR="00466F54">
              <w:t>erial-</w:t>
            </w:r>
            <w:r w:rsidRPr="0082699C">
              <w:t>Kiste</w:t>
            </w:r>
            <w:r w:rsidRPr="0082699C">
              <w:tab/>
            </w:r>
            <w:r w:rsidRPr="0082699C">
              <w:tab/>
            </w:r>
            <w:r w:rsidRPr="0082699C">
              <w:tab/>
            </w:r>
            <w:r w:rsidRPr="0082699C">
              <w:tab/>
            </w:r>
            <w:r w:rsidRPr="0082699C">
              <w:tab/>
            </w:r>
            <w:r w:rsidRPr="0082699C">
              <w:tab/>
            </w:r>
            <w:r w:rsidRPr="0082699C">
              <w:t>Schüür</w:t>
            </w:r>
          </w:p>
          <w:p w:rsidRPr="0082699C" w:rsidR="00916A07" w:rsidP="00466F54" w:rsidRDefault="00D33EF0" w14:paraId="66BA7BF6" w14:textId="683CDD56">
            <w:pPr>
              <w:pStyle w:val="01Eingabe1"/>
            </w:pPr>
            <w:r w:rsidRPr="0082699C">
              <w:t>Unterlage aus Holz</w:t>
            </w:r>
            <w:r w:rsidRPr="0082699C">
              <w:tab/>
            </w:r>
            <w:r w:rsidRPr="0082699C">
              <w:tab/>
            </w:r>
            <w:r w:rsidRPr="0082699C">
              <w:tab/>
            </w:r>
            <w:r w:rsidRPr="0082699C">
              <w:tab/>
            </w:r>
            <w:r w:rsidRPr="0082699C">
              <w:tab/>
            </w:r>
            <w:r w:rsidRPr="0082699C">
              <w:tab/>
            </w:r>
            <w:r w:rsidRPr="0082699C">
              <w:t>Schüür</w:t>
            </w:r>
          </w:p>
          <w:p w:rsidRPr="0082699C" w:rsidR="00D33EF0" w:rsidP="00466F54" w:rsidRDefault="00D33EF0" w14:paraId="4A78F198" w14:textId="481EF56F">
            <w:pPr>
              <w:pStyle w:val="01Eingabe1"/>
            </w:pPr>
          </w:p>
        </w:tc>
      </w:tr>
      <w:bookmarkEnd w:id="0"/>
    </w:tbl>
    <w:p w:rsidRPr="0082699C" w:rsidR="005E4A48" w:rsidP="00D750AB" w:rsidRDefault="005E4A48" w14:paraId="740CF5E5" w14:textId="77777777">
      <w:pPr>
        <w:pStyle w:val="01Eingabe1"/>
      </w:pPr>
    </w:p>
    <w:tbl>
      <w:tblPr>
        <w:tblStyle w:val="Tabellenraster"/>
        <w:tblW w:w="5000" w:type="pct"/>
        <w:tblBorders>
          <w:left w:val="none" w:color="auto" w:sz="0" w:space="0"/>
          <w:right w:val="none" w:color="auto" w:sz="0" w:space="0"/>
        </w:tblBorders>
        <w:tblCellMar>
          <w:top w:w="28" w:type="dxa"/>
          <w:bottom w:w="28" w:type="dxa"/>
        </w:tblCellMar>
        <w:tblLook w:val="04A0" w:firstRow="1" w:lastRow="0" w:firstColumn="1" w:lastColumn="0" w:noHBand="0" w:noVBand="1"/>
      </w:tblPr>
      <w:tblGrid>
        <w:gridCol w:w="10203"/>
      </w:tblGrid>
      <w:tr w:rsidRPr="0082699C" w:rsidR="00AF272E" w:rsidTr="00DE43B2" w14:paraId="296EF7EC" w14:textId="77777777">
        <w:tc>
          <w:tcPr>
            <w:tcW w:w="5000" w:type="pct"/>
          </w:tcPr>
          <w:p w:rsidRPr="0082699C" w:rsidR="00AF272E" w:rsidP="001E112B" w:rsidRDefault="004871C2" w14:paraId="43FBAED5" w14:textId="77777777">
            <w:pPr>
              <w:pStyle w:val="05berschrift1"/>
            </w:pPr>
            <w:r w:rsidRPr="0082699C">
              <w:t xml:space="preserve">Beilagen / </w:t>
            </w:r>
            <w:r w:rsidRPr="0082699C" w:rsidR="00AF272E">
              <w:t>Bemerkungen:</w:t>
            </w:r>
          </w:p>
        </w:tc>
      </w:tr>
      <w:tr w:rsidRPr="0082699C" w:rsidR="00AF272E" w:rsidTr="000A2F8C" w14:paraId="77A61AC5" w14:textId="77777777">
        <w:trPr>
          <w:trHeight w:val="20"/>
        </w:trPr>
        <w:tc>
          <w:tcPr>
            <w:tcW w:w="5000" w:type="pct"/>
          </w:tcPr>
          <w:p w:rsidRPr="0082699C" w:rsidR="00AF272E" w:rsidP="0097350A" w:rsidRDefault="002B07BA" w14:paraId="2129EAB5" w14:textId="77777777">
            <w:pPr>
              <w:pStyle w:val="01Eingabe1"/>
            </w:pPr>
            <w:r w:rsidRPr="0082699C">
              <w:t>-</w:t>
            </w:r>
          </w:p>
          <w:p w:rsidRPr="0082699C" w:rsidR="00CC4748" w:rsidP="0097350A" w:rsidRDefault="00CC4748" w14:paraId="601DF0A7" w14:textId="77777777">
            <w:pPr>
              <w:pStyle w:val="01Eingabe1"/>
            </w:pPr>
          </w:p>
        </w:tc>
      </w:tr>
    </w:tbl>
    <w:p w:rsidRPr="0082699C" w:rsidR="00AF272E" w:rsidP="00DE43B2" w:rsidRDefault="00AF272E" w14:paraId="3A5DEB2E" w14:textId="77777777">
      <w:pPr>
        <w:pStyle w:val="01Eingabe1"/>
      </w:pPr>
    </w:p>
    <w:sectPr w:rsidRPr="0082699C" w:rsidR="00AF272E" w:rsidSect="006C6880">
      <w:headerReference w:type="default" r:id="rId13"/>
      <w:footerReference w:type="default" r:id="rId14"/>
      <w:footnotePr>
        <w:pos w:val="beneathText"/>
      </w:footnotePr>
      <w:pgSz w:w="11905" w:h="16837"/>
      <w:pgMar w:top="1956" w:right="851" w:bottom="851" w:left="851" w:header="720" w:footer="35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373F5" w:rsidRDefault="00A373F5" w14:paraId="7B58D44C" w14:textId="77777777">
      <w:r>
        <w:separator/>
      </w:r>
    </w:p>
  </w:endnote>
  <w:endnote w:type="continuationSeparator" w:id="0">
    <w:p w:rsidR="00A373F5" w:rsidRDefault="00A373F5" w14:paraId="2B6F632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4DD9" w:rsidP="00F44425" w:rsidRDefault="00913BAF" w14:paraId="38EA1025" w14:textId="03BC206E">
    <w:pPr>
      <w:pStyle w:val="Fuzeile"/>
    </w:pPr>
    <w:r>
      <w:rPr>
        <w:noProof/>
      </w:rPr>
      <w:fldChar w:fldCharType="begin"/>
    </w:r>
    <w:r>
      <w:rPr>
        <w:noProof/>
      </w:rPr>
      <w:instrText xml:space="preserve"> FILENAME \* MERGEFORMAT </w:instrText>
    </w:r>
    <w:r>
      <w:rPr>
        <w:noProof/>
      </w:rPr>
      <w:fldChar w:fldCharType="separate"/>
    </w:r>
    <w:r w:rsidR="00082724">
      <w:rPr>
        <w:noProof/>
      </w:rPr>
      <w:t>LP_1.1_Sparrows_Hotzenplotz-Verkleidung basteln.docx</w:t>
    </w:r>
    <w:r>
      <w:rPr>
        <w:noProof/>
      </w:rPr>
      <w:fldChar w:fldCharType="end"/>
    </w:r>
    <w:r w:rsidR="0097350A">
      <w:ptab w:alignment="center" w:relativeTo="margin" w:leader="none"/>
    </w:r>
    <w:r w:rsidR="0097350A">
      <w:fldChar w:fldCharType="begin"/>
    </w:r>
    <w:r w:rsidR="0097350A">
      <w:instrText xml:space="preserve"> TIME \@ "dd.MM.yyyy" </w:instrText>
    </w:r>
    <w:r w:rsidR="0097350A">
      <w:fldChar w:fldCharType="separate"/>
    </w:r>
    <w:r w:rsidR="00082724">
      <w:rPr>
        <w:noProof/>
      </w:rPr>
      <w:t>03.06.2022</w:t>
    </w:r>
    <w:r w:rsidR="0097350A">
      <w:fldChar w:fldCharType="end"/>
    </w:r>
    <w:r w:rsidR="0097350A">
      <w:ptab w:alignment="right" w:relativeTo="margin" w:leader="none"/>
    </w:r>
    <w:r w:rsidR="0097350A">
      <w:t xml:space="preserve">Seite, </w:t>
    </w:r>
    <w:r w:rsidR="0097350A">
      <w:fldChar w:fldCharType="begin"/>
    </w:r>
    <w:r w:rsidR="0097350A">
      <w:instrText>PAGE   \* MERGEFORMAT</w:instrText>
    </w:r>
    <w:r w:rsidR="0097350A">
      <w:fldChar w:fldCharType="separate"/>
    </w:r>
    <w:r w:rsidR="00E109D3">
      <w:rPr>
        <w:noProof/>
      </w:rPr>
      <w:t>3</w:t>
    </w:r>
    <w:r w:rsidR="0097350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373F5" w:rsidRDefault="00A373F5" w14:paraId="61E341A7" w14:textId="77777777">
      <w:r>
        <w:separator/>
      </w:r>
    </w:p>
  </w:footnote>
  <w:footnote w:type="continuationSeparator" w:id="0">
    <w:p w:rsidR="00A373F5" w:rsidRDefault="00A373F5" w14:paraId="3D44FF9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845364" w:rsidR="00805BF8" w:rsidP="00845364" w:rsidRDefault="004871C2" w14:paraId="1B22CABB" w14:textId="77777777">
    <w:pPr>
      <w:pStyle w:val="Kopfzeile"/>
      <w:jc w:val="center"/>
      <w:rPr>
        <w:rStyle w:val="KopfzeileZchn"/>
        <w:b/>
      </w:rPr>
    </w:pPr>
    <w:r>
      <w:rPr>
        <w:rStyle w:val="KopfzeileZchn"/>
        <w:noProof/>
        <w:lang w:val="de-CH" w:eastAsia="de-CH"/>
      </w:rPr>
      <w:drawing>
        <wp:anchor distT="0" distB="0" distL="114300" distR="114300" simplePos="0" relativeHeight="251661312" behindDoc="0" locked="0" layoutInCell="1" allowOverlap="1" wp14:anchorId="69EC6094" wp14:editId="2C420E0B">
          <wp:simplePos x="0" y="0"/>
          <wp:positionH relativeFrom="margin">
            <wp:align>left</wp:align>
          </wp:positionH>
          <wp:positionV relativeFrom="paragraph">
            <wp:posOffset>9525</wp:posOffset>
          </wp:positionV>
          <wp:extent cx="726409" cy="720000"/>
          <wp:effectExtent l="0" t="0" r="0" b="4445"/>
          <wp:wrapNone/>
          <wp:docPr id="2" name="Grafik 2" descr="X:\Downloads\cev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Downloads\cevi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409"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5364" w:rsidR="00845364">
      <w:rPr>
        <w:noProof/>
        <w:lang w:eastAsia="de-CH"/>
      </w:rPr>
      <w:drawing>
        <wp:anchor distT="0" distB="0" distL="114935" distR="114935" simplePos="0" relativeHeight="251659264" behindDoc="1" locked="0" layoutInCell="1" allowOverlap="1" wp14:anchorId="7D2194A2" wp14:editId="0C50067D">
          <wp:simplePos x="0" y="0"/>
          <wp:positionH relativeFrom="margin">
            <wp:align>right</wp:align>
          </wp:positionH>
          <wp:positionV relativeFrom="paragraph">
            <wp:posOffset>9525</wp:posOffset>
          </wp:positionV>
          <wp:extent cx="703083" cy="720000"/>
          <wp:effectExtent l="0" t="0" r="1905" b="4445"/>
          <wp:wrapNone/>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3083" cy="720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45364">
      <w:rPr>
        <w:rStyle w:val="KopfzeileZchn"/>
      </w:rPr>
      <w:t>J+S Lageraktivität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92CA4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9FE34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636CD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000C9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21E2D0E"/>
    <w:lvl w:ilvl="0">
      <w:start w:val="1"/>
      <w:numFmt w:val="bullet"/>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732A9928"/>
    <w:lvl w:ilvl="0">
      <w:start w:val="1"/>
      <w:numFmt w:val="bullet"/>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517C89B2"/>
    <w:lvl w:ilvl="0">
      <w:start w:val="1"/>
      <w:numFmt w:val="bullet"/>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9502D4F4"/>
    <w:lvl w:ilvl="0">
      <w:start w:val="1"/>
      <w:numFmt w:val="bullet"/>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712C3E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2B270C0"/>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1" w15:restartNumberingAfterBreak="0">
    <w:nsid w:val="0AE655B5"/>
    <w:multiLevelType w:val="hybridMultilevel"/>
    <w:tmpl w:val="B028800E"/>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2" w15:restartNumberingAfterBreak="0">
    <w:nsid w:val="0E620093"/>
    <w:multiLevelType w:val="hybridMultilevel"/>
    <w:tmpl w:val="5A6E8DDC"/>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3" w15:restartNumberingAfterBreak="0">
    <w:nsid w:val="0EC01031"/>
    <w:multiLevelType w:val="hybridMultilevel"/>
    <w:tmpl w:val="D59C3EC6"/>
    <w:lvl w:ilvl="0" w:tplc="9C526C70">
      <w:start w:val="1"/>
      <w:numFmt w:val="bullet"/>
      <w:pStyle w:val="03Aufzhlung"/>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4" w15:restartNumberingAfterBreak="0">
    <w:nsid w:val="241A22FC"/>
    <w:multiLevelType w:val="hybridMultilevel"/>
    <w:tmpl w:val="C7A21D28"/>
    <w:lvl w:ilvl="0" w:tplc="08070001">
      <w:start w:val="1"/>
      <w:numFmt w:val="bullet"/>
      <w:lvlText w:val=""/>
      <w:lvlJc w:val="left"/>
      <w:pPr>
        <w:ind w:left="360" w:hanging="360"/>
      </w:pPr>
      <w:rPr>
        <w:rFonts w:hint="default" w:ascii="Symbol" w:hAnsi="Symbol"/>
      </w:rPr>
    </w:lvl>
    <w:lvl w:ilvl="1" w:tplc="08070003">
      <w:start w:val="1"/>
      <w:numFmt w:val="bullet"/>
      <w:lvlText w:val="o"/>
      <w:lvlJc w:val="left"/>
      <w:pPr>
        <w:ind w:left="1080" w:hanging="360"/>
      </w:pPr>
      <w:rPr>
        <w:rFonts w:hint="default" w:ascii="Courier New" w:hAnsi="Courier New" w:cs="Courier New"/>
      </w:rPr>
    </w:lvl>
    <w:lvl w:ilvl="2" w:tplc="08070005" w:tentative="1">
      <w:start w:val="1"/>
      <w:numFmt w:val="bullet"/>
      <w:lvlText w:val=""/>
      <w:lvlJc w:val="left"/>
      <w:pPr>
        <w:ind w:left="1800" w:hanging="360"/>
      </w:pPr>
      <w:rPr>
        <w:rFonts w:hint="default" w:ascii="Wingdings" w:hAnsi="Wingdings"/>
      </w:rPr>
    </w:lvl>
    <w:lvl w:ilvl="3" w:tplc="08070001" w:tentative="1">
      <w:start w:val="1"/>
      <w:numFmt w:val="bullet"/>
      <w:lvlText w:val=""/>
      <w:lvlJc w:val="left"/>
      <w:pPr>
        <w:ind w:left="2520" w:hanging="360"/>
      </w:pPr>
      <w:rPr>
        <w:rFonts w:hint="default" w:ascii="Symbol" w:hAnsi="Symbol"/>
      </w:rPr>
    </w:lvl>
    <w:lvl w:ilvl="4" w:tplc="08070003" w:tentative="1">
      <w:start w:val="1"/>
      <w:numFmt w:val="bullet"/>
      <w:lvlText w:val="o"/>
      <w:lvlJc w:val="left"/>
      <w:pPr>
        <w:ind w:left="3240" w:hanging="360"/>
      </w:pPr>
      <w:rPr>
        <w:rFonts w:hint="default" w:ascii="Courier New" w:hAnsi="Courier New" w:cs="Courier New"/>
      </w:rPr>
    </w:lvl>
    <w:lvl w:ilvl="5" w:tplc="08070005" w:tentative="1">
      <w:start w:val="1"/>
      <w:numFmt w:val="bullet"/>
      <w:lvlText w:val=""/>
      <w:lvlJc w:val="left"/>
      <w:pPr>
        <w:ind w:left="3960" w:hanging="360"/>
      </w:pPr>
      <w:rPr>
        <w:rFonts w:hint="default" w:ascii="Wingdings" w:hAnsi="Wingdings"/>
      </w:rPr>
    </w:lvl>
    <w:lvl w:ilvl="6" w:tplc="08070001" w:tentative="1">
      <w:start w:val="1"/>
      <w:numFmt w:val="bullet"/>
      <w:lvlText w:val=""/>
      <w:lvlJc w:val="left"/>
      <w:pPr>
        <w:ind w:left="4680" w:hanging="360"/>
      </w:pPr>
      <w:rPr>
        <w:rFonts w:hint="default" w:ascii="Symbol" w:hAnsi="Symbol"/>
      </w:rPr>
    </w:lvl>
    <w:lvl w:ilvl="7" w:tplc="08070003" w:tentative="1">
      <w:start w:val="1"/>
      <w:numFmt w:val="bullet"/>
      <w:lvlText w:val="o"/>
      <w:lvlJc w:val="left"/>
      <w:pPr>
        <w:ind w:left="5400" w:hanging="360"/>
      </w:pPr>
      <w:rPr>
        <w:rFonts w:hint="default" w:ascii="Courier New" w:hAnsi="Courier New" w:cs="Courier New"/>
      </w:rPr>
    </w:lvl>
    <w:lvl w:ilvl="8" w:tplc="08070005" w:tentative="1">
      <w:start w:val="1"/>
      <w:numFmt w:val="bullet"/>
      <w:lvlText w:val=""/>
      <w:lvlJc w:val="left"/>
      <w:pPr>
        <w:ind w:left="6120" w:hanging="360"/>
      </w:pPr>
      <w:rPr>
        <w:rFonts w:hint="default" w:ascii="Wingdings" w:hAnsi="Wingdings"/>
      </w:rPr>
    </w:lvl>
  </w:abstractNum>
  <w:abstractNum w:abstractNumId="15" w15:restartNumberingAfterBreak="0">
    <w:nsid w:val="30D770D4"/>
    <w:multiLevelType w:val="hybridMultilevel"/>
    <w:tmpl w:val="A3CC63FE"/>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6" w15:restartNumberingAfterBreak="0">
    <w:nsid w:val="4C34261C"/>
    <w:multiLevelType w:val="hybridMultilevel"/>
    <w:tmpl w:val="5734E97E"/>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num w:numId="1" w16cid:durableId="1457068093">
    <w:abstractNumId w:val="10"/>
  </w:num>
  <w:num w:numId="2" w16cid:durableId="791629596">
    <w:abstractNumId w:val="13"/>
  </w:num>
  <w:num w:numId="3" w16cid:durableId="1394543895">
    <w:abstractNumId w:val="9"/>
  </w:num>
  <w:num w:numId="4" w16cid:durableId="1176725387">
    <w:abstractNumId w:val="7"/>
  </w:num>
  <w:num w:numId="5" w16cid:durableId="855074315">
    <w:abstractNumId w:val="6"/>
  </w:num>
  <w:num w:numId="6" w16cid:durableId="1069380264">
    <w:abstractNumId w:val="5"/>
  </w:num>
  <w:num w:numId="7" w16cid:durableId="688487257">
    <w:abstractNumId w:val="4"/>
  </w:num>
  <w:num w:numId="8" w16cid:durableId="1940064759">
    <w:abstractNumId w:val="8"/>
  </w:num>
  <w:num w:numId="9" w16cid:durableId="1436632519">
    <w:abstractNumId w:val="3"/>
  </w:num>
  <w:num w:numId="10" w16cid:durableId="792402982">
    <w:abstractNumId w:val="2"/>
  </w:num>
  <w:num w:numId="11" w16cid:durableId="857355616">
    <w:abstractNumId w:val="1"/>
  </w:num>
  <w:num w:numId="12" w16cid:durableId="553546989">
    <w:abstractNumId w:val="0"/>
  </w:num>
  <w:num w:numId="13" w16cid:durableId="1844541247">
    <w:abstractNumId w:val="11"/>
  </w:num>
  <w:num w:numId="14" w16cid:durableId="880170329">
    <w:abstractNumId w:val="16"/>
  </w:num>
  <w:num w:numId="15" w16cid:durableId="242224282">
    <w:abstractNumId w:val="15"/>
  </w:num>
  <w:num w:numId="16" w16cid:durableId="2033143357">
    <w:abstractNumId w:val="14"/>
  </w:num>
  <w:num w:numId="17" w16cid:durableId="1374497979">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ocumentProtection w:edit="forms" w:enforcement="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07BA"/>
    <w:rsid w:val="000038FD"/>
    <w:rsid w:val="0000738D"/>
    <w:rsid w:val="00057679"/>
    <w:rsid w:val="0008167F"/>
    <w:rsid w:val="00082724"/>
    <w:rsid w:val="000A2F8C"/>
    <w:rsid w:val="000B3761"/>
    <w:rsid w:val="000E2091"/>
    <w:rsid w:val="000E7309"/>
    <w:rsid w:val="000F51FB"/>
    <w:rsid w:val="0010335B"/>
    <w:rsid w:val="001210B7"/>
    <w:rsid w:val="0012614A"/>
    <w:rsid w:val="001466F1"/>
    <w:rsid w:val="001543EB"/>
    <w:rsid w:val="0016625F"/>
    <w:rsid w:val="00172286"/>
    <w:rsid w:val="00176651"/>
    <w:rsid w:val="00181122"/>
    <w:rsid w:val="001A172E"/>
    <w:rsid w:val="001B2080"/>
    <w:rsid w:val="001B23FC"/>
    <w:rsid w:val="001C7348"/>
    <w:rsid w:val="001C79A1"/>
    <w:rsid w:val="001E112B"/>
    <w:rsid w:val="001F7DB7"/>
    <w:rsid w:val="002007CA"/>
    <w:rsid w:val="00216B90"/>
    <w:rsid w:val="002272A1"/>
    <w:rsid w:val="00232786"/>
    <w:rsid w:val="00236A2D"/>
    <w:rsid w:val="002411BE"/>
    <w:rsid w:val="00254882"/>
    <w:rsid w:val="002703FB"/>
    <w:rsid w:val="00296625"/>
    <w:rsid w:val="002B07BA"/>
    <w:rsid w:val="002B0F5E"/>
    <w:rsid w:val="002B2FB0"/>
    <w:rsid w:val="002C3AAC"/>
    <w:rsid w:val="002D4DB3"/>
    <w:rsid w:val="002E26DC"/>
    <w:rsid w:val="003266EE"/>
    <w:rsid w:val="00363555"/>
    <w:rsid w:val="003758D2"/>
    <w:rsid w:val="00376BF8"/>
    <w:rsid w:val="00390156"/>
    <w:rsid w:val="003A1A2A"/>
    <w:rsid w:val="003B66EE"/>
    <w:rsid w:val="003E1CAB"/>
    <w:rsid w:val="003F335E"/>
    <w:rsid w:val="00403BA9"/>
    <w:rsid w:val="0041076E"/>
    <w:rsid w:val="0041316B"/>
    <w:rsid w:val="004365CF"/>
    <w:rsid w:val="00466F54"/>
    <w:rsid w:val="00470D2A"/>
    <w:rsid w:val="00472BA0"/>
    <w:rsid w:val="004871C2"/>
    <w:rsid w:val="004973F2"/>
    <w:rsid w:val="004A34AD"/>
    <w:rsid w:val="004E19B5"/>
    <w:rsid w:val="004E2AEE"/>
    <w:rsid w:val="004F161E"/>
    <w:rsid w:val="004F4DD9"/>
    <w:rsid w:val="005468AC"/>
    <w:rsid w:val="00556893"/>
    <w:rsid w:val="00561D9A"/>
    <w:rsid w:val="005640F6"/>
    <w:rsid w:val="00575A89"/>
    <w:rsid w:val="0058101F"/>
    <w:rsid w:val="00586B31"/>
    <w:rsid w:val="005906EB"/>
    <w:rsid w:val="005C4919"/>
    <w:rsid w:val="005C4FD1"/>
    <w:rsid w:val="005C52A8"/>
    <w:rsid w:val="005D224B"/>
    <w:rsid w:val="005D4C29"/>
    <w:rsid w:val="005E26BF"/>
    <w:rsid w:val="005E4A48"/>
    <w:rsid w:val="005E7BF9"/>
    <w:rsid w:val="005F1BCF"/>
    <w:rsid w:val="00613159"/>
    <w:rsid w:val="0061352A"/>
    <w:rsid w:val="006422E7"/>
    <w:rsid w:val="00644923"/>
    <w:rsid w:val="006534D3"/>
    <w:rsid w:val="0066225A"/>
    <w:rsid w:val="00665572"/>
    <w:rsid w:val="006915E2"/>
    <w:rsid w:val="006B5E91"/>
    <w:rsid w:val="006B7E59"/>
    <w:rsid w:val="006C4AD7"/>
    <w:rsid w:val="006C6880"/>
    <w:rsid w:val="006E74DF"/>
    <w:rsid w:val="006F5618"/>
    <w:rsid w:val="00731C40"/>
    <w:rsid w:val="00731EAE"/>
    <w:rsid w:val="00752F70"/>
    <w:rsid w:val="0075447A"/>
    <w:rsid w:val="00767C10"/>
    <w:rsid w:val="007759ED"/>
    <w:rsid w:val="007874DA"/>
    <w:rsid w:val="007A32C4"/>
    <w:rsid w:val="007C42A4"/>
    <w:rsid w:val="007C6938"/>
    <w:rsid w:val="007C7091"/>
    <w:rsid w:val="007D5746"/>
    <w:rsid w:val="007E4863"/>
    <w:rsid w:val="007E4C2A"/>
    <w:rsid w:val="007F1529"/>
    <w:rsid w:val="007F532B"/>
    <w:rsid w:val="00804F56"/>
    <w:rsid w:val="00805BF8"/>
    <w:rsid w:val="00820AE5"/>
    <w:rsid w:val="0082699C"/>
    <w:rsid w:val="00841DB2"/>
    <w:rsid w:val="00845364"/>
    <w:rsid w:val="00850B6B"/>
    <w:rsid w:val="00851A80"/>
    <w:rsid w:val="00853698"/>
    <w:rsid w:val="0085792F"/>
    <w:rsid w:val="00860341"/>
    <w:rsid w:val="00864FCC"/>
    <w:rsid w:val="00887725"/>
    <w:rsid w:val="008A5CD4"/>
    <w:rsid w:val="008A676B"/>
    <w:rsid w:val="008F0462"/>
    <w:rsid w:val="00913BAF"/>
    <w:rsid w:val="00914292"/>
    <w:rsid w:val="00916A07"/>
    <w:rsid w:val="00926F69"/>
    <w:rsid w:val="00966FB3"/>
    <w:rsid w:val="0097350A"/>
    <w:rsid w:val="009838DE"/>
    <w:rsid w:val="00993405"/>
    <w:rsid w:val="009A2EB0"/>
    <w:rsid w:val="009A6FE7"/>
    <w:rsid w:val="009B28FC"/>
    <w:rsid w:val="009B2D65"/>
    <w:rsid w:val="009B32D1"/>
    <w:rsid w:val="009D5C7B"/>
    <w:rsid w:val="009F0106"/>
    <w:rsid w:val="00A14AAF"/>
    <w:rsid w:val="00A16E02"/>
    <w:rsid w:val="00A373F5"/>
    <w:rsid w:val="00A41E0A"/>
    <w:rsid w:val="00A43BA8"/>
    <w:rsid w:val="00A52469"/>
    <w:rsid w:val="00A662E9"/>
    <w:rsid w:val="00A770AA"/>
    <w:rsid w:val="00A8294C"/>
    <w:rsid w:val="00A84E5D"/>
    <w:rsid w:val="00A94E39"/>
    <w:rsid w:val="00AA0D5D"/>
    <w:rsid w:val="00AC7BBA"/>
    <w:rsid w:val="00AF272E"/>
    <w:rsid w:val="00B024EB"/>
    <w:rsid w:val="00B1295D"/>
    <w:rsid w:val="00B15A88"/>
    <w:rsid w:val="00B41BB7"/>
    <w:rsid w:val="00B5291A"/>
    <w:rsid w:val="00B56494"/>
    <w:rsid w:val="00B73B19"/>
    <w:rsid w:val="00B9030B"/>
    <w:rsid w:val="00B95620"/>
    <w:rsid w:val="00BC726D"/>
    <w:rsid w:val="00BD7949"/>
    <w:rsid w:val="00BF2A95"/>
    <w:rsid w:val="00C01CFA"/>
    <w:rsid w:val="00C120A7"/>
    <w:rsid w:val="00C12579"/>
    <w:rsid w:val="00C17708"/>
    <w:rsid w:val="00C3185F"/>
    <w:rsid w:val="00C32882"/>
    <w:rsid w:val="00C653D6"/>
    <w:rsid w:val="00C930A5"/>
    <w:rsid w:val="00CB7CE9"/>
    <w:rsid w:val="00CC283D"/>
    <w:rsid w:val="00CC4748"/>
    <w:rsid w:val="00CE1FC6"/>
    <w:rsid w:val="00CF6DEB"/>
    <w:rsid w:val="00D21436"/>
    <w:rsid w:val="00D33EF0"/>
    <w:rsid w:val="00D34B5B"/>
    <w:rsid w:val="00D41412"/>
    <w:rsid w:val="00D45DB1"/>
    <w:rsid w:val="00D51CE7"/>
    <w:rsid w:val="00D74DA2"/>
    <w:rsid w:val="00D75063"/>
    <w:rsid w:val="00D750AB"/>
    <w:rsid w:val="00D80D66"/>
    <w:rsid w:val="00D86B19"/>
    <w:rsid w:val="00D97510"/>
    <w:rsid w:val="00DA3C15"/>
    <w:rsid w:val="00DA5C0B"/>
    <w:rsid w:val="00DC00B8"/>
    <w:rsid w:val="00DC30F3"/>
    <w:rsid w:val="00DC4A47"/>
    <w:rsid w:val="00DD104B"/>
    <w:rsid w:val="00DD675C"/>
    <w:rsid w:val="00DE43B2"/>
    <w:rsid w:val="00E109D3"/>
    <w:rsid w:val="00E4224B"/>
    <w:rsid w:val="00E54C29"/>
    <w:rsid w:val="00E65A43"/>
    <w:rsid w:val="00E832E9"/>
    <w:rsid w:val="00E94AFA"/>
    <w:rsid w:val="00EA29B4"/>
    <w:rsid w:val="00EA31C2"/>
    <w:rsid w:val="00EA4D09"/>
    <w:rsid w:val="00EA788C"/>
    <w:rsid w:val="00EB0BAA"/>
    <w:rsid w:val="00EB2EE6"/>
    <w:rsid w:val="00EB681A"/>
    <w:rsid w:val="00EB6A3A"/>
    <w:rsid w:val="00EC2C8E"/>
    <w:rsid w:val="00EC6037"/>
    <w:rsid w:val="00ED523B"/>
    <w:rsid w:val="00EF7FC0"/>
    <w:rsid w:val="00F0490D"/>
    <w:rsid w:val="00F053E9"/>
    <w:rsid w:val="00F34653"/>
    <w:rsid w:val="00F35E9C"/>
    <w:rsid w:val="00F368E5"/>
    <w:rsid w:val="00F44425"/>
    <w:rsid w:val="00F44E3B"/>
    <w:rsid w:val="00F5349D"/>
    <w:rsid w:val="00FA3CCC"/>
    <w:rsid w:val="00FA4F20"/>
    <w:rsid w:val="00FE32E2"/>
    <w:rsid w:val="00FF53F9"/>
    <w:rsid w:val="00FF7CD8"/>
    <w:rsid w:val="44ABB135"/>
    <w:rsid w:val="4DD2336D"/>
    <w:rsid w:val="7F3FBB3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71547"/>
  <w15:chartTrackingRefBased/>
  <w15:docId w15:val="{030ED714-0F1E-4C1C-9788-439DFE878D1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uiPriority="9" w:semiHidden="1" w:unhideWhenUsed="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rsid w:val="00C12579"/>
    <w:pPr>
      <w:suppressAutoHyphens/>
    </w:pPr>
    <w:rPr>
      <w:rFonts w:ascii="Cambria" w:hAnsi="Cambria"/>
      <w:sz w:val="22"/>
      <w:lang w:eastAsia="ar-SA"/>
    </w:rPr>
  </w:style>
  <w:style w:type="paragraph" w:styleId="berschrift1">
    <w:name w:val="heading 1"/>
    <w:basedOn w:val="Standard"/>
    <w:link w:val="berschrift1Zchn"/>
    <w:rsid w:val="006C6880"/>
    <w:pPr>
      <w:outlineLvl w:val="0"/>
    </w:pPr>
    <w:rPr>
      <w:b/>
    </w:rPr>
  </w:style>
  <w:style w:type="paragraph" w:styleId="berschrift2">
    <w:name w:val="heading 2"/>
    <w:basedOn w:val="berschrift3"/>
    <w:next w:val="Standard"/>
    <w:link w:val="berschrift2Zchn"/>
    <w:rsid w:val="00F44425"/>
    <w:pPr>
      <w:outlineLvl w:val="1"/>
    </w:pPr>
  </w:style>
  <w:style w:type="paragraph" w:styleId="berschrift3">
    <w:name w:val="heading 3"/>
    <w:basedOn w:val="Standard"/>
    <w:next w:val="Standard"/>
    <w:link w:val="berschrift3Zchn"/>
    <w:uiPriority w:val="9"/>
    <w:unhideWhenUsed/>
    <w:rsid w:val="00850B6B"/>
    <w:pPr>
      <w:jc w:val="right"/>
      <w:outlineLvl w:val="2"/>
    </w:pPr>
    <w:rPr>
      <w:b/>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Textkrper">
    <w:name w:val="Body Text"/>
    <w:basedOn w:val="Standard"/>
    <w:link w:val="TextkrperZchn"/>
    <w:semiHidden/>
    <w:pPr>
      <w:spacing w:after="120"/>
    </w:pPr>
  </w:style>
  <w:style w:type="paragraph" w:styleId="Liste">
    <w:name w:val="List"/>
    <w:basedOn w:val="Textkrper"/>
    <w:semiHidden/>
    <w:rPr>
      <w:rFonts w:cs="Tahoma"/>
    </w:rPr>
  </w:style>
  <w:style w:type="paragraph" w:styleId="Kopfzeile">
    <w:name w:val="header"/>
    <w:basedOn w:val="Standard"/>
    <w:link w:val="KopfzeileZchn"/>
    <w:uiPriority w:val="99"/>
    <w:pPr>
      <w:tabs>
        <w:tab w:val="center" w:pos="4536"/>
        <w:tab w:val="right" w:pos="9072"/>
      </w:tabs>
    </w:pPr>
  </w:style>
  <w:style w:type="paragraph" w:styleId="Fuzeile">
    <w:name w:val="footer"/>
    <w:basedOn w:val="Standard"/>
    <w:link w:val="FuzeileZchn"/>
    <w:uiPriority w:val="99"/>
    <w:pPr>
      <w:tabs>
        <w:tab w:val="center" w:pos="4536"/>
        <w:tab w:val="right" w:pos="9072"/>
      </w:tabs>
    </w:pPr>
  </w:style>
  <w:style w:type="table" w:styleId="Tabellenraster">
    <w:name w:val="Table Grid"/>
    <w:basedOn w:val="NormaleTabelle"/>
    <w:uiPriority w:val="59"/>
    <w:rsid w:val="004F161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berschrift3Zchn" w:customStyle="1">
    <w:name w:val="Überschrift 3 Zchn"/>
    <w:basedOn w:val="Absatz-Standardschriftart"/>
    <w:link w:val="berschrift3"/>
    <w:uiPriority w:val="9"/>
    <w:rsid w:val="0097350A"/>
    <w:rPr>
      <w:rFonts w:ascii="Cambria" w:hAnsi="Cambria"/>
      <w:b/>
      <w:sz w:val="22"/>
      <w:lang w:val="de-DE" w:eastAsia="ar-SA"/>
    </w:rPr>
  </w:style>
  <w:style w:type="paragraph" w:styleId="05berschrift1" w:customStyle="1">
    <w:name w:val="_05_Überschrift 1"/>
    <w:basedOn w:val="berschrift1"/>
    <w:link w:val="05berschrift1Zchn"/>
    <w:qFormat/>
    <w:rsid w:val="001E112B"/>
  </w:style>
  <w:style w:type="paragraph" w:styleId="06berschrift2" w:customStyle="1">
    <w:name w:val="_06_Überschrift 2"/>
    <w:basedOn w:val="berschrift2"/>
    <w:link w:val="06berschrift2Zchn"/>
    <w:qFormat/>
    <w:rsid w:val="00F44425"/>
  </w:style>
  <w:style w:type="character" w:styleId="Platzhaltertext">
    <w:name w:val="Placeholder Text"/>
    <w:basedOn w:val="Absatz-Standardschriftart"/>
    <w:uiPriority w:val="99"/>
    <w:semiHidden/>
    <w:rsid w:val="00BF2A95"/>
    <w:rPr>
      <w:color w:val="808080"/>
    </w:rPr>
  </w:style>
  <w:style w:type="character" w:styleId="Kommentarzeichen">
    <w:name w:val="annotation reference"/>
    <w:basedOn w:val="Absatz-Standardschriftart"/>
    <w:uiPriority w:val="99"/>
    <w:semiHidden/>
    <w:unhideWhenUsed/>
    <w:rsid w:val="00914292"/>
    <w:rPr>
      <w:sz w:val="16"/>
      <w:szCs w:val="16"/>
    </w:rPr>
  </w:style>
  <w:style w:type="paragraph" w:styleId="Kommentartext">
    <w:name w:val="annotation text"/>
    <w:basedOn w:val="Standard"/>
    <w:link w:val="KommentartextZchn"/>
    <w:uiPriority w:val="99"/>
    <w:semiHidden/>
    <w:unhideWhenUsed/>
    <w:rsid w:val="00914292"/>
    <w:rPr>
      <w:sz w:val="20"/>
    </w:rPr>
  </w:style>
  <w:style w:type="character" w:styleId="KommentartextZchn" w:customStyle="1">
    <w:name w:val="Kommentartext Zchn"/>
    <w:basedOn w:val="Absatz-Standardschriftart"/>
    <w:link w:val="Kommentartext"/>
    <w:uiPriority w:val="99"/>
    <w:semiHidden/>
    <w:rsid w:val="00914292"/>
    <w:rPr>
      <w:rFonts w:ascii="Arial" w:hAnsi="Arial"/>
      <w:lang w:val="de-DE" w:eastAsia="ar-SA"/>
    </w:rPr>
  </w:style>
  <w:style w:type="paragraph" w:styleId="Kommentarthema">
    <w:name w:val="annotation subject"/>
    <w:basedOn w:val="Kommentartext"/>
    <w:next w:val="Kommentartext"/>
    <w:link w:val="KommentarthemaZchn"/>
    <w:uiPriority w:val="99"/>
    <w:semiHidden/>
    <w:unhideWhenUsed/>
    <w:rsid w:val="00914292"/>
    <w:rPr>
      <w:b/>
      <w:bCs/>
    </w:rPr>
  </w:style>
  <w:style w:type="character" w:styleId="KommentarthemaZchn" w:customStyle="1">
    <w:name w:val="Kommentarthema Zchn"/>
    <w:basedOn w:val="KommentartextZchn"/>
    <w:link w:val="Kommentarthema"/>
    <w:uiPriority w:val="99"/>
    <w:semiHidden/>
    <w:rsid w:val="00914292"/>
    <w:rPr>
      <w:rFonts w:ascii="Arial" w:hAnsi="Arial"/>
      <w:b/>
      <w:bCs/>
      <w:lang w:val="de-DE" w:eastAsia="ar-SA"/>
    </w:rPr>
  </w:style>
  <w:style w:type="paragraph" w:styleId="01Eingabe1" w:customStyle="1">
    <w:name w:val="_01_Eingabe 1"/>
    <w:basedOn w:val="Standard"/>
    <w:link w:val="01Eingabe1Zchn"/>
    <w:qFormat/>
    <w:rsid w:val="00181122"/>
  </w:style>
  <w:style w:type="character" w:styleId="FuzeileZchn" w:customStyle="1">
    <w:name w:val="Fußzeile Zchn"/>
    <w:basedOn w:val="Absatz-Standardschriftart"/>
    <w:link w:val="Fuzeile"/>
    <w:uiPriority w:val="99"/>
    <w:rsid w:val="00254882"/>
    <w:rPr>
      <w:rFonts w:ascii="Arial" w:hAnsi="Arial"/>
      <w:sz w:val="22"/>
      <w:lang w:val="de-DE" w:eastAsia="ar-SA"/>
    </w:rPr>
  </w:style>
  <w:style w:type="paragraph" w:styleId="03Aufzhlung" w:customStyle="1">
    <w:name w:val="_03_Aufzählung"/>
    <w:basedOn w:val="Standard"/>
    <w:link w:val="03AufzhlungZchn"/>
    <w:qFormat/>
    <w:rsid w:val="005906EB"/>
    <w:pPr>
      <w:numPr>
        <w:numId w:val="2"/>
      </w:numPr>
    </w:pPr>
  </w:style>
  <w:style w:type="paragraph" w:styleId="02Eingabe2" w:customStyle="1">
    <w:name w:val="_02_Eingabe 2"/>
    <w:basedOn w:val="Standard"/>
    <w:link w:val="02Eingabe2Zchn"/>
    <w:qFormat/>
    <w:rsid w:val="00181122"/>
    <w:pPr>
      <w:jc w:val="right"/>
    </w:pPr>
  </w:style>
  <w:style w:type="character" w:styleId="02Eingabe2Zchn" w:customStyle="1">
    <w:name w:val="_02_Eingabe 2 Zchn"/>
    <w:basedOn w:val="Absatz-Standardschriftart"/>
    <w:link w:val="02Eingabe2"/>
    <w:rsid w:val="00181122"/>
    <w:rPr>
      <w:rFonts w:ascii="Cambria" w:hAnsi="Cambria"/>
      <w:sz w:val="22"/>
      <w:lang w:val="de-DE" w:eastAsia="ar-SA"/>
    </w:rPr>
  </w:style>
  <w:style w:type="character" w:styleId="01Eingabe1Zchn" w:customStyle="1">
    <w:name w:val="_01_Eingabe 1 Zchn"/>
    <w:basedOn w:val="Absatz-Standardschriftart"/>
    <w:link w:val="01Eingabe1"/>
    <w:rsid w:val="00181122"/>
    <w:rPr>
      <w:rFonts w:ascii="Cambria" w:hAnsi="Cambria"/>
      <w:sz w:val="22"/>
      <w:lang w:val="de-DE" w:eastAsia="ar-SA"/>
    </w:rPr>
  </w:style>
  <w:style w:type="paragraph" w:styleId="04Titel" w:customStyle="1">
    <w:name w:val="_04_Titel"/>
    <w:basedOn w:val="Standard"/>
    <w:link w:val="04TitelZchn"/>
    <w:qFormat/>
    <w:rsid w:val="00DE43B2"/>
    <w:pPr>
      <w:spacing w:after="240"/>
      <w:outlineLvl w:val="1"/>
    </w:pPr>
    <w:rPr>
      <w:b/>
      <w:sz w:val="28"/>
      <w:szCs w:val="28"/>
    </w:rPr>
  </w:style>
  <w:style w:type="character" w:styleId="03AufzhlungZchn" w:customStyle="1">
    <w:name w:val="_03_Aufzählung Zchn"/>
    <w:basedOn w:val="01Eingabe1Zchn"/>
    <w:link w:val="03Aufzhlung"/>
    <w:rsid w:val="001E112B"/>
    <w:rPr>
      <w:rFonts w:ascii="Cambria" w:hAnsi="Cambria"/>
      <w:sz w:val="22"/>
      <w:lang w:val="de-DE" w:eastAsia="ar-SA"/>
    </w:rPr>
  </w:style>
  <w:style w:type="character" w:styleId="KopfzeileZchn" w:customStyle="1">
    <w:name w:val="Kopfzeile Zchn"/>
    <w:basedOn w:val="Absatz-Standardschriftart"/>
    <w:link w:val="Kopfzeile"/>
    <w:uiPriority w:val="99"/>
    <w:rsid w:val="000E7309"/>
    <w:rPr>
      <w:rFonts w:ascii="Cambria" w:hAnsi="Cambria"/>
      <w:sz w:val="22"/>
      <w:lang w:val="de-DE" w:eastAsia="ar-SA"/>
    </w:rPr>
  </w:style>
  <w:style w:type="character" w:styleId="berschrift1Zchn" w:customStyle="1">
    <w:name w:val="Überschrift 1 Zchn"/>
    <w:basedOn w:val="Absatz-Standardschriftart"/>
    <w:link w:val="berschrift1"/>
    <w:rsid w:val="001E112B"/>
    <w:rPr>
      <w:rFonts w:ascii="Cambria" w:hAnsi="Cambria"/>
      <w:b/>
      <w:sz w:val="22"/>
      <w:lang w:val="de-DE" w:eastAsia="ar-SA"/>
    </w:rPr>
  </w:style>
  <w:style w:type="character" w:styleId="04TitelZchn" w:customStyle="1">
    <w:name w:val="_04_Titel Zchn"/>
    <w:basedOn w:val="Absatz-Standardschriftart"/>
    <w:link w:val="04Titel"/>
    <w:rsid w:val="00DE43B2"/>
    <w:rPr>
      <w:rFonts w:ascii="Cambria" w:hAnsi="Cambria"/>
      <w:b/>
      <w:sz w:val="28"/>
      <w:szCs w:val="28"/>
      <w:lang w:val="de-DE" w:eastAsia="ar-SA"/>
    </w:rPr>
  </w:style>
  <w:style w:type="character" w:styleId="05berschrift1Zchn" w:customStyle="1">
    <w:name w:val="_05_Überschrift 1 Zchn"/>
    <w:basedOn w:val="berschrift1Zchn"/>
    <w:link w:val="05berschrift1"/>
    <w:rsid w:val="001E112B"/>
    <w:rPr>
      <w:rFonts w:ascii="Cambria" w:hAnsi="Cambria"/>
      <w:b/>
      <w:sz w:val="22"/>
      <w:lang w:val="de-DE" w:eastAsia="ar-SA"/>
    </w:rPr>
  </w:style>
  <w:style w:type="character" w:styleId="berschrift2Zchn" w:customStyle="1">
    <w:name w:val="Überschrift 2 Zchn"/>
    <w:basedOn w:val="berschrift3Zchn"/>
    <w:link w:val="berschrift2"/>
    <w:rsid w:val="00F44425"/>
    <w:rPr>
      <w:rFonts w:ascii="Cambria" w:hAnsi="Cambria"/>
      <w:b/>
      <w:sz w:val="22"/>
      <w:lang w:val="de-DE" w:eastAsia="ar-SA"/>
    </w:rPr>
  </w:style>
  <w:style w:type="character" w:styleId="06berschrift2Zchn" w:customStyle="1">
    <w:name w:val="_06_Überschrift 2 Zchn"/>
    <w:basedOn w:val="berschrift2Zchn"/>
    <w:link w:val="06berschrift2"/>
    <w:rsid w:val="00F44425"/>
    <w:rPr>
      <w:rFonts w:ascii="Cambria" w:hAnsi="Cambria"/>
      <w:b/>
      <w:sz w:val="22"/>
      <w:lang w:val="de-DE" w:eastAsia="ar-SA"/>
    </w:rPr>
  </w:style>
  <w:style w:type="character" w:styleId="TextkrperZchn" w:customStyle="1">
    <w:name w:val="Textkörper Zchn"/>
    <w:basedOn w:val="Absatz-Standardschriftart"/>
    <w:link w:val="Textkrper"/>
    <w:semiHidden/>
    <w:rsid w:val="00D750AB"/>
    <w:rPr>
      <w:rFonts w:ascii="Cambria" w:hAnsi="Cambria"/>
      <w:sz w:val="22"/>
      <w:lang w:val="de-DE" w:eastAsia="ar-SA"/>
    </w:rPr>
  </w:style>
  <w:style w:type="paragraph" w:styleId="Eingabe2" w:customStyle="1">
    <w:name w:val="Eingabe 2"/>
    <w:basedOn w:val="Standard"/>
    <w:link w:val="Eingabe2Zchn"/>
    <w:qFormat/>
    <w:rsid w:val="002B07BA"/>
  </w:style>
  <w:style w:type="character" w:styleId="Eingabe2Zchn" w:customStyle="1">
    <w:name w:val="Eingabe 2 Zchn"/>
    <w:basedOn w:val="Absatz-Standardschriftart"/>
    <w:link w:val="Eingabe2"/>
    <w:rsid w:val="002B07BA"/>
    <w:rPr>
      <w:rFonts w:ascii="Cambria" w:hAnsi="Cambria"/>
      <w:sz w:val="22"/>
      <w:lang w:val="de-DE"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jpeg" Id="rId8" /><Relationship Type="http://schemas.openxmlformats.org/officeDocument/2006/relationships/header" Target="header1.xml" Id="rId13" /><Relationship Type="http://schemas.openxmlformats.org/officeDocument/2006/relationships/settings" Target="settings.xml" Id="rId3" /><Relationship Type="http://schemas.openxmlformats.org/officeDocument/2006/relationships/image" Target="media/image1.jpeg" Id="rId7" /><Relationship Type="http://schemas.openxmlformats.org/officeDocument/2006/relationships/image" Target="media/image6.png" Id="rId12"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fontTable" Target="fontTable.xml" Id="rId15" /><Relationship Type="http://schemas.openxmlformats.org/officeDocument/2006/relationships/image" Target="media/image4.emf" Id="rId10" /><Relationship Type="http://schemas.openxmlformats.org/officeDocument/2006/relationships/webSettings" Target="webSettings.xml" Id="rId4" /><Relationship Type="http://schemas.openxmlformats.org/officeDocument/2006/relationships/image" Target="media/image3.jpeg" Id="rId9" /><Relationship Type="http://schemas.openxmlformats.org/officeDocument/2006/relationships/footer" Target="footer1.xml" Id="rId14" /></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ia\Dropbox\Pfi-La\Vorlagen%20und%20Hilfsmittel%20(f&#252;r%20Leiter)\03_Vorlagen\VORLAGE_LA-Block.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VORLAGE_LA-Block.dotx</Template>
  <TotalTime>0</TotalTime>
  <Pages>5</Pages>
  <Words>505</Words>
  <Characters>3188</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Lageraktivität-Block</vt:lpstr>
    </vt:vector>
  </TitlesOfParts>
  <Manager>Fabian Wydler</Manager>
  <Company>Cevi Wetzikon</Company>
  <LinksUpToDate>false</LinksUpToDate>
  <CharactersWithSpaces>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Lageraktivität-Block</dc:title>
  <dc:subject>J+S-Lager</dc:subject>
  <dc:creator>Fabian Wydler</dc:creator>
  <cp:keywords/>
  <dc:description>Dieses Dokument kann eingesetzt werden um Lageraktivität-Blöcke in J+S-Lager vorzubereiten und zu dokumentieren. Der J+S-Coach benötigt von jedem Block ein solches Dossier.</dc:description>
  <cp:lastModifiedBy>Fabian Wydler</cp:lastModifiedBy>
  <cp:revision>47</cp:revision>
  <cp:lastPrinted>2022-06-03T04:35:00Z</cp:lastPrinted>
  <dcterms:created xsi:type="dcterms:W3CDTF">2021-04-22T17:12:00Z</dcterms:created>
  <dcterms:modified xsi:type="dcterms:W3CDTF">2022-06-03T04:36:00Z</dcterms:modified>
  <cp:category>Jugend und Sport</cp:category>
  <cp:version>1.0</cp:version>
</cp:coreProperties>
</file>