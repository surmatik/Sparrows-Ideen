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FE1392B" w14:textId="1F6B3863" w:rsidR="001543EB" w:rsidRPr="0082699C" w:rsidRDefault="006422E7" w:rsidP="00DE43B2">
      <w:pPr>
        <w:pStyle w:val="04Titel"/>
      </w:pPr>
      <w:r w:rsidRPr="0082699C">
        <w:t>Lager</w:t>
      </w:r>
      <w:r w:rsidR="008A5CD4" w:rsidRPr="0082699C">
        <w:t>programm</w:t>
      </w:r>
      <w:r w:rsidR="001543EB" w:rsidRPr="0082699C">
        <w:t xml:space="preserve">-Block </w:t>
      </w:r>
      <w:r w:rsidR="002B07BA" w:rsidRPr="0082699C">
        <w:t>1.</w:t>
      </w:r>
      <w:r w:rsidR="00F54E94">
        <w:t>2</w:t>
      </w: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5101"/>
        <w:gridCol w:w="2551"/>
        <w:gridCol w:w="2551"/>
      </w:tblGrid>
      <w:tr w:rsidR="00EA4D09" w:rsidRPr="0082699C" w14:paraId="6FAE01E2" w14:textId="77777777" w:rsidTr="00390156">
        <w:trPr>
          <w:trHeight w:val="42"/>
        </w:trPr>
        <w:tc>
          <w:tcPr>
            <w:tcW w:w="2500" w:type="pct"/>
            <w:vAlign w:val="center"/>
          </w:tcPr>
          <w:p w14:paraId="5E5B1CDB" w14:textId="77777777" w:rsidR="00EA4D09" w:rsidRPr="0082699C" w:rsidRDefault="00EA4D09" w:rsidP="001E112B">
            <w:pPr>
              <w:pStyle w:val="05berschrift1"/>
            </w:pPr>
            <w:r w:rsidRPr="0082699C">
              <w:t>Stufe:</w:t>
            </w:r>
          </w:p>
          <w:p w14:paraId="686EEF86" w14:textId="4EE8F7F2" w:rsidR="00EA4D09" w:rsidRPr="0082699C" w:rsidRDefault="00EA29B4" w:rsidP="00181122">
            <w:pPr>
              <w:pStyle w:val="02Eingabe2"/>
            </w:pPr>
            <w:r w:rsidRPr="0082699C">
              <w:t>Sparrows</w:t>
            </w:r>
          </w:p>
        </w:tc>
        <w:tc>
          <w:tcPr>
            <w:tcW w:w="2500" w:type="pct"/>
            <w:gridSpan w:val="2"/>
            <w:vAlign w:val="center"/>
          </w:tcPr>
          <w:p w14:paraId="02E7CC16" w14:textId="77777777" w:rsidR="00EA4D09" w:rsidRPr="0082699C" w:rsidRDefault="004871C2" w:rsidP="001E112B">
            <w:pPr>
              <w:pStyle w:val="05berschrift1"/>
            </w:pPr>
            <w:r w:rsidRPr="0082699C">
              <w:t>Zielgruppe</w:t>
            </w:r>
            <w:r w:rsidR="00EA4D09" w:rsidRPr="0082699C">
              <w:t xml:space="preserve"> und Anz</w:t>
            </w:r>
            <w:r w:rsidR="000038FD" w:rsidRPr="0082699C">
              <w:t>ahl</w:t>
            </w:r>
            <w:r w:rsidR="00EA4D09" w:rsidRPr="0082699C">
              <w:t xml:space="preserve"> Teilnehmende</w:t>
            </w:r>
            <w:r w:rsidR="00181122" w:rsidRPr="0082699C">
              <w:t>:</w:t>
            </w:r>
          </w:p>
          <w:p w14:paraId="118D2AC2" w14:textId="63092196" w:rsidR="00EA4D09" w:rsidRPr="0082699C" w:rsidRDefault="00F0490D" w:rsidP="00181122">
            <w:pPr>
              <w:pStyle w:val="02Eingabe2"/>
            </w:pPr>
            <w:r w:rsidRPr="0082699C">
              <w:t>Kinder</w:t>
            </w:r>
            <w:r w:rsidR="002B07BA" w:rsidRPr="0082699C">
              <w:t>sport /</w:t>
            </w:r>
            <w:r w:rsidR="005C4919" w:rsidRPr="0082699C">
              <w:t xml:space="preserve"> </w:t>
            </w:r>
            <w:r w:rsidR="000D46B9">
              <w:t>5</w:t>
            </w:r>
            <w:r w:rsidR="002B07BA" w:rsidRPr="0082699C">
              <w:t xml:space="preserve"> Teilnehmer</w:t>
            </w:r>
          </w:p>
        </w:tc>
      </w:tr>
      <w:tr w:rsidR="00EB2EE6" w:rsidRPr="0082699C" w14:paraId="1833C818" w14:textId="77777777" w:rsidTr="00DE43B2">
        <w:trPr>
          <w:trHeight w:val="42"/>
        </w:trPr>
        <w:tc>
          <w:tcPr>
            <w:tcW w:w="2500" w:type="pct"/>
            <w:noWrap/>
            <w:vAlign w:val="center"/>
          </w:tcPr>
          <w:p w14:paraId="018B2ECC" w14:textId="77777777" w:rsidR="004F161E" w:rsidRPr="0082699C" w:rsidRDefault="004F161E" w:rsidP="001E112B">
            <w:pPr>
              <w:pStyle w:val="05berschrift1"/>
            </w:pPr>
            <w:r w:rsidRPr="0082699C">
              <w:t>Bezeichnung des</w:t>
            </w:r>
            <w:r w:rsidR="005F1BCF" w:rsidRPr="0082699C">
              <w:t xml:space="preserve"> Aktivitäten-Teil</w:t>
            </w:r>
            <w:r w:rsidRPr="0082699C">
              <w:t>s:</w:t>
            </w:r>
          </w:p>
          <w:p w14:paraId="538EE69B" w14:textId="46C67C95" w:rsidR="00A14AAF" w:rsidRPr="0082699C" w:rsidRDefault="007D24EB" w:rsidP="00181122">
            <w:pPr>
              <w:pStyle w:val="02Eingabe2"/>
            </w:pPr>
            <w:r>
              <w:t>Geländespiel</w:t>
            </w:r>
            <w:r w:rsidR="00F34BF9">
              <w:t xml:space="preserve"> – Räuber im Dorf finden</w:t>
            </w:r>
            <w:r>
              <w:t xml:space="preserve"> </w:t>
            </w:r>
          </w:p>
        </w:tc>
        <w:tc>
          <w:tcPr>
            <w:tcW w:w="1250" w:type="pct"/>
            <w:noWrap/>
            <w:vAlign w:val="center"/>
          </w:tcPr>
          <w:p w14:paraId="2C319F61" w14:textId="77777777" w:rsidR="004F161E" w:rsidRPr="0082699C" w:rsidRDefault="004F161E" w:rsidP="001E112B">
            <w:pPr>
              <w:pStyle w:val="05berschrift1"/>
            </w:pPr>
            <w:r w:rsidRPr="0082699C">
              <w:t>Datum:</w:t>
            </w:r>
          </w:p>
          <w:p w14:paraId="06BC0DBB" w14:textId="4D6EC4BC" w:rsidR="00A14AAF" w:rsidRPr="0082699C" w:rsidRDefault="004973F2" w:rsidP="00181122">
            <w:pPr>
              <w:pStyle w:val="02Eingabe2"/>
            </w:pPr>
            <w:r w:rsidRPr="0082699C">
              <w:t>04.06.2022</w:t>
            </w:r>
          </w:p>
        </w:tc>
        <w:tc>
          <w:tcPr>
            <w:tcW w:w="1250" w:type="pct"/>
            <w:noWrap/>
            <w:vAlign w:val="center"/>
          </w:tcPr>
          <w:p w14:paraId="776768F7" w14:textId="77777777" w:rsidR="004F161E" w:rsidRPr="0082699C" w:rsidRDefault="004F161E" w:rsidP="001E112B">
            <w:pPr>
              <w:pStyle w:val="05berschrift1"/>
            </w:pPr>
            <w:r w:rsidRPr="0082699C">
              <w:t>Zeit:</w:t>
            </w:r>
          </w:p>
          <w:p w14:paraId="5532C81C" w14:textId="157732A7" w:rsidR="00586B31" w:rsidRPr="0082699C" w:rsidRDefault="008B3B55" w:rsidP="00181122">
            <w:pPr>
              <w:pStyle w:val="02Eingabe2"/>
            </w:pPr>
            <w:r>
              <w:t>19:30 bis 21:30</w:t>
            </w:r>
          </w:p>
        </w:tc>
      </w:tr>
      <w:tr w:rsidR="00EB2EE6" w:rsidRPr="0082699C" w14:paraId="2583DAB6" w14:textId="77777777" w:rsidTr="00DE43B2">
        <w:trPr>
          <w:trHeight w:val="42"/>
        </w:trPr>
        <w:tc>
          <w:tcPr>
            <w:tcW w:w="2500" w:type="pct"/>
            <w:noWrap/>
            <w:vAlign w:val="center"/>
          </w:tcPr>
          <w:p w14:paraId="1590061B" w14:textId="77777777" w:rsidR="004F161E" w:rsidRPr="0082699C" w:rsidRDefault="004F161E" w:rsidP="001E112B">
            <w:pPr>
              <w:pStyle w:val="05berschrift1"/>
            </w:pPr>
            <w:r w:rsidRPr="0082699C">
              <w:t>Ort:</w:t>
            </w:r>
          </w:p>
          <w:p w14:paraId="5146F4ED" w14:textId="4AA39F82" w:rsidR="00586B31" w:rsidRPr="0082699C" w:rsidRDefault="00745366" w:rsidP="00181122">
            <w:pPr>
              <w:pStyle w:val="02Eingabe2"/>
            </w:pPr>
            <w:r>
              <w:rPr>
                <w:rStyle w:val="normaltextrun"/>
                <w:color w:val="000000"/>
                <w:szCs w:val="22"/>
                <w:bdr w:val="none" w:sz="0" w:space="0" w:color="auto" w:frame="1"/>
              </w:rPr>
              <w:t>Wiese Lagergelände</w:t>
            </w:r>
          </w:p>
        </w:tc>
        <w:tc>
          <w:tcPr>
            <w:tcW w:w="2500" w:type="pct"/>
            <w:gridSpan w:val="2"/>
            <w:noWrap/>
            <w:vAlign w:val="center"/>
          </w:tcPr>
          <w:p w14:paraId="2A2F0E00" w14:textId="77777777" w:rsidR="004F161E" w:rsidRPr="0082699C" w:rsidRDefault="004F161E" w:rsidP="001E112B">
            <w:pPr>
              <w:pStyle w:val="05berschrift1"/>
            </w:pPr>
            <w:r w:rsidRPr="0082699C">
              <w:t>Blockverantwortlich</w:t>
            </w:r>
            <w:r w:rsidR="006C4AD7" w:rsidRPr="0082699C">
              <w:t>e(r)</w:t>
            </w:r>
            <w:r w:rsidRPr="0082699C">
              <w:t>:</w:t>
            </w:r>
          </w:p>
          <w:p w14:paraId="6A38F109" w14:textId="7B8984EC" w:rsidR="004F161E" w:rsidRPr="0082699C" w:rsidRDefault="000D46B9" w:rsidP="00181122">
            <w:pPr>
              <w:pStyle w:val="02Eingabe2"/>
            </w:pPr>
            <w:r>
              <w:t>Lino Bertschinger v/</w:t>
            </w:r>
            <w:r w:rsidR="00250DE9">
              <w:t>o</w:t>
            </w:r>
            <w:r>
              <w:t xml:space="preserve"> Tweet</w:t>
            </w:r>
          </w:p>
        </w:tc>
      </w:tr>
      <w:tr w:rsidR="007C7091" w:rsidRPr="0082699C" w14:paraId="25BA118D" w14:textId="77777777" w:rsidTr="00DE43B2">
        <w:trPr>
          <w:trHeight w:val="42"/>
        </w:trPr>
        <w:tc>
          <w:tcPr>
            <w:tcW w:w="5000" w:type="pct"/>
            <w:gridSpan w:val="3"/>
            <w:noWrap/>
            <w:vAlign w:val="center"/>
          </w:tcPr>
          <w:p w14:paraId="4E6A35EF" w14:textId="1FABDD59" w:rsidR="007C7091" w:rsidRPr="0082699C" w:rsidRDefault="006422E7" w:rsidP="001E112B">
            <w:pPr>
              <w:pStyle w:val="05berschrift1"/>
            </w:pPr>
            <w:r w:rsidRPr="0082699C">
              <w:t>Themenbereich:</w:t>
            </w:r>
          </w:p>
          <w:p w14:paraId="6F691564" w14:textId="77777777" w:rsidR="00E90B7F" w:rsidRDefault="00E90B7F" w:rsidP="00E90B7F">
            <w:pPr>
              <w:pStyle w:val="paragraph"/>
              <w:spacing w:before="0" w:beforeAutospacing="0" w:after="0" w:afterAutospacing="0"/>
              <w:textAlignment w:val="baseline"/>
              <w:rPr>
                <w:rFonts w:ascii="Segoe UI" w:hAnsi="Segoe UI" w:cs="Segoe UI"/>
                <w:sz w:val="18"/>
                <w:szCs w:val="18"/>
              </w:rPr>
            </w:pPr>
            <w:r>
              <w:rPr>
                <w:rStyle w:val="normaltextrun"/>
                <w:rFonts w:ascii="Cambria" w:hAnsi="Cambria" w:cs="Segoe UI"/>
                <w:sz w:val="20"/>
                <w:szCs w:val="20"/>
              </w:rPr>
              <w:t>[] Unterwegs sein (Wanderungen; Schneeschuhtouren; Touren mit Velo, Bike, Inline-Skates usw.)</w:t>
            </w:r>
            <w:r>
              <w:rPr>
                <w:rStyle w:val="eop"/>
                <w:rFonts w:ascii="Cambria" w:hAnsi="Cambria" w:cs="Segoe UI"/>
                <w:sz w:val="20"/>
                <w:szCs w:val="20"/>
              </w:rPr>
              <w:t> </w:t>
            </w:r>
          </w:p>
          <w:p w14:paraId="2D6690A5" w14:textId="77777777" w:rsidR="00E90B7F" w:rsidRDefault="00E90B7F" w:rsidP="00E90B7F">
            <w:pPr>
              <w:pStyle w:val="paragraph"/>
              <w:spacing w:before="0" w:beforeAutospacing="0" w:after="0" w:afterAutospacing="0"/>
              <w:textAlignment w:val="baseline"/>
              <w:rPr>
                <w:rFonts w:ascii="Segoe UI" w:hAnsi="Segoe UI" w:cs="Segoe UI"/>
                <w:sz w:val="18"/>
                <w:szCs w:val="18"/>
              </w:rPr>
            </w:pPr>
            <w:r>
              <w:rPr>
                <w:rStyle w:val="normaltextrun"/>
                <w:rFonts w:ascii="Cambria" w:hAnsi="Cambria" w:cs="Segoe UI"/>
                <w:sz w:val="20"/>
                <w:szCs w:val="20"/>
              </w:rPr>
              <w:t>[] Sport (Ballspiele, Trendsportarten, andere Sportarten usw.)</w:t>
            </w:r>
            <w:r>
              <w:rPr>
                <w:rStyle w:val="eop"/>
                <w:rFonts w:ascii="Cambria" w:hAnsi="Cambria" w:cs="Segoe UI"/>
                <w:sz w:val="20"/>
                <w:szCs w:val="20"/>
              </w:rPr>
              <w:t> </w:t>
            </w:r>
          </w:p>
          <w:p w14:paraId="39BD1421" w14:textId="52C7D265" w:rsidR="006422E7" w:rsidRPr="0060545D" w:rsidRDefault="00E90B7F" w:rsidP="00E90B7F">
            <w:pPr>
              <w:pStyle w:val="01Eingabe1"/>
            </w:pPr>
            <w:r>
              <w:rPr>
                <w:rStyle w:val="normaltextrun"/>
                <w:rFonts w:cs="Segoe UI"/>
                <w:sz w:val="20"/>
              </w:rPr>
              <w:t>[x] Spiel (Spiel- oder Sportturniere, Geländespiele, Spielfest, freies Spiel, Gruppenspiele, Kämpfen und Raufen usw.)</w:t>
            </w:r>
            <w:r>
              <w:rPr>
                <w:rStyle w:val="eop"/>
                <w:rFonts w:cs="Segoe UI"/>
                <w:sz w:val="20"/>
              </w:rPr>
              <w:t> </w:t>
            </w:r>
          </w:p>
        </w:tc>
      </w:tr>
    </w:tbl>
    <w:p w14:paraId="6E4026B6" w14:textId="4688F44D" w:rsidR="004F161E" w:rsidRPr="0082699C" w:rsidRDefault="004F161E" w:rsidP="00D750AB">
      <w:pPr>
        <w:pStyle w:val="01Eingabe1"/>
      </w:pPr>
    </w:p>
    <w:tbl>
      <w:tblPr>
        <w:tblStyle w:val="Tabellenraster"/>
        <w:tblW w:w="10203" w:type="dxa"/>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1418"/>
        <w:gridCol w:w="6870"/>
        <w:gridCol w:w="1915"/>
      </w:tblGrid>
      <w:tr w:rsidR="001543EB" w:rsidRPr="0082699C" w14:paraId="6A7CC3AC" w14:textId="77777777" w:rsidTr="2748198C">
        <w:trPr>
          <w:trHeight w:val="933"/>
        </w:trPr>
        <w:tc>
          <w:tcPr>
            <w:tcW w:w="10203" w:type="dxa"/>
            <w:gridSpan w:val="3"/>
          </w:tcPr>
          <w:p w14:paraId="1F01C632" w14:textId="77777777" w:rsidR="00C851A7" w:rsidRDefault="00C851A7" w:rsidP="001E112B">
            <w:pPr>
              <w:pStyle w:val="05berschrift1"/>
            </w:pPr>
          </w:p>
          <w:p w14:paraId="2E1A01D0" w14:textId="3724EF6C" w:rsidR="001543EB" w:rsidRPr="0082699C" w:rsidRDefault="001543EB" w:rsidP="001E112B">
            <w:pPr>
              <w:pStyle w:val="05berschrift1"/>
            </w:pPr>
            <w:r w:rsidRPr="0082699C">
              <w:t>Blockziel:</w:t>
            </w:r>
          </w:p>
          <w:p w14:paraId="2AD27946" w14:textId="77777777" w:rsidR="00270C82" w:rsidRDefault="00270C82" w:rsidP="00270C82">
            <w:pPr>
              <w:pStyle w:val="03Aufzhlung"/>
              <w:rPr>
                <w:lang w:eastAsia="de-CH"/>
              </w:rPr>
            </w:pPr>
            <w:r>
              <w:rPr>
                <w:rStyle w:val="normaltextrun"/>
                <w:szCs w:val="22"/>
              </w:rPr>
              <w:t>Die TNs lernen verschiedene Hinweise zu kombinieren.</w:t>
            </w:r>
            <w:r>
              <w:rPr>
                <w:rStyle w:val="eop"/>
                <w:szCs w:val="22"/>
              </w:rPr>
              <w:t> </w:t>
            </w:r>
          </w:p>
          <w:p w14:paraId="67833B2F" w14:textId="77777777" w:rsidR="00270C82" w:rsidRDefault="00270C82" w:rsidP="00270C82">
            <w:pPr>
              <w:pStyle w:val="03Aufzhlung"/>
            </w:pPr>
            <w:r>
              <w:rPr>
                <w:rStyle w:val="normaltextrun"/>
                <w:szCs w:val="22"/>
              </w:rPr>
              <w:t>Die TNs fördern das strategische Denken.</w:t>
            </w:r>
            <w:r>
              <w:rPr>
                <w:rStyle w:val="eop"/>
                <w:szCs w:val="22"/>
              </w:rPr>
              <w:t> </w:t>
            </w:r>
          </w:p>
          <w:p w14:paraId="3082623A" w14:textId="7DEA817A" w:rsidR="00270C82" w:rsidRDefault="00270C82" w:rsidP="00270C82">
            <w:pPr>
              <w:pStyle w:val="03Aufzhlung"/>
              <w:rPr>
                <w:rStyle w:val="eop"/>
              </w:rPr>
            </w:pPr>
            <w:r w:rsidRPr="6564127F">
              <w:rPr>
                <w:rStyle w:val="normaltextrun"/>
              </w:rPr>
              <w:t>Die TNs lernen im Team zu agieren</w:t>
            </w:r>
            <w:r w:rsidR="6564127F" w:rsidRPr="6564127F">
              <w:rPr>
                <w:rStyle w:val="normaltextrun"/>
              </w:rPr>
              <w:t>.</w:t>
            </w:r>
          </w:p>
          <w:p w14:paraId="0D394E47" w14:textId="29F10927" w:rsidR="00EA788C" w:rsidRPr="0082699C" w:rsidRDefault="00EA788C" w:rsidP="00144D33">
            <w:pPr>
              <w:pStyle w:val="03Aufzhlung"/>
              <w:numPr>
                <w:ilvl w:val="0"/>
                <w:numId w:val="0"/>
              </w:numPr>
              <w:ind w:left="720"/>
              <w:rPr>
                <w:rFonts w:eastAsia="Cambria"/>
                <w:szCs w:val="22"/>
              </w:rPr>
            </w:pPr>
          </w:p>
        </w:tc>
      </w:tr>
      <w:tr w:rsidR="005D224B" w:rsidRPr="0082699C" w14:paraId="35904F06" w14:textId="77777777" w:rsidTr="2748198C">
        <w:trPr>
          <w:trHeight w:val="42"/>
        </w:trPr>
        <w:tc>
          <w:tcPr>
            <w:tcW w:w="1418" w:type="dxa"/>
          </w:tcPr>
          <w:p w14:paraId="4F6B9210" w14:textId="77777777" w:rsidR="001F7DB7" w:rsidRPr="0082699C" w:rsidRDefault="001543EB" w:rsidP="001E112B">
            <w:pPr>
              <w:pStyle w:val="05berschrift1"/>
            </w:pPr>
            <w:r w:rsidRPr="0082699C">
              <w:t>Zeit</w:t>
            </w:r>
            <w:r w:rsidR="00B95620" w:rsidRPr="0082699C">
              <w:t>:</w:t>
            </w:r>
          </w:p>
        </w:tc>
        <w:tc>
          <w:tcPr>
            <w:tcW w:w="6870" w:type="dxa"/>
          </w:tcPr>
          <w:p w14:paraId="6CCF52A4" w14:textId="77777777" w:rsidR="001543EB" w:rsidRPr="0082699C" w:rsidRDefault="001543EB" w:rsidP="001E112B">
            <w:pPr>
              <w:pStyle w:val="05berschrift1"/>
            </w:pPr>
            <w:r w:rsidRPr="0082699C">
              <w:t>Programm</w:t>
            </w:r>
            <w:r w:rsidR="00B95620" w:rsidRPr="0082699C">
              <w:t>:</w:t>
            </w:r>
          </w:p>
        </w:tc>
        <w:tc>
          <w:tcPr>
            <w:tcW w:w="1915" w:type="dxa"/>
          </w:tcPr>
          <w:p w14:paraId="68A24DD2" w14:textId="77777777" w:rsidR="001F7DB7" w:rsidRPr="0082699C" w:rsidRDefault="00B73B19" w:rsidP="001E112B">
            <w:pPr>
              <w:pStyle w:val="05berschrift1"/>
            </w:pPr>
            <w:r w:rsidRPr="0082699C">
              <w:t>v</w:t>
            </w:r>
            <w:r w:rsidR="001543EB" w:rsidRPr="0082699C">
              <w:t>erantwortlich</w:t>
            </w:r>
            <w:r w:rsidR="00B95620" w:rsidRPr="0082699C">
              <w:t>:</w:t>
            </w:r>
          </w:p>
        </w:tc>
      </w:tr>
      <w:tr w:rsidR="005D224B" w:rsidRPr="00AF60BC" w14:paraId="0FF828E7" w14:textId="77777777" w:rsidTr="2748198C">
        <w:trPr>
          <w:trHeight w:val="794"/>
        </w:trPr>
        <w:tc>
          <w:tcPr>
            <w:tcW w:w="1418" w:type="dxa"/>
          </w:tcPr>
          <w:p w14:paraId="7C347BEF" w14:textId="56B1BE28" w:rsidR="001543EB" w:rsidRPr="00AF60BC" w:rsidRDefault="006945DB" w:rsidP="000E7309">
            <w:pPr>
              <w:pStyle w:val="01Eingabe1"/>
            </w:pPr>
            <w:r>
              <w:t>10min.</w:t>
            </w:r>
          </w:p>
        </w:tc>
        <w:tc>
          <w:tcPr>
            <w:tcW w:w="6870" w:type="dxa"/>
          </w:tcPr>
          <w:p w14:paraId="274293FD" w14:textId="42138E5A" w:rsidR="00AA0D5D" w:rsidRPr="00AF60BC" w:rsidRDefault="00AA11A3" w:rsidP="00EA788C">
            <w:pPr>
              <w:pStyle w:val="01Eingabe1"/>
            </w:pPr>
            <w:r w:rsidRPr="00481124">
              <w:rPr>
                <w:rStyle w:val="normaltextrun"/>
                <w:b/>
                <w:color w:val="000000"/>
                <w:shd w:val="clear" w:color="auto" w:fill="FFFFFF"/>
              </w:rPr>
              <w:t>Einstieg:</w:t>
            </w:r>
            <w:r w:rsidRPr="00AF60BC">
              <w:rPr>
                <w:rStyle w:val="eop"/>
                <w:color w:val="000000"/>
                <w:shd w:val="clear" w:color="auto" w:fill="FFFFFF"/>
              </w:rPr>
              <w:t> </w:t>
            </w:r>
            <w:r w:rsidRPr="00AF60BC">
              <w:rPr>
                <w:rStyle w:val="eop"/>
                <w:color w:val="000000"/>
                <w:szCs w:val="22"/>
                <w:shd w:val="clear" w:color="auto" w:fill="FFFFFF"/>
              </w:rPr>
              <w:br/>
            </w:r>
            <w:r w:rsidR="007638AA" w:rsidRPr="00AF60BC">
              <w:t>Den TNs wird das Spiel erklärt.</w:t>
            </w:r>
          </w:p>
          <w:p w14:paraId="2B339C53" w14:textId="4DF50E00" w:rsidR="0005039F" w:rsidRPr="00AF60BC" w:rsidRDefault="00DB7522" w:rsidP="386CC6D5">
            <w:pPr>
              <w:pStyle w:val="01Eingabe1"/>
              <w:spacing w:line="259" w:lineRule="auto"/>
            </w:pPr>
            <w:r w:rsidRPr="00AF60BC">
              <w:t xml:space="preserve">Ein Leiter geht den ganzen Abend immer </w:t>
            </w:r>
            <w:r w:rsidR="002927C0" w:rsidRPr="00AF60BC">
              <w:t>mit dem Teilnehmer</w:t>
            </w:r>
            <w:r w:rsidRPr="00AF60BC">
              <w:t xml:space="preserve"> mit</w:t>
            </w:r>
            <w:r w:rsidR="0002394F" w:rsidRPr="00AF60BC">
              <w:t xml:space="preserve"> und </w:t>
            </w:r>
            <w:r w:rsidR="00626A9A" w:rsidRPr="00AF60BC">
              <w:t>macht am Anfang auch den Einstieg.</w:t>
            </w:r>
            <w:r w:rsidR="009C586F" w:rsidRPr="00AF60BC">
              <w:t xml:space="preserve"> </w:t>
            </w:r>
            <w:r w:rsidR="00647C0E" w:rsidRPr="00AF60BC">
              <w:t xml:space="preserve">Das Geländespiel beruht auf dem Spielprinzip des Online Games </w:t>
            </w:r>
            <w:r w:rsidR="00EA5DCC" w:rsidRPr="00AF60BC">
              <w:t>Among Us.</w:t>
            </w:r>
          </w:p>
          <w:p w14:paraId="2A310D7F" w14:textId="7D4F31EE" w:rsidR="00F8378D" w:rsidRPr="00AF60BC" w:rsidRDefault="00F8378D" w:rsidP="386CC6D5">
            <w:pPr>
              <w:pStyle w:val="01Eingabe1"/>
              <w:spacing w:line="259" w:lineRule="auto"/>
            </w:pPr>
            <w:r w:rsidRPr="00AF60BC">
              <w:t>D</w:t>
            </w:r>
            <w:r w:rsidR="001D606D" w:rsidRPr="00AF60BC">
              <w:t xml:space="preserve">as ganze </w:t>
            </w:r>
            <w:r w:rsidR="7FC7AB72">
              <w:t>Geländegame</w:t>
            </w:r>
            <w:r w:rsidR="00391E3C" w:rsidRPr="00AF60BC">
              <w:t xml:space="preserve"> findet auf der </w:t>
            </w:r>
            <w:r w:rsidR="014AEAEF">
              <w:t>Wiese</w:t>
            </w:r>
            <w:r w:rsidR="002A55E9" w:rsidRPr="00AF60BC">
              <w:t xml:space="preserve"> auf dem Lagergelände statt.</w:t>
            </w:r>
          </w:p>
          <w:p w14:paraId="1FA9A0D0" w14:textId="0CCACA36" w:rsidR="002A55E9" w:rsidRPr="00AF60BC" w:rsidRDefault="00526516" w:rsidP="00EA788C">
            <w:pPr>
              <w:pStyle w:val="01Eingabe1"/>
            </w:pPr>
            <w:r w:rsidRPr="00AF60BC">
              <w:rPr>
                <w:noProof/>
              </w:rPr>
              <mc:AlternateContent>
                <mc:Choice Requires="wps">
                  <w:drawing>
                    <wp:anchor distT="0" distB="0" distL="114300" distR="114300" simplePos="0" relativeHeight="251658240" behindDoc="0" locked="0" layoutInCell="1" allowOverlap="1" wp14:anchorId="1FA7EF94" wp14:editId="17BFD45F">
                      <wp:simplePos x="0" y="0"/>
                      <wp:positionH relativeFrom="column">
                        <wp:posOffset>861158</wp:posOffset>
                      </wp:positionH>
                      <wp:positionV relativeFrom="paragraph">
                        <wp:posOffset>537259</wp:posOffset>
                      </wp:positionV>
                      <wp:extent cx="761938" cy="1354116"/>
                      <wp:effectExtent l="38100" t="38100" r="38735" b="36830"/>
                      <wp:wrapNone/>
                      <wp:docPr id="4" name="Rechteck 4"/>
                      <wp:cNvGraphicFramePr/>
                      <a:graphic xmlns:a="http://schemas.openxmlformats.org/drawingml/2006/main">
                        <a:graphicData uri="http://schemas.microsoft.com/office/word/2010/wordprocessingShape">
                          <wps:wsp>
                            <wps:cNvSpPr/>
                            <wps:spPr>
                              <a:xfrm>
                                <a:off x="0" y="0"/>
                                <a:ext cx="761938" cy="1354116"/>
                              </a:xfrm>
                              <a:custGeom>
                                <a:avLst/>
                                <a:gdLst>
                                  <a:gd name="connsiteX0" fmla="*/ 0 w 884555"/>
                                  <a:gd name="connsiteY0" fmla="*/ 0 h 1054735"/>
                                  <a:gd name="connsiteX1" fmla="*/ 884555 w 884555"/>
                                  <a:gd name="connsiteY1" fmla="*/ 0 h 1054735"/>
                                  <a:gd name="connsiteX2" fmla="*/ 884555 w 884555"/>
                                  <a:gd name="connsiteY2" fmla="*/ 1054735 h 1054735"/>
                                  <a:gd name="connsiteX3" fmla="*/ 0 w 884555"/>
                                  <a:gd name="connsiteY3" fmla="*/ 1054735 h 1054735"/>
                                  <a:gd name="connsiteX4" fmla="*/ 0 w 884555"/>
                                  <a:gd name="connsiteY4" fmla="*/ 0 h 1054735"/>
                                  <a:gd name="connsiteX0" fmla="*/ 0 w 884555"/>
                                  <a:gd name="connsiteY0" fmla="*/ 0 h 1054735"/>
                                  <a:gd name="connsiteX1" fmla="*/ 884555 w 884555"/>
                                  <a:gd name="connsiteY1" fmla="*/ 0 h 1054735"/>
                                  <a:gd name="connsiteX2" fmla="*/ 884555 w 884555"/>
                                  <a:gd name="connsiteY2" fmla="*/ 1054735 h 1054735"/>
                                  <a:gd name="connsiteX3" fmla="*/ 193430 w 884555"/>
                                  <a:gd name="connsiteY3" fmla="*/ 978535 h 1054735"/>
                                  <a:gd name="connsiteX4" fmla="*/ 0 w 884555"/>
                                  <a:gd name="connsiteY4" fmla="*/ 0 h 1054735"/>
                                  <a:gd name="connsiteX0" fmla="*/ 0 w 884555"/>
                                  <a:gd name="connsiteY0" fmla="*/ 0 h 1054735"/>
                                  <a:gd name="connsiteX1" fmla="*/ 884555 w 884555"/>
                                  <a:gd name="connsiteY1" fmla="*/ 0 h 1054735"/>
                                  <a:gd name="connsiteX2" fmla="*/ 884555 w 884555"/>
                                  <a:gd name="connsiteY2" fmla="*/ 1054735 h 1054735"/>
                                  <a:gd name="connsiteX3" fmla="*/ 310660 w 884555"/>
                                  <a:gd name="connsiteY3" fmla="*/ 814412 h 1054735"/>
                                  <a:gd name="connsiteX4" fmla="*/ 0 w 884555"/>
                                  <a:gd name="connsiteY4" fmla="*/ 0 h 1054735"/>
                                  <a:gd name="connsiteX0" fmla="*/ 0 w 884555"/>
                                  <a:gd name="connsiteY0" fmla="*/ 0 h 1312643"/>
                                  <a:gd name="connsiteX1" fmla="*/ 884555 w 884555"/>
                                  <a:gd name="connsiteY1" fmla="*/ 0 h 1312643"/>
                                  <a:gd name="connsiteX2" fmla="*/ 884555 w 884555"/>
                                  <a:gd name="connsiteY2" fmla="*/ 1054735 h 1312643"/>
                                  <a:gd name="connsiteX3" fmla="*/ 357552 w 884555"/>
                                  <a:gd name="connsiteY3" fmla="*/ 1312643 h 1312643"/>
                                  <a:gd name="connsiteX4" fmla="*/ 0 w 884555"/>
                                  <a:gd name="connsiteY4" fmla="*/ 0 h 1312643"/>
                                  <a:gd name="connsiteX0" fmla="*/ 0 w 884555"/>
                                  <a:gd name="connsiteY0" fmla="*/ 0 h 1312643"/>
                                  <a:gd name="connsiteX1" fmla="*/ 884555 w 884555"/>
                                  <a:gd name="connsiteY1" fmla="*/ 0 h 1312643"/>
                                  <a:gd name="connsiteX2" fmla="*/ 661816 w 884555"/>
                                  <a:gd name="connsiteY2" fmla="*/ 960943 h 1312643"/>
                                  <a:gd name="connsiteX3" fmla="*/ 357552 w 884555"/>
                                  <a:gd name="connsiteY3" fmla="*/ 1312643 h 1312643"/>
                                  <a:gd name="connsiteX4" fmla="*/ 0 w 884555"/>
                                  <a:gd name="connsiteY4" fmla="*/ 0 h 1312643"/>
                                  <a:gd name="connsiteX0" fmla="*/ 0 w 884555"/>
                                  <a:gd name="connsiteY0" fmla="*/ 0 h 1312643"/>
                                  <a:gd name="connsiteX1" fmla="*/ 884555 w 884555"/>
                                  <a:gd name="connsiteY1" fmla="*/ 0 h 1312643"/>
                                  <a:gd name="connsiteX2" fmla="*/ 796631 w 884555"/>
                                  <a:gd name="connsiteY2" fmla="*/ 919909 h 1312643"/>
                                  <a:gd name="connsiteX3" fmla="*/ 357552 w 884555"/>
                                  <a:gd name="connsiteY3" fmla="*/ 1312643 h 1312643"/>
                                  <a:gd name="connsiteX4" fmla="*/ 0 w 884555"/>
                                  <a:gd name="connsiteY4" fmla="*/ 0 h 1312643"/>
                                  <a:gd name="connsiteX0" fmla="*/ 0 w 796631"/>
                                  <a:gd name="connsiteY0" fmla="*/ 0 h 1312643"/>
                                  <a:gd name="connsiteX1" fmla="*/ 444940 w 796631"/>
                                  <a:gd name="connsiteY1" fmla="*/ 0 h 1312643"/>
                                  <a:gd name="connsiteX2" fmla="*/ 796631 w 796631"/>
                                  <a:gd name="connsiteY2" fmla="*/ 919909 h 1312643"/>
                                  <a:gd name="connsiteX3" fmla="*/ 357552 w 796631"/>
                                  <a:gd name="connsiteY3" fmla="*/ 1312643 h 1312643"/>
                                  <a:gd name="connsiteX4" fmla="*/ 0 w 796631"/>
                                  <a:gd name="connsiteY4" fmla="*/ 0 h 1312643"/>
                                  <a:gd name="connsiteX0" fmla="*/ 0 w 796631"/>
                                  <a:gd name="connsiteY0" fmla="*/ 41034 h 1353677"/>
                                  <a:gd name="connsiteX1" fmla="*/ 544549 w 796631"/>
                                  <a:gd name="connsiteY1" fmla="*/ 0 h 1353677"/>
                                  <a:gd name="connsiteX2" fmla="*/ 796631 w 796631"/>
                                  <a:gd name="connsiteY2" fmla="*/ 960943 h 1353677"/>
                                  <a:gd name="connsiteX3" fmla="*/ 357552 w 796631"/>
                                  <a:gd name="connsiteY3" fmla="*/ 1353677 h 1353677"/>
                                  <a:gd name="connsiteX4" fmla="*/ 0 w 796631"/>
                                  <a:gd name="connsiteY4" fmla="*/ 41034 h 1353677"/>
                                  <a:gd name="connsiteX0" fmla="*/ 0 w 761475"/>
                                  <a:gd name="connsiteY0" fmla="*/ 46895 h 1353677"/>
                                  <a:gd name="connsiteX1" fmla="*/ 509393 w 761475"/>
                                  <a:gd name="connsiteY1" fmla="*/ 0 h 1353677"/>
                                  <a:gd name="connsiteX2" fmla="*/ 761475 w 761475"/>
                                  <a:gd name="connsiteY2" fmla="*/ 960943 h 1353677"/>
                                  <a:gd name="connsiteX3" fmla="*/ 322396 w 761475"/>
                                  <a:gd name="connsiteY3" fmla="*/ 1353677 h 1353677"/>
                                  <a:gd name="connsiteX4" fmla="*/ 0 w 761475"/>
                                  <a:gd name="connsiteY4" fmla="*/ 46895 h 1353677"/>
                                  <a:gd name="connsiteX0" fmla="*/ 0 w 761475"/>
                                  <a:gd name="connsiteY0" fmla="*/ 46895 h 1353677"/>
                                  <a:gd name="connsiteX1" fmla="*/ 509393 w 761475"/>
                                  <a:gd name="connsiteY1" fmla="*/ 0 h 1353677"/>
                                  <a:gd name="connsiteX2" fmla="*/ 761475 w 761475"/>
                                  <a:gd name="connsiteY2" fmla="*/ 960943 h 1353677"/>
                                  <a:gd name="connsiteX3" fmla="*/ 322396 w 761475"/>
                                  <a:gd name="connsiteY3" fmla="*/ 1353677 h 1353677"/>
                                  <a:gd name="connsiteX4" fmla="*/ 0 w 761475"/>
                                  <a:gd name="connsiteY4" fmla="*/ 46895 h 135367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61475" h="1353677">
                                    <a:moveTo>
                                      <a:pt x="0" y="46895"/>
                                    </a:moveTo>
                                    <a:lnTo>
                                      <a:pt x="509393" y="0"/>
                                    </a:lnTo>
                                    <a:lnTo>
                                      <a:pt x="761475" y="960943"/>
                                    </a:lnTo>
                                    <a:lnTo>
                                      <a:pt x="322396" y="1353677"/>
                                    </a:lnTo>
                                    <a:lnTo>
                                      <a:pt x="0" y="46895"/>
                                    </a:lnTo>
                                    <a:close/>
                                  </a:path>
                                </a:pathLst>
                              </a:cu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763C5B3">
                    <v:shape id="Rechteck 4" style="position:absolute;margin-left:67.8pt;margin-top:42.3pt;width:60pt;height:10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61475,1353677" o:spid="_x0000_s1026" filled="f" strokecolor="red" strokeweight="2.25pt" path="m,46895l509393,,761475,960943,322396,1353677,,468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" w14:anchorId="370BF37B">
                      <v:stroke joinstyle="miter"/>
                      <v:path arrowok="t" o:connecttype="custom" o:connectlocs="0,46910;509703,0;761938,961255;322592,1354116;0,46910" o:connectangles="0,0,0,0,0"/>
                    </v:shape>
                  </w:pict>
                </mc:Fallback>
              </mc:AlternateContent>
            </w:r>
            <w:r w:rsidR="002A55E9" w:rsidRPr="00AF60BC">
              <w:rPr>
                <w:noProof/>
              </w:rPr>
              <w:drawing>
                <wp:inline distT="0" distB="0" distL="0" distR="0" wp14:anchorId="34B2723A" wp14:editId="211D8EAD">
                  <wp:extent cx="2790825" cy="222598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90825" cy="2225985"/>
                          </a:xfrm>
                          <a:prstGeom prst="rect">
                            <a:avLst/>
                          </a:prstGeom>
                        </pic:spPr>
                      </pic:pic>
                    </a:graphicData>
                  </a:graphic>
                </wp:inline>
              </w:drawing>
            </w:r>
          </w:p>
          <w:p w14:paraId="56D1504F" w14:textId="5F1292BB" w:rsidR="00DB7522" w:rsidRPr="00AF60BC" w:rsidRDefault="00DB7522" w:rsidP="00EA788C">
            <w:pPr>
              <w:pStyle w:val="01Eingabe1"/>
            </w:pPr>
          </w:p>
          <w:p w14:paraId="0A5D3BB7" w14:textId="39E1A1EB" w:rsidR="00182CED" w:rsidRPr="00AF60BC" w:rsidRDefault="00864D19" w:rsidP="00EA788C">
            <w:pPr>
              <w:pStyle w:val="01Eingabe1"/>
            </w:pPr>
            <w:r w:rsidRPr="00AF60BC">
              <w:t xml:space="preserve">Hier im kleinen Dorf </w:t>
            </w:r>
            <w:r w:rsidR="3DEF68A3">
              <w:t>sind</w:t>
            </w:r>
            <w:r w:rsidRPr="00AF60BC">
              <w:t xml:space="preserve"> in letzter Zeit immer </w:t>
            </w:r>
            <w:r w:rsidR="00712402" w:rsidRPr="00AF60BC">
              <w:t xml:space="preserve">wieder </w:t>
            </w:r>
            <w:r w:rsidR="3FC93F87">
              <w:t>gewisse</w:t>
            </w:r>
            <w:r w:rsidR="00712402" w:rsidRPr="00AF60BC">
              <w:t xml:space="preserve"> Dinge verschwunden. Da dies ein </w:t>
            </w:r>
            <w:r w:rsidR="310400E2">
              <w:t>sehr</w:t>
            </w:r>
            <w:r w:rsidR="00712402" w:rsidRPr="00AF60BC">
              <w:t xml:space="preserve"> kleines Dorf ist</w:t>
            </w:r>
            <w:r w:rsidR="00843F94" w:rsidRPr="00AF60BC">
              <w:t xml:space="preserve">, </w:t>
            </w:r>
            <w:r w:rsidR="14278553">
              <w:t>in welchem</w:t>
            </w:r>
            <w:r w:rsidR="00843F94" w:rsidRPr="00AF60BC">
              <w:t xml:space="preserve"> es praktisch keinen Besuch von </w:t>
            </w:r>
            <w:r w:rsidR="310400E2">
              <w:t>ausserhalb</w:t>
            </w:r>
            <w:r w:rsidR="00843F94" w:rsidRPr="00AF60BC">
              <w:t xml:space="preserve"> gibt</w:t>
            </w:r>
            <w:r w:rsidR="00712402" w:rsidRPr="00AF60BC">
              <w:t xml:space="preserve">, </w:t>
            </w:r>
            <w:r w:rsidR="3467D4DD">
              <w:t>kommen</w:t>
            </w:r>
            <w:r w:rsidR="00843F94" w:rsidRPr="00AF60BC">
              <w:t xml:space="preserve"> schnell Gerüchte unter den Bewohner auf, wer dies nun sein könnte. </w:t>
            </w:r>
            <w:r w:rsidR="00FA7C87" w:rsidRPr="00AF60BC">
              <w:t>In</w:t>
            </w:r>
            <w:r w:rsidR="00007913">
              <w:t xml:space="preserve"> </w:t>
            </w:r>
            <w:r w:rsidR="00FA7C87" w:rsidRPr="00AF60BC">
              <w:t>den Gerüchten kam of</w:t>
            </w:r>
            <w:r w:rsidR="00E0098B" w:rsidRPr="00AF60BC">
              <w:t xml:space="preserve">t Seppli </w:t>
            </w:r>
            <w:r w:rsidR="00E27D42" w:rsidRPr="00AF60BC">
              <w:t>und Kasperli</w:t>
            </w:r>
            <w:r w:rsidR="00657A86">
              <w:t xml:space="preserve"> vor</w:t>
            </w:r>
            <w:r w:rsidR="00E27D42" w:rsidRPr="00AF60BC">
              <w:t>.</w:t>
            </w:r>
            <w:r w:rsidR="00A446B0" w:rsidRPr="00AF60BC">
              <w:t xml:space="preserve"> Da </w:t>
            </w:r>
            <w:r w:rsidR="00BD1626" w:rsidRPr="00AF60BC">
              <w:t xml:space="preserve">den ganzen Tag immer wieder was geklaut worden ist und die Leute </w:t>
            </w:r>
            <w:r w:rsidR="00537E4B" w:rsidRPr="00AF60BC">
              <w:t>im Moment immer Wache halten müssen und somit nicht schlafen gehen können, müssen die TNs unbedingt noch heute Abend den Täter überführen.</w:t>
            </w:r>
          </w:p>
          <w:p w14:paraId="6CE5A675" w14:textId="0C079AB4" w:rsidR="00537E4B" w:rsidRPr="00AF60BC" w:rsidRDefault="00537E4B" w:rsidP="00EA788C">
            <w:pPr>
              <w:pStyle w:val="01Eingabe1"/>
            </w:pPr>
          </w:p>
          <w:p w14:paraId="2A5C1050" w14:textId="3D26D1C2" w:rsidR="00AA0D5D" w:rsidRPr="00AF60BC" w:rsidRDefault="00537E4B" w:rsidP="2D0696CE">
            <w:pPr>
              <w:pStyle w:val="01Eingabe1"/>
              <w:rPr>
                <w:szCs w:val="22"/>
              </w:rPr>
            </w:pPr>
            <w:r w:rsidRPr="00AF60BC">
              <w:lastRenderedPageBreak/>
              <w:t xml:space="preserve">Dabei sollen sie </w:t>
            </w:r>
            <w:r w:rsidR="00621DA0" w:rsidRPr="00AF60BC">
              <w:t xml:space="preserve">zu den verschiedenen Personen im Dorf gehen und </w:t>
            </w:r>
            <w:r w:rsidR="6CC03E9B">
              <w:t>verschiedene</w:t>
            </w:r>
            <w:r w:rsidR="00621DA0" w:rsidRPr="00AF60BC">
              <w:t xml:space="preserve"> Aktivitäten mit </w:t>
            </w:r>
            <w:r w:rsidR="12BB1054">
              <w:t>ihnen</w:t>
            </w:r>
            <w:r w:rsidR="00621DA0" w:rsidRPr="00AF60BC">
              <w:t xml:space="preserve"> durchführen.</w:t>
            </w:r>
            <w:r w:rsidR="00EC5ABC" w:rsidRPr="00AF60BC">
              <w:t xml:space="preserve"> </w:t>
            </w:r>
            <w:r w:rsidR="00305F41" w:rsidRPr="00AF60BC">
              <w:t>Beim Spielen</w:t>
            </w:r>
            <w:r w:rsidR="00EC5ABC" w:rsidRPr="00AF60BC">
              <w:t xml:space="preserve"> sollen sie die Personen genau beobachten u</w:t>
            </w:r>
            <w:r w:rsidR="00336532" w:rsidRPr="00AF60BC">
              <w:t xml:space="preserve">m dann am Schluss mit verschiedenen </w:t>
            </w:r>
            <w:r w:rsidR="00DE402A" w:rsidRPr="00AF60BC">
              <w:t>Hinweisen,</w:t>
            </w:r>
            <w:r w:rsidR="00336532" w:rsidRPr="00AF60BC">
              <w:t xml:space="preserve"> die sie gesehen haben, den Täter ausfindig </w:t>
            </w:r>
            <w:r w:rsidR="00305F41" w:rsidRPr="00AF60BC">
              <w:t>machen und überführen können.</w:t>
            </w:r>
            <w:r w:rsidR="00DE402A" w:rsidRPr="00AF60BC">
              <w:t xml:space="preserve"> </w:t>
            </w:r>
            <w:r w:rsidR="0088445B">
              <w:t xml:space="preserve">Dabei spielt jeder </w:t>
            </w:r>
            <w:r w:rsidR="00F37320">
              <w:t xml:space="preserve">die Rollen so, </w:t>
            </w:r>
            <w:r w:rsidR="00027842">
              <w:t>dass</w:t>
            </w:r>
            <w:r w:rsidR="00A9759D">
              <w:t xml:space="preserve"> die </w:t>
            </w:r>
            <w:r w:rsidR="00DD554A">
              <w:t xml:space="preserve">TNs </w:t>
            </w:r>
            <w:r w:rsidR="009D0821">
              <w:t>mit den verschiedenen Hin</w:t>
            </w:r>
            <w:r w:rsidR="00495996">
              <w:t xml:space="preserve">weisen gut sehen können, wer der Täter ist. </w:t>
            </w:r>
            <w:r w:rsidR="00044CFD">
              <w:t xml:space="preserve">Für die TNs </w:t>
            </w:r>
            <w:r w:rsidR="00DE402A" w:rsidRPr="00AF60BC">
              <w:t xml:space="preserve">Jedoch </w:t>
            </w:r>
            <w:r w:rsidR="00217FF1">
              <w:t>ist es wichtig</w:t>
            </w:r>
            <w:r w:rsidR="2B2CBFEA">
              <w:t>,</w:t>
            </w:r>
            <w:r w:rsidR="00217FF1">
              <w:t xml:space="preserve"> </w:t>
            </w:r>
            <w:r w:rsidR="431054B8">
              <w:t>dass sie</w:t>
            </w:r>
            <w:r w:rsidR="003A5335">
              <w:t xml:space="preserve"> </w:t>
            </w:r>
            <w:r w:rsidR="00E414E8">
              <w:t xml:space="preserve">die richtige Person </w:t>
            </w:r>
            <w:r w:rsidR="0014730F">
              <w:t>am Schluss</w:t>
            </w:r>
            <w:r w:rsidR="00E414E8">
              <w:t xml:space="preserve"> überführen</w:t>
            </w:r>
            <w:r w:rsidR="0014730F">
              <w:t>, sonst können die Personen wütend werden.</w:t>
            </w:r>
          </w:p>
          <w:p w14:paraId="0E89BE4C" w14:textId="77777777" w:rsidR="00914BC5" w:rsidRPr="00AF60BC" w:rsidRDefault="00914BC5" w:rsidP="2D0696CE">
            <w:pPr>
              <w:pStyle w:val="01Eingabe1"/>
              <w:rPr>
                <w:szCs w:val="22"/>
              </w:rPr>
            </w:pPr>
          </w:p>
          <w:p w14:paraId="4D149D76" w14:textId="13E1ABAB" w:rsidR="00AA0D5D" w:rsidRPr="00AF60BC" w:rsidRDefault="00914BC5" w:rsidP="2D0696CE">
            <w:pPr>
              <w:pStyle w:val="01Eingabe1"/>
              <w:rPr>
                <w:szCs w:val="22"/>
              </w:rPr>
            </w:pPr>
            <w:r w:rsidRPr="00AF60BC">
              <w:t xml:space="preserve">Zudem bekommen sie bei jedem Spiel drei Münzen als </w:t>
            </w:r>
            <w:r w:rsidR="00620647" w:rsidRPr="00AF60BC">
              <w:t>Belohnung,</w:t>
            </w:r>
            <w:r w:rsidRPr="00AF60BC">
              <w:t xml:space="preserve"> die sie sammeln müssen.</w:t>
            </w:r>
          </w:p>
          <w:p w14:paraId="64C5D27F" w14:textId="2AE98D23" w:rsidR="00AA0D5D" w:rsidRPr="00AF60BC" w:rsidRDefault="00AA0D5D" w:rsidP="00EA788C">
            <w:pPr>
              <w:pStyle w:val="01Eingabe1"/>
            </w:pPr>
          </w:p>
        </w:tc>
        <w:tc>
          <w:tcPr>
            <w:tcW w:w="1915" w:type="dxa"/>
          </w:tcPr>
          <w:p w14:paraId="1429503E" w14:textId="70E969C6" w:rsidR="001543EB" w:rsidRPr="00AF60BC" w:rsidRDefault="007F3FD0" w:rsidP="000E7309">
            <w:pPr>
              <w:pStyle w:val="01Eingabe1"/>
            </w:pPr>
            <w:r w:rsidRPr="00AF60BC">
              <w:lastRenderedPageBreak/>
              <w:t>Tweet</w:t>
            </w:r>
          </w:p>
        </w:tc>
      </w:tr>
      <w:tr w:rsidR="005D224B" w:rsidRPr="0082699C" w14:paraId="1418458F" w14:textId="77777777" w:rsidTr="2748198C">
        <w:trPr>
          <w:trHeight w:val="956"/>
        </w:trPr>
        <w:tc>
          <w:tcPr>
            <w:tcW w:w="1418" w:type="dxa"/>
          </w:tcPr>
          <w:p w14:paraId="3E45D93F" w14:textId="4A41D859" w:rsidR="001F7DB7" w:rsidRPr="0082699C" w:rsidRDefault="00F24AF5" w:rsidP="000E7309">
            <w:pPr>
              <w:pStyle w:val="01Eingabe1"/>
            </w:pPr>
            <w:r>
              <w:t>1h</w:t>
            </w:r>
            <w:r w:rsidR="00481124">
              <w:t xml:space="preserve"> </w:t>
            </w:r>
            <w:r>
              <w:t>40 min</w:t>
            </w:r>
          </w:p>
        </w:tc>
        <w:tc>
          <w:tcPr>
            <w:tcW w:w="6870" w:type="dxa"/>
          </w:tcPr>
          <w:p w14:paraId="10AB6146" w14:textId="1FEAA666" w:rsidR="00655A45" w:rsidRDefault="00655A45" w:rsidP="00EA29B4">
            <w:pPr>
              <w:rPr>
                <w:rStyle w:val="eop"/>
                <w:b/>
                <w:color w:val="000000"/>
                <w:shd w:val="clear" w:color="auto" w:fill="FFFFFF"/>
              </w:rPr>
            </w:pPr>
            <w:r w:rsidRPr="23616C7C">
              <w:rPr>
                <w:rStyle w:val="normaltextrun"/>
                <w:b/>
                <w:color w:val="000000"/>
                <w:shd w:val="clear" w:color="auto" w:fill="FFFFFF"/>
              </w:rPr>
              <w:t>Hauptteil:</w:t>
            </w:r>
            <w:r w:rsidRPr="23616C7C">
              <w:rPr>
                <w:rStyle w:val="eop"/>
                <w:b/>
                <w:color w:val="000000"/>
                <w:shd w:val="clear" w:color="auto" w:fill="FFFFFF"/>
              </w:rPr>
              <w:t> </w:t>
            </w:r>
          </w:p>
          <w:p w14:paraId="4C53B864" w14:textId="73C0F896" w:rsidR="01A66179" w:rsidRDefault="1DF8EF2A" w:rsidP="35B0032E">
            <w:pPr>
              <w:pStyle w:val="01Eingabe1"/>
              <w:rPr>
                <w:szCs w:val="22"/>
              </w:rPr>
            </w:pPr>
            <w:r>
              <w:t xml:space="preserve">Es gibt </w:t>
            </w:r>
            <w:r w:rsidR="31D2800D">
              <w:t>zwei</w:t>
            </w:r>
            <w:r>
              <w:t xml:space="preserve"> Posten, </w:t>
            </w:r>
            <w:r w:rsidR="31D2800D">
              <w:t xml:space="preserve">bei </w:t>
            </w:r>
            <w:r w:rsidR="2737435C">
              <w:t>welchen</w:t>
            </w:r>
            <w:r>
              <w:t xml:space="preserve"> immer eine Person ist, zu denen die TNs gehen können. Bei den Posten können </w:t>
            </w:r>
            <w:r w:rsidR="5754C31B">
              <w:t xml:space="preserve">sie </w:t>
            </w:r>
            <w:r w:rsidR="06155A5C">
              <w:t xml:space="preserve">verschiedene </w:t>
            </w:r>
            <w:r w:rsidR="77B4C6C7">
              <w:t xml:space="preserve">Spiele </w:t>
            </w:r>
            <w:r w:rsidR="26755E08">
              <w:t xml:space="preserve">spielen, </w:t>
            </w:r>
            <w:r w:rsidR="57CE3F70">
              <w:t>um herauszufinden, wer der Räuber unter den Personen ist.</w:t>
            </w:r>
          </w:p>
          <w:p w14:paraId="3A726C75" w14:textId="5A58B7EC" w:rsidR="74A0D53B" w:rsidRDefault="74A0D53B" w:rsidP="74A0D53B">
            <w:pPr>
              <w:rPr>
                <w:szCs w:val="22"/>
              </w:rPr>
            </w:pPr>
          </w:p>
          <w:p w14:paraId="4C233823" w14:textId="6F5DF8EE" w:rsidR="00B56E67" w:rsidRPr="00B56E67" w:rsidRDefault="2748198C" w:rsidP="2748198C">
            <w:pPr>
              <w:pStyle w:val="01Eingabe1"/>
              <w:numPr>
                <w:ilvl w:val="0"/>
                <w:numId w:val="22"/>
              </w:numPr>
              <w:rPr>
                <w:rFonts w:eastAsia="Cambria" w:cs="Cambria"/>
                <w:b/>
                <w:bCs/>
              </w:rPr>
            </w:pPr>
            <w:r w:rsidRPr="2748198C">
              <w:rPr>
                <w:b/>
                <w:bCs/>
              </w:rPr>
              <w:t>Posten: (Täter/Imposter)</w:t>
            </w:r>
            <w:r w:rsidR="6A7690DC">
              <w:br/>
            </w:r>
            <w:r>
              <w:t xml:space="preserve">Der </w:t>
            </w:r>
            <w:r w:rsidRPr="2748198C">
              <w:rPr>
                <w:b/>
                <w:bCs/>
              </w:rPr>
              <w:t xml:space="preserve">Räuber </w:t>
            </w:r>
            <w:r>
              <w:t xml:space="preserve">ist als Kasperli verkleidet. Bei ihm werden die drei Spiele “Königsvölk”, “Schere Stein Papier” und “Mörderlis” gespielt. </w:t>
            </w:r>
            <w:r w:rsidR="6A7690DC">
              <w:br/>
            </w:r>
            <w:r w:rsidR="6A7690DC">
              <w:br/>
            </w:r>
            <w:r w:rsidRPr="2748198C">
              <w:rPr>
                <w:b/>
                <w:bCs/>
              </w:rPr>
              <w:t>Königsvölk:</w:t>
            </w:r>
            <w:r>
              <w:t xml:space="preserve"> Es treten zwei Gruppen gegeneinander an. Vor dem Spiel wird in der Gruppe entschieden, wer der König. Die andere Gruppe darf es aber nicht wissen. Es wird mit einem Ball gespielt. Wie in einem normalen Völk, muss der Spieler, der getroffen wurde, in den Himmel gehen, dass hinter dem Feld des Gegners liegt. Ziel ist es, dass der König abgeschossen wird. Wenn der König getroffen wurde, endet das Spiel direkt und das Team mit einem stehenden König gewinnt. </w:t>
            </w:r>
            <w:r w:rsidR="6A7690DC">
              <w:br/>
            </w:r>
            <w:r w:rsidR="6A7690DC">
              <w:br/>
            </w:r>
            <w:r w:rsidRPr="2748198C">
              <w:rPr>
                <w:b/>
                <w:bCs/>
              </w:rPr>
              <w:t>Schere Stein Papier:</w:t>
            </w:r>
            <w:r>
              <w:t xml:space="preserve"> Zwei Spieler treten gegeneinander an. Nachdem man “Schere, Stein, Papier” sagt, muss man eins von drei Optionen nehmen. Schere ist effektiv gegen Papier, Stein ist effektiv gegen Schere und Papier ist effektiv gegen Stein. Ziehen beide Spieler das Gleiche, müssen sie erneut das Spiel von neu machen.</w:t>
            </w:r>
          </w:p>
          <w:p w14:paraId="3DD23A22" w14:textId="77777777" w:rsidR="00B56E67" w:rsidRDefault="00B56E67" w:rsidP="00B56E67">
            <w:pPr>
              <w:pStyle w:val="01Eingabe1"/>
              <w:ind w:left="720"/>
            </w:pPr>
          </w:p>
          <w:p w14:paraId="09769A31" w14:textId="6272ED35" w:rsidR="00B031BD" w:rsidRPr="00B031BD" w:rsidRDefault="2748198C" w:rsidP="2748198C">
            <w:pPr>
              <w:pStyle w:val="01Eingabe1"/>
              <w:ind w:left="720"/>
              <w:rPr>
                <w:rFonts w:eastAsia="Cambria" w:cs="Cambria"/>
                <w:b/>
                <w:bCs/>
              </w:rPr>
            </w:pPr>
            <w:r w:rsidRPr="2748198C">
              <w:rPr>
                <w:b/>
                <w:bCs/>
              </w:rPr>
              <w:t>Mörderlis:</w:t>
            </w:r>
            <w:r>
              <w:t xml:space="preserve"> Bei Mörderlis wird ein Kreis gebildet. Jemand geht im Kreis herum und flüstert zu allem zu, ob die Person der Mörder ist, oder nicht. Es hat immer nur ein Mörder. Es wird auch noch ein Detektiv bestimmt, der in der Mitte des Kreises steht. Er muss dann herausfinden, wer der Mörder ist. Der Mörder kann während des Spiels Leute umbringen, indem er ihnen ein Signal gibt (wie anblinzeln oder Zunge rausstrecken). Die Personen im Kreis, denen ein Signal vom Mörder gegeben wurden, müssen an der Stelle hinhocken.</w:t>
            </w:r>
            <w:r w:rsidR="00B56E67">
              <w:br/>
            </w:r>
            <w:r w:rsidR="00B56E67">
              <w:br/>
            </w:r>
            <w:r>
              <w:t>Beim Spiel soll er immer wieder ein bisschen bescheissen und er soll auch versuchen ein paar Münzen zu klauen, so dass die TNs dies bemerken können, aber es nicht zu offensichtlich ist.</w:t>
            </w:r>
            <w:r w:rsidR="00B56E67">
              <w:br/>
            </w:r>
          </w:p>
          <w:p w14:paraId="076C7FBB" w14:textId="335E1EB4" w:rsidR="00006BC7" w:rsidRPr="004E6DD2" w:rsidRDefault="2B595B10" w:rsidP="004E6DD2">
            <w:pPr>
              <w:pStyle w:val="01Eingabe1"/>
              <w:numPr>
                <w:ilvl w:val="0"/>
                <w:numId w:val="22"/>
              </w:numPr>
              <w:rPr>
                <w:rFonts w:eastAsia="Cambria"/>
                <w:b/>
                <w:bCs/>
              </w:rPr>
            </w:pPr>
            <w:r w:rsidRPr="2B595B10">
              <w:rPr>
                <w:b/>
                <w:bCs/>
              </w:rPr>
              <w:lastRenderedPageBreak/>
              <w:t>Posten: (Kein Täter)</w:t>
            </w:r>
            <w:r w:rsidR="006D5778">
              <w:rPr>
                <w:b/>
                <w:bCs/>
              </w:rPr>
              <w:t xml:space="preserve"> </w:t>
            </w:r>
            <w:r w:rsidR="00C56D23">
              <w:rPr>
                <w:b/>
                <w:bCs/>
              </w:rPr>
              <w:t>Tweet</w:t>
            </w:r>
            <w:r>
              <w:br/>
              <w:t xml:space="preserve">Beim </w:t>
            </w:r>
            <w:r w:rsidRPr="2B595B10">
              <w:rPr>
                <w:b/>
                <w:bCs/>
              </w:rPr>
              <w:t xml:space="preserve">Seppli </w:t>
            </w:r>
            <w:r>
              <w:t xml:space="preserve">werden </w:t>
            </w:r>
            <w:r w:rsidR="1187B347">
              <w:t>drei Rennspiele</w:t>
            </w:r>
            <w:r>
              <w:t xml:space="preserve"> gespielt. Das wären der “Eierlauf</w:t>
            </w:r>
            <w:r w:rsidR="310400E2">
              <w:t>”,</w:t>
            </w:r>
            <w:r w:rsidR="3E358E82">
              <w:t xml:space="preserve"> die</w:t>
            </w:r>
            <w:r w:rsidR="310400E2">
              <w:t xml:space="preserve"> “</w:t>
            </w:r>
            <w:r w:rsidR="5F7FA133">
              <w:t>Kartenstafette</w:t>
            </w:r>
            <w:r w:rsidR="02D1B73B">
              <w:t>”</w:t>
            </w:r>
            <w:r>
              <w:t xml:space="preserve"> und ein Parcour, der mit Hindernissen belegt ist.</w:t>
            </w:r>
            <w:r>
              <w:br/>
            </w:r>
            <w:r>
              <w:br/>
            </w:r>
            <w:r w:rsidRPr="5E624383">
              <w:rPr>
                <w:b/>
              </w:rPr>
              <w:t>Eierlauf:</w:t>
            </w:r>
            <w:r>
              <w:t xml:space="preserve"> Beim Eierlauf läuft man eine bestimmte Strecke ab mit einem Ei, den man auf einem Löffel hält. Man muss erstmals vorsichtig durch einen Slalom laufen. Bei der hintersten Fahne muss man fünf Mal um die Fahne herumdrehen und wieder durch den Slalom zurückgehen. Ziel ist es, den Parcour abzuschliessen, ohne dass das Ei herunterfällt.</w:t>
            </w:r>
          </w:p>
          <w:p w14:paraId="25E460A4" w14:textId="686CE865" w:rsidR="002F26C6" w:rsidRPr="002F26C6" w:rsidRDefault="00006BC7" w:rsidP="00006BC7">
            <w:pPr>
              <w:pStyle w:val="01Eingabe1"/>
              <w:ind w:left="720"/>
              <w:rPr>
                <w:rFonts w:eastAsia="Cambria"/>
                <w:b/>
                <w:bCs/>
              </w:rPr>
            </w:pPr>
            <w:r>
              <w:rPr>
                <w:b/>
                <w:bCs/>
              </w:rPr>
              <w:br/>
            </w:r>
            <w:r w:rsidR="2B595B10">
              <w:rPr>
                <w:noProof/>
              </w:rPr>
              <mc:AlternateContent>
                <mc:Choice Requires="wpg">
                  <w:drawing>
                    <wp:inline distT="0" distB="0" distL="0" distR="0" wp14:anchorId="10901CEC" wp14:editId="6614F7AA">
                      <wp:extent cx="3460139" cy="557213"/>
                      <wp:effectExtent l="0" t="0" r="26035" b="0"/>
                      <wp:docPr id="903869494" name="Gruppieren 4"/>
                      <wp:cNvGraphicFramePr/>
                      <a:graphic xmlns:a="http://schemas.openxmlformats.org/drawingml/2006/main">
                        <a:graphicData uri="http://schemas.microsoft.com/office/word/2010/wordprocessingGroup">
                          <wpg:wgp>
                            <wpg:cNvGrpSpPr/>
                            <wpg:grpSpPr>
                              <a:xfrm>
                                <a:off x="0" y="0"/>
                                <a:ext cx="3460139" cy="557213"/>
                                <a:chOff x="0" y="0"/>
                                <a:chExt cx="3460140" cy="557212"/>
                              </a:xfrm>
                            </wpg:grpSpPr>
                            <wps:wsp>
                              <wps:cNvPr id="5" name="Pfeil: nach oben gekrümmt 2"/>
                              <wps:cNvSpPr/>
                              <wps:spPr>
                                <a:xfrm rot="-5640000" flipH="1">
                                  <a:off x="3183915" y="209549"/>
                                  <a:ext cx="342900" cy="209550"/>
                                </a:xfrm>
                                <a:prstGeom prst="curvedUp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6" name="Pfeil: nach oben gekrümmt 3"/>
                              <wps:cNvSpPr/>
                              <wps:spPr>
                                <a:xfrm rot="5400000" flipH="1">
                                  <a:off x="2850540" y="209549"/>
                                  <a:ext cx="342900" cy="209550"/>
                                </a:xfrm>
                                <a:prstGeom prst="curvedUp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7" name="Pfeil: Fünfeck 4"/>
                              <wps:cNvSpPr/>
                              <wps:spPr>
                                <a:xfrm>
                                  <a:off x="85725" y="0"/>
                                  <a:ext cx="797902" cy="523875"/>
                                </a:xfrm>
                                <a:prstGeom prst="homePlate">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8" name="Rechteck 5"/>
                              <wps:cNvSpPr/>
                              <wps:spPr>
                                <a:xfrm rot="10800000" flipH="1" flipV="1">
                                  <a:off x="0" y="85725"/>
                                  <a:ext cx="911469" cy="438150"/>
                                </a:xfrm>
                                <a:prstGeom prst="rect">
                                  <a:avLst/>
                                </a:prstGeom>
                                <a:noFill/>
                                <a:ln>
                                  <a:noFill/>
                                </a:ln>
                              </wps:spPr>
                              <wps:txbx>
                                <w:txbxContent>
                                  <w:p w14:paraId="60D7D43C" w14:textId="77777777" w:rsidR="00535364" w:rsidRDefault="00535364" w:rsidP="00535364">
                                    <w:pPr>
                                      <w:spacing w:line="256" w:lineRule="auto"/>
                                      <w:rPr>
                                        <w:rFonts w:ascii="Calibri" w:hAnsi="Calibri" w:cs="Calibri"/>
                                        <w:color w:val="FFFFFF"/>
                                        <w:sz w:val="28"/>
                                        <w:szCs w:val="28"/>
                                        <w:lang w:val="en-US"/>
                                      </w:rPr>
                                    </w:pPr>
                                    <w:r>
                                      <w:rPr>
                                        <w:rFonts w:ascii="Calibri" w:hAnsi="Calibri" w:cs="Calibri"/>
                                        <w:color w:val="FFFFFF"/>
                                        <w:sz w:val="28"/>
                                        <w:szCs w:val="28"/>
                                        <w:lang w:val="en-US"/>
                                      </w:rPr>
                                      <w:t>Start/Ziel</w:t>
                                    </w:r>
                                  </w:p>
                                </w:txbxContent>
                              </wps:txbx>
                              <wps:bodyPr anchor="t"/>
                            </wps:wsp>
                            <wps:wsp>
                              <wps:cNvPr id="9" name="Halbbogen 6"/>
                              <wps:cNvSpPr/>
                              <wps:spPr>
                                <a:xfrm flipH="1">
                                  <a:off x="959827" y="80962"/>
                                  <a:ext cx="533400" cy="466725"/>
                                </a:xfrm>
                                <a:prstGeom prst="blockArc">
                                  <a:avLst/>
                                </a:prstGeom>
                                <a:ln>
                                  <a:no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0" name="Halbbogen 7"/>
                              <wps:cNvSpPr/>
                              <wps:spPr>
                                <a:xfrm rot="-10800000" flipH="1">
                                  <a:off x="1378927" y="71437"/>
                                  <a:ext cx="533400" cy="466725"/>
                                </a:xfrm>
                                <a:prstGeom prst="blockArc">
                                  <a:avLst/>
                                </a:prstGeom>
                                <a:ln>
                                  <a:no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1" name="Halbbogen 8"/>
                              <wps:cNvSpPr/>
                              <wps:spPr>
                                <a:xfrm rot="-10800000" flipH="1">
                                  <a:off x="2217127" y="80962"/>
                                  <a:ext cx="533400" cy="466725"/>
                                </a:xfrm>
                                <a:prstGeom prst="blockArc">
                                  <a:avLst/>
                                </a:prstGeom>
                                <a:ln>
                                  <a:no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 name="Halbbogen 9"/>
                              <wps:cNvSpPr/>
                              <wps:spPr>
                                <a:xfrm flipH="1">
                                  <a:off x="1798027" y="90487"/>
                                  <a:ext cx="533400" cy="466725"/>
                                </a:xfrm>
                                <a:prstGeom prst="blockArc">
                                  <a:avLst/>
                                </a:prstGeom>
                                <a:ln>
                                  <a:no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 name="Gleichschenkliges Dreieck 10"/>
                              <wps:cNvSpPr/>
                              <wps:spPr>
                                <a:xfrm rot="16200000" flipH="1" flipV="1">
                                  <a:off x="1226527" y="52387"/>
                                  <a:ext cx="171450" cy="152400"/>
                                </a:xfrm>
                                <a:prstGeom prst="triangle">
                                  <a:avLst/>
                                </a:prstGeom>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 name="Gerade Verbindung mit Pfeil 11"/>
                              <wps:cNvCnPr>
                                <a:stCxn id="10" idx="2"/>
                              </wps:cNvCnPr>
                              <wps:spPr>
                                <a:xfrm rot="5400000" flipV="1">
                                  <a:off x="1066983" y="207168"/>
                                  <a:ext cx="333375" cy="4763"/>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15" name="Gerade Verbindung mit Pfeil 12"/>
                              <wps:cNvCnPr/>
                              <wps:spPr>
                                <a:xfrm rot="5400000" flipV="1">
                                  <a:off x="1490846" y="207168"/>
                                  <a:ext cx="333375" cy="4763"/>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16" name="Gleichschenkliges Dreieck 13"/>
                              <wps:cNvSpPr/>
                              <wps:spPr>
                                <a:xfrm rot="16200000" flipH="1" flipV="1">
                                  <a:off x="1650390" y="52387"/>
                                  <a:ext cx="171450" cy="152400"/>
                                </a:xfrm>
                                <a:prstGeom prst="triangle">
                                  <a:avLst/>
                                </a:prstGeom>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7" name="Gleichschenkliges Dreieck 14"/>
                              <wps:cNvSpPr/>
                              <wps:spPr>
                                <a:xfrm rot="16200000" flipH="1" flipV="1">
                                  <a:off x="2483828" y="52387"/>
                                  <a:ext cx="171450" cy="152400"/>
                                </a:xfrm>
                                <a:prstGeom prst="triangle">
                                  <a:avLst/>
                                </a:prstGeom>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8" name="Gerade Verbindung mit Pfeil 15"/>
                              <wps:cNvCnPr/>
                              <wps:spPr>
                                <a:xfrm rot="5400000" flipV="1">
                                  <a:off x="2324284" y="207168"/>
                                  <a:ext cx="333375" cy="4763"/>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19" name="Gleichschenkliges Dreieck 16"/>
                              <wps:cNvSpPr/>
                              <wps:spPr>
                                <a:xfrm rot="16200000" flipH="1" flipV="1">
                                  <a:off x="2059965" y="52387"/>
                                  <a:ext cx="171450" cy="152400"/>
                                </a:xfrm>
                                <a:prstGeom prst="triangle">
                                  <a:avLst/>
                                </a:prstGeom>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0" name="Gerade Verbindung mit Pfeil 17"/>
                              <wps:cNvCnPr/>
                              <wps:spPr>
                                <a:xfrm rot="5400000" flipV="1">
                                  <a:off x="1900421" y="207168"/>
                                  <a:ext cx="333375" cy="4763"/>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1" name="Gleichschenkliges Dreieck 18"/>
                              <wps:cNvSpPr/>
                              <wps:spPr>
                                <a:xfrm rot="16200000" flipH="1" flipV="1">
                                  <a:off x="3183915" y="42862"/>
                                  <a:ext cx="171450" cy="152400"/>
                                </a:xfrm>
                                <a:prstGeom prst="triangle">
                                  <a:avLst/>
                                </a:prstGeom>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2" name="Gerade Verbindung mit Pfeil 19"/>
                              <wps:cNvCnPr/>
                              <wps:spPr>
                                <a:xfrm rot="5400000" flipV="1">
                                  <a:off x="3024371" y="197643"/>
                                  <a:ext cx="333375" cy="4763"/>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10901CEC" id="Gruppieren 4" o:spid="_x0000_s1026" style="width:272.45pt;height:43.9pt;mso-position-horizontal-relative:char;mso-position-vertical-relative:line" coordsize="34601,5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">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Pfeil: nach oben gekrümmt 2" o:spid="_x0000_s1027" type="#_x0000_t104" style="position:absolute;left:31838;top:2095;width:3429;height:2096;rotation:9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" adj="15000,19950,5400" fillcolor="#5b9bd5 [3204]" strokecolor="#1f4d78 [1604]" strokeweight="1pt"/>
                      <v:shape id="Pfeil: nach oben gekrümmt 3" o:spid="_x0000_s1028" type="#_x0000_t104" style="position:absolute;left:28505;top:2095;width:3429;height:2095;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" adj="15000,19950,5400" fillcolor="#5b9bd5 [3204]" strokecolor="#1f4d78 [1604]"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feil: Fünfeck 4" o:spid="_x0000_s1029" type="#_x0000_t15" style="position:absolute;left:857;width:7979;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" adj="14509" fillcolor="#5b9bd5 [3204]" strokecolor="#1f4d78 [1604]" strokeweight="1pt"/>
                      <v:rect id="Rechteck 5" o:spid="_x0000_s1030" style="position:absolute;top:857;width:9114;height:4381;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" filled="f" stroked="f">
                        <v:textbox>
                          <w:txbxContent>
                            <w:p w14:paraId="60D7D43C" w14:textId="77777777" w:rsidR="00535364" w:rsidRDefault="00535364" w:rsidP="00535364">
                              <w:pPr>
                                <w:spacing w:line="256" w:lineRule="auto"/>
                                <w:rPr>
                                  <w:rFonts w:ascii="Calibri" w:hAnsi="Calibri" w:cs="Calibri"/>
                                  <w:color w:val="FFFFFF"/>
                                  <w:sz w:val="28"/>
                                  <w:szCs w:val="28"/>
                                  <w:lang w:val="en-US"/>
                                </w:rPr>
                              </w:pPr>
                              <w:r>
                                <w:rPr>
                                  <w:rFonts w:ascii="Calibri" w:hAnsi="Calibri" w:cs="Calibri"/>
                                  <w:color w:val="FFFFFF"/>
                                  <w:sz w:val="28"/>
                                  <w:szCs w:val="28"/>
                                  <w:lang w:val="en-US"/>
                                </w:rPr>
                                <w:t>Start/Ziel</w:t>
                              </w:r>
                            </w:p>
                          </w:txbxContent>
                        </v:textbox>
                      </v:rect>
                      <v:shape id="Halbbogen 6" o:spid="_x0000_s1031" style="position:absolute;left:9598;top:809;width:5334;height:4667;flip:x;visibility:visible;mso-wrap-style:square;v-text-anchor:middle" coordsize="533400,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" path="m,233363c,104480,119406,,266700,,413994,,533400,104480,533400,233363r-116681,c416719,168922,349553,116682,266700,116682v-82853,,-150019,52240,-150019,116681l,233363xe" fillcolor="#5b9bd5 [3204]" stroked="f" strokeweight="1pt">
                        <v:stroke joinstyle="miter"/>
                        <v:path arrowok="t" o:connecttype="custom" o:connectlocs="0,233363;266700,0;533400,233363;416719,233363;266700,116682;116681,233363;0,233363" o:connectangles="0,0,0,0,0,0,0"/>
                      </v:shape>
                      <v:shape id="Halbbogen 7" o:spid="_x0000_s1032" style="position:absolute;left:13789;top:714;width:5334;height:4667;rotation:180;flip:x;visibility:visible;mso-wrap-style:square;v-text-anchor:middle" coordsize="533400,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" path="m,233363c,104480,119406,,266700,,413994,,533400,104480,533400,233363r-116681,c416719,168922,349553,116682,266700,116682v-82853,,-150019,52240,-150019,116681l,233363xe" fillcolor="#5b9bd5 [3204]" stroked="f" strokeweight="1pt">
                        <v:stroke joinstyle="miter"/>
                        <v:path arrowok="t" o:connecttype="custom" o:connectlocs="0,233363;266700,0;533400,233363;416719,233363;266700,116682;116681,233363;0,233363" o:connectangles="0,0,0,0,0,0,0"/>
                      </v:shape>
                      <v:shape id="Halbbogen 8" o:spid="_x0000_s1033" style="position:absolute;left:22171;top:809;width:5334;height:4667;rotation:180;flip:x;visibility:visible;mso-wrap-style:square;v-text-anchor:middle" coordsize="533400,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" path="m,233363c,104480,119406,,266700,,413994,,533400,104480,533400,233363r-116681,c416719,168922,349553,116682,266700,116682v-82853,,-150019,52240,-150019,116681l,233363xe" fillcolor="#5b9bd5 [3204]" stroked="f" strokeweight="1pt">
                        <v:stroke joinstyle="miter"/>
                        <v:path arrowok="t" o:connecttype="custom" o:connectlocs="0,233363;266700,0;533400,233363;416719,233363;266700,116682;116681,233363;0,233363" o:connectangles="0,0,0,0,0,0,0"/>
                      </v:shape>
                      <v:shape id="Halbbogen 9" o:spid="_x0000_s1034" style="position:absolute;left:17980;top:904;width:5334;height:4668;flip:x;visibility:visible;mso-wrap-style:square;v-text-anchor:middle" coordsize="533400,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" path="m,233363c,104480,119406,,266700,,413994,,533400,104480,533400,233363r-116681,c416719,168922,349553,116682,266700,116682v-82853,,-150019,52240,-150019,116681l,233363xe" fillcolor="#5b9bd5 [3204]" stroked="f" strokeweight="1pt">
                        <v:stroke joinstyle="miter"/>
                        <v:path arrowok="t" o:connecttype="custom" o:connectlocs="0,233363;266700,0;533400,233363;416719,233363;266700,116682;116681,233363;0,233363" o:connectangles="0,0,0,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10" o:spid="_x0000_s1035" type="#_x0000_t5" style="position:absolute;left:12264;top:524;width:1715;height:1524;rotation:-9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" fillcolor="#5b9bd5 [3204]" strokecolor="black [3213]" strokeweight="1pt"/>
                      <v:shapetype id="_x0000_t32" coordsize="21600,21600" o:spt="32" o:oned="t" path="m,l21600,21600e" filled="f">
                        <v:path arrowok="t" fillok="f" o:connecttype="none"/>
                        <o:lock v:ext="edit" shapetype="t"/>
                      </v:shapetype>
                      <v:shape id="Gerade Verbindung mit Pfeil 11" o:spid="_x0000_s1036" type="#_x0000_t32" style="position:absolute;left:10669;top:2071;width:3334;height:48;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" strokecolor="black [3213]" strokeweight="2.25pt">
                        <v:stroke joinstyle="miter"/>
                      </v:shape>
                      <v:shape id="Gerade Verbindung mit Pfeil 12" o:spid="_x0000_s1037" type="#_x0000_t32" style="position:absolute;left:14908;top:2071;width:3334;height:48;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" strokecolor="black [3213]" strokeweight="2.25pt">
                        <v:stroke joinstyle="miter"/>
                      </v:shape>
                      <v:shape id="Gleichschenkliges Dreieck 13" o:spid="_x0000_s1038" type="#_x0000_t5" style="position:absolute;left:16503;top:524;width:1715;height:1524;rotation:-9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" fillcolor="#5b9bd5 [3204]" strokecolor="black [3213]" strokeweight="1pt"/>
                      <v:shape id="Gleichschenkliges Dreieck 14" o:spid="_x0000_s1039" type="#_x0000_t5" style="position:absolute;left:24837;top:524;width:1715;height:1524;rotation:-9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" fillcolor="#5b9bd5 [3204]" strokecolor="black [3213]" strokeweight="1pt"/>
                      <v:shape id="Gerade Verbindung mit Pfeil 15" o:spid="_x0000_s1040" type="#_x0000_t32" style="position:absolute;left:23242;top:2071;width:3334;height:48;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" strokecolor="black [3213]" strokeweight="2.25pt">
                        <v:stroke joinstyle="miter"/>
                      </v:shape>
                      <v:shape id="Gleichschenkliges Dreieck 16" o:spid="_x0000_s1041" type="#_x0000_t5" style="position:absolute;left:20598;top:524;width:1715;height:1524;rotation:-9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" fillcolor="#5b9bd5 [3204]" strokecolor="black [3213]" strokeweight="1pt"/>
                      <v:shape id="Gerade Verbindung mit Pfeil 17" o:spid="_x0000_s1042" type="#_x0000_t32" style="position:absolute;left:19004;top:2071;width:3334;height:47;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" strokecolor="black [3213]" strokeweight="2.25pt">
                        <v:stroke joinstyle="miter"/>
                      </v:shape>
                      <v:shape id="Gleichschenkliges Dreieck 18" o:spid="_x0000_s1043" type="#_x0000_t5" style="position:absolute;left:31839;top:428;width:1714;height:1524;rotation:-9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" fillcolor="#5b9bd5 [3204]" strokecolor="black [3213]" strokeweight="1pt"/>
                      <v:shape id="Gerade Verbindung mit Pfeil 19" o:spid="_x0000_s1044" type="#_x0000_t32" style="position:absolute;left:30243;top:1976;width:3334;height:48;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" strokecolor="black [3213]" strokeweight="2.25pt">
                        <v:stroke joinstyle="miter"/>
                      </v:shape>
                      <w10:anchorlock/>
                    </v:group>
                  </w:pict>
                </mc:Fallback>
              </mc:AlternateContent>
            </w:r>
            <w:r w:rsidR="00E90F59">
              <w:br/>
            </w:r>
            <w:r w:rsidR="2B595B10">
              <w:br/>
            </w:r>
            <w:r w:rsidR="2B595B10" w:rsidRPr="48588599">
              <w:rPr>
                <w:b/>
              </w:rPr>
              <w:t>Parcour (mit Hindernissen):</w:t>
            </w:r>
            <w:r w:rsidR="2B595B10">
              <w:t xml:space="preserve"> Die TNs müssen beim schon oben genanntem Parcour so schnell wie möglich Abschliessen. Sie rennen als erstes durch den Slalom durch. Anschliessend müssen die TNs 10-Mal um die hinterste Fahne drehen. Auf dem Rückweg gehen sie den geraden Weg zurück. Sie müssen auf dem Rückweg aber noch auf einem Bein hüpfen. Es gibt noch zwei Hindernisse (Äste) über die sie noch drüber springen müssen.</w:t>
            </w:r>
          </w:p>
          <w:p w14:paraId="40E42205" w14:textId="150CF719" w:rsidR="00A07DD7" w:rsidRPr="004D3C48" w:rsidRDefault="2B595B10" w:rsidP="00A07DD7">
            <w:pPr>
              <w:pStyle w:val="01Eingabe1"/>
              <w:ind w:left="720"/>
              <w:rPr>
                <w:rFonts w:eastAsia="Cambria"/>
                <w:b/>
              </w:rPr>
            </w:pPr>
            <w:r>
              <w:br/>
            </w:r>
            <w:r>
              <w:rPr>
                <w:noProof/>
              </w:rPr>
              <mc:AlternateContent>
                <mc:Choice Requires="wpg">
                  <w:drawing>
                    <wp:inline distT="0" distB="0" distL="0" distR="0" wp14:anchorId="224A3766" wp14:editId="5D5D403E">
                      <wp:extent cx="3459485" cy="801053"/>
                      <wp:effectExtent l="0" t="0" r="26670" b="0"/>
                      <wp:docPr id="602888056" name="Gruppieren 4"/>
                      <wp:cNvGraphicFramePr/>
                      <a:graphic xmlns:a="http://schemas.openxmlformats.org/drawingml/2006/main">
                        <a:graphicData uri="http://schemas.microsoft.com/office/word/2010/wordprocessingGroup">
                          <wpg:wgp>
                            <wpg:cNvGrpSpPr/>
                            <wpg:grpSpPr>
                              <a:xfrm>
                                <a:off x="0" y="0"/>
                                <a:ext cx="3459485" cy="801053"/>
                                <a:chOff x="0" y="0"/>
                                <a:chExt cx="3459484" cy="801052"/>
                              </a:xfrm>
                            </wpg:grpSpPr>
                            <wps:wsp>
                              <wps:cNvPr id="23" name="Pfeil: nach oben gekrümmt 2"/>
                              <wps:cNvSpPr/>
                              <wps:spPr>
                                <a:xfrm rot="-5640000" flipH="1">
                                  <a:off x="3183451" y="453654"/>
                                  <a:ext cx="342555" cy="209510"/>
                                </a:xfrm>
                                <a:prstGeom prst="curvedUp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4" name="Pfeil: nach oben gekrümmt 3"/>
                              <wps:cNvSpPr/>
                              <wps:spPr>
                                <a:xfrm rot="5400000" flipH="1">
                                  <a:off x="2850139" y="453654"/>
                                  <a:ext cx="342555" cy="209510"/>
                                </a:xfrm>
                                <a:prstGeom prst="curvedUp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5" name="Pfeil: Fünfeck 4"/>
                              <wps:cNvSpPr/>
                              <wps:spPr>
                                <a:xfrm>
                                  <a:off x="85708" y="244402"/>
                                  <a:ext cx="797751" cy="523348"/>
                                </a:xfrm>
                                <a:prstGeom prst="homePlate">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6" name="Rechteck 5"/>
                              <wps:cNvSpPr/>
                              <wps:spPr>
                                <a:xfrm rot="10800000" flipH="1" flipV="1">
                                  <a:off x="0" y="330040"/>
                                  <a:ext cx="911297" cy="437710"/>
                                </a:xfrm>
                                <a:prstGeom prst="rect">
                                  <a:avLst/>
                                </a:prstGeom>
                                <a:noFill/>
                                <a:ln>
                                  <a:noFill/>
                                </a:ln>
                              </wps:spPr>
                              <wps:txbx>
                                <w:txbxContent>
                                  <w:p w14:paraId="29E90BAE" w14:textId="77777777" w:rsidR="007D691F" w:rsidRDefault="007D691F" w:rsidP="007D691F">
                                    <w:pPr>
                                      <w:spacing w:line="252" w:lineRule="auto"/>
                                      <w:rPr>
                                        <w:rFonts w:ascii="Calibri" w:hAnsi="Calibri" w:cs="Calibri"/>
                                        <w:color w:val="FFFFFF"/>
                                        <w:sz w:val="28"/>
                                        <w:szCs w:val="28"/>
                                        <w:lang w:val="en-US"/>
                                      </w:rPr>
                                    </w:pPr>
                                    <w:r>
                                      <w:rPr>
                                        <w:rFonts w:ascii="Calibri" w:hAnsi="Calibri" w:cs="Calibri"/>
                                        <w:color w:val="FFFFFF"/>
                                        <w:sz w:val="28"/>
                                        <w:szCs w:val="28"/>
                                        <w:lang w:val="en-US"/>
                                      </w:rPr>
                                      <w:t>Start/Ziel</w:t>
                                    </w:r>
                                  </w:p>
                                </w:txbxContent>
                              </wps:txbx>
                              <wps:bodyPr anchor="t"/>
                            </wps:wsp>
                            <wps:wsp>
                              <wps:cNvPr id="27" name="Halbbogen 6"/>
                              <wps:cNvSpPr/>
                              <wps:spPr>
                                <a:xfrm flipH="1">
                                  <a:off x="959644" y="325281"/>
                                  <a:ext cx="533299" cy="466255"/>
                                </a:xfrm>
                                <a:prstGeom prst="blockArc">
                                  <a:avLst/>
                                </a:prstGeom>
                                <a:ln>
                                  <a:no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8" name="Halbbogen 7"/>
                              <wps:cNvSpPr/>
                              <wps:spPr>
                                <a:xfrm rot="-10800000" flipH="1">
                                  <a:off x="1378665" y="315766"/>
                                  <a:ext cx="533299" cy="466255"/>
                                </a:xfrm>
                                <a:prstGeom prst="blockArc">
                                  <a:avLst/>
                                </a:prstGeom>
                                <a:ln>
                                  <a:no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 name="Halbbogen 8"/>
                              <wps:cNvSpPr/>
                              <wps:spPr>
                                <a:xfrm rot="-10800000" flipH="1">
                                  <a:off x="2216706" y="325281"/>
                                  <a:ext cx="533299" cy="466255"/>
                                </a:xfrm>
                                <a:prstGeom prst="blockArc">
                                  <a:avLst/>
                                </a:prstGeom>
                                <a:ln>
                                  <a:no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0" name="Halbbogen 9"/>
                              <wps:cNvSpPr/>
                              <wps:spPr>
                                <a:xfrm flipH="1">
                                  <a:off x="1797685" y="334797"/>
                                  <a:ext cx="533299" cy="466255"/>
                                </a:xfrm>
                                <a:prstGeom prst="blockArc">
                                  <a:avLst/>
                                </a:prstGeom>
                                <a:ln>
                                  <a:no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1" name="Gleichschenkliges Dreieck 10"/>
                              <wps:cNvSpPr/>
                              <wps:spPr>
                                <a:xfrm rot="16200000" flipH="1" flipV="1">
                                  <a:off x="1226364" y="296673"/>
                                  <a:ext cx="171277" cy="152372"/>
                                </a:xfrm>
                                <a:prstGeom prst="triangle">
                                  <a:avLst/>
                                </a:prstGeom>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2" name="Gerade Verbindung mit Pfeil 11"/>
                              <wps:cNvCnPr/>
                              <wps:spPr>
                                <a:xfrm rot="5400000" flipV="1">
                                  <a:off x="1066916" y="451359"/>
                                  <a:ext cx="333040" cy="4762"/>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33" name="Gerade Verbindung mit Pfeil 12"/>
                              <wps:cNvCnPr/>
                              <wps:spPr>
                                <a:xfrm rot="5400000" flipV="1">
                                  <a:off x="1490698" y="451359"/>
                                  <a:ext cx="333040" cy="4762"/>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34" name="Gleichschenkliges Dreieck 13"/>
                              <wps:cNvSpPr/>
                              <wps:spPr>
                                <a:xfrm rot="16200000" flipH="1" flipV="1">
                                  <a:off x="1650147" y="296673"/>
                                  <a:ext cx="171277" cy="152372"/>
                                </a:xfrm>
                                <a:prstGeom prst="triangle">
                                  <a:avLst/>
                                </a:prstGeom>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5" name="Gleichschenkliges Dreieck 14"/>
                              <wps:cNvSpPr/>
                              <wps:spPr>
                                <a:xfrm rot="16200000" flipH="1" flipV="1">
                                  <a:off x="2483427" y="296673"/>
                                  <a:ext cx="171277" cy="152372"/>
                                </a:xfrm>
                                <a:prstGeom prst="triangle">
                                  <a:avLst/>
                                </a:prstGeom>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6" name="Gerade Verbindung mit Pfeil 15"/>
                              <wps:cNvCnPr/>
                              <wps:spPr>
                                <a:xfrm rot="5400000" flipV="1">
                                  <a:off x="2323979" y="451359"/>
                                  <a:ext cx="333040" cy="4762"/>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37" name="Gleichschenkliges Dreieck 16"/>
                              <wps:cNvSpPr/>
                              <wps:spPr>
                                <a:xfrm rot="16200000" flipH="1" flipV="1">
                                  <a:off x="2059644" y="296673"/>
                                  <a:ext cx="171277" cy="152372"/>
                                </a:xfrm>
                                <a:prstGeom prst="triangle">
                                  <a:avLst/>
                                </a:prstGeom>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8" name="Gerade Verbindung mit Pfeil 17"/>
                              <wps:cNvCnPr/>
                              <wps:spPr>
                                <a:xfrm rot="5400000" flipV="1">
                                  <a:off x="1900196" y="451359"/>
                                  <a:ext cx="333040" cy="4762"/>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39" name="Gleichschenkliges Dreieck 18"/>
                              <wps:cNvSpPr/>
                              <wps:spPr>
                                <a:xfrm rot="16200000" flipH="1" flipV="1">
                                  <a:off x="3183381" y="287157"/>
                                  <a:ext cx="171277" cy="152372"/>
                                </a:xfrm>
                                <a:prstGeom prst="triangle">
                                  <a:avLst/>
                                </a:prstGeom>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40" name="Gerade Verbindung mit Pfeil 19"/>
                              <wps:cNvCnPr/>
                              <wps:spPr>
                                <a:xfrm rot="5400000" flipV="1">
                                  <a:off x="3023933" y="441844"/>
                                  <a:ext cx="333040" cy="4762"/>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41" name="Pfeil: nach links 20"/>
                              <wps:cNvSpPr/>
                              <wps:spPr>
                                <a:xfrm>
                                  <a:off x="967879" y="75248"/>
                                  <a:ext cx="1790377" cy="218979"/>
                                </a:xfrm>
                                <a:prstGeom prst="left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42" name="Gerade Verbindung mit Pfeil 21"/>
                              <wps:cNvCnPr/>
                              <wps:spPr>
                                <a:xfrm rot="5400000" flipV="1">
                                  <a:off x="2105980" y="152400"/>
                                  <a:ext cx="276225" cy="9525"/>
                                </a:xfrm>
                                <a:prstGeom prst="straightConnector1">
                                  <a:avLst/>
                                </a:prstGeom>
                                <a:ln w="57150">
                                  <a:solidFill>
                                    <a:srgbClr val="C00000"/>
                                  </a:solidFill>
                                </a:ln>
                              </wps:spPr>
                              <wps:style>
                                <a:lnRef idx="1">
                                  <a:schemeClr val="accent1"/>
                                </a:lnRef>
                                <a:fillRef idx="0">
                                  <a:schemeClr val="accent1"/>
                                </a:fillRef>
                                <a:effectRef idx="0">
                                  <a:scrgbClr r="0" g="0" b="0"/>
                                </a:effectRef>
                                <a:fontRef idx="minor">
                                  <a:schemeClr val="tx1"/>
                                </a:fontRef>
                              </wps:style>
                              <wps:bodyPr/>
                            </wps:wsp>
                            <wps:wsp>
                              <wps:cNvPr id="43" name="Gerade Verbindung mit Pfeil 22"/>
                              <wps:cNvCnPr/>
                              <wps:spPr>
                                <a:xfrm rot="5400000">
                                  <a:off x="2229805" y="61913"/>
                                  <a:ext cx="114300" cy="85725"/>
                                </a:xfrm>
                                <a:prstGeom prst="straightConnector1">
                                  <a:avLst/>
                                </a:prstGeom>
                                <a:ln w="57150">
                                  <a:solidFill>
                                    <a:srgbClr val="C00000"/>
                                  </a:solidFill>
                                </a:ln>
                              </wps:spPr>
                              <wps:style>
                                <a:lnRef idx="1">
                                  <a:schemeClr val="accent1"/>
                                </a:lnRef>
                                <a:fillRef idx="0">
                                  <a:schemeClr val="accent1"/>
                                </a:fillRef>
                                <a:effectRef idx="0">
                                  <a:scrgbClr r="0" g="0" b="0"/>
                                </a:effectRef>
                                <a:fontRef idx="minor">
                                  <a:schemeClr val="tx1"/>
                                </a:fontRef>
                              </wps:style>
                              <wps:bodyPr/>
                            </wps:wsp>
                            <wps:wsp>
                              <wps:cNvPr id="44" name="Gerade Verbindung mit Pfeil 23"/>
                              <wps:cNvCnPr/>
                              <wps:spPr>
                                <a:xfrm rot="5400000" flipH="1">
                                  <a:off x="1563054" y="80962"/>
                                  <a:ext cx="114300" cy="85725"/>
                                </a:xfrm>
                                <a:prstGeom prst="straightConnector1">
                                  <a:avLst/>
                                </a:prstGeom>
                                <a:ln w="57150">
                                  <a:solidFill>
                                    <a:srgbClr val="C00000"/>
                                  </a:solidFill>
                                </a:ln>
                              </wps:spPr>
                              <wps:style>
                                <a:lnRef idx="1">
                                  <a:schemeClr val="accent1"/>
                                </a:lnRef>
                                <a:fillRef idx="0">
                                  <a:schemeClr val="accent1"/>
                                </a:fillRef>
                                <a:effectRef idx="0">
                                  <a:scrgbClr r="0" g="0" b="0"/>
                                </a:effectRef>
                                <a:fontRef idx="minor">
                                  <a:schemeClr val="tx1"/>
                                </a:fontRef>
                              </wps:style>
                              <wps:bodyPr/>
                            </wps:wsp>
                            <wps:wsp>
                              <wps:cNvPr id="45" name="Gerade Verbindung mit Pfeil 24"/>
                              <wps:cNvCnPr/>
                              <wps:spPr>
                                <a:xfrm rot="5400000" flipV="1">
                                  <a:off x="1443992" y="133350"/>
                                  <a:ext cx="276225" cy="9525"/>
                                </a:xfrm>
                                <a:prstGeom prst="straightConnector1">
                                  <a:avLst/>
                                </a:prstGeom>
                                <a:ln w="57150">
                                  <a:solidFill>
                                    <a:srgbClr val="C00000"/>
                                  </a:solidFill>
                                </a:ln>
                              </wps:spPr>
                              <wps:style>
                                <a:lnRef idx="1">
                                  <a:schemeClr val="accent1"/>
                                </a:lnRef>
                                <a:fillRef idx="0">
                                  <a:schemeClr val="accent1"/>
                                </a:fillRef>
                                <a:effectRef idx="0">
                                  <a:scrgbClr r="0" g="0" b="0"/>
                                </a:effectRef>
                                <a:fontRef idx="minor">
                                  <a:schemeClr val="tx1"/>
                                </a:fontRef>
                              </wps:style>
                              <wps:bodyPr/>
                            </wps:wsp>
                            <wps:wsp>
                              <wps:cNvPr id="46" name="Gerade Verbindung mit Pfeil 25"/>
                              <wps:cNvCnPr/>
                              <wps:spPr>
                                <a:xfrm rot="5400000">
                                  <a:off x="1491617" y="157163"/>
                                  <a:ext cx="114300" cy="85725"/>
                                </a:xfrm>
                                <a:prstGeom prst="straightConnector1">
                                  <a:avLst/>
                                </a:prstGeom>
                                <a:ln w="57150">
                                  <a:solidFill>
                                    <a:srgbClr val="C00000"/>
                                  </a:solidFill>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224A3766" id="_x0000_s1045" style="width:272.4pt;height:63.1pt;mso-position-horizontal-relative:char;mso-position-vertical-relative:line" coordsize="34594,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">
                      <v:shape id="Pfeil: nach oben gekrümmt 2" o:spid="_x0000_s1046" type="#_x0000_t104" style="position:absolute;left:31834;top:4536;width:3425;height:2095;rotation:9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" adj="14995,19949,5400" fillcolor="#5b9bd5 [3204]" strokecolor="#1f4d78 [1604]" strokeweight="1pt"/>
                      <v:shape id="Pfeil: nach oben gekrümmt 3" o:spid="_x0000_s1047" type="#_x0000_t104" style="position:absolute;left:28501;top:4536;width:3425;height:2095;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" adj="14995,19949,5400" fillcolor="#5b9bd5 [3204]" strokecolor="#1f4d78 [1604]" strokeweight="1pt"/>
                      <v:shape id="Pfeil: Fünfeck 4" o:spid="_x0000_s1048" type="#_x0000_t15" style="position:absolute;left:857;top:2444;width:7977;height:5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" adj="14515" fillcolor="#5b9bd5 [3204]" strokecolor="#1f4d78 [1604]" strokeweight="1pt"/>
                      <v:rect id="Rechteck 5" o:spid="_x0000_s1049" style="position:absolute;top:3300;width:9112;height:4377;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" filled="f" stroked="f">
                        <v:textbox>
                          <w:txbxContent>
                            <w:p w14:paraId="29E90BAE" w14:textId="77777777" w:rsidR="007D691F" w:rsidRDefault="007D691F" w:rsidP="007D691F">
                              <w:pPr>
                                <w:spacing w:line="252" w:lineRule="auto"/>
                                <w:rPr>
                                  <w:rFonts w:ascii="Calibri" w:hAnsi="Calibri" w:cs="Calibri"/>
                                  <w:color w:val="FFFFFF"/>
                                  <w:sz w:val="28"/>
                                  <w:szCs w:val="28"/>
                                  <w:lang w:val="en-US"/>
                                </w:rPr>
                              </w:pPr>
                              <w:r>
                                <w:rPr>
                                  <w:rFonts w:ascii="Calibri" w:hAnsi="Calibri" w:cs="Calibri"/>
                                  <w:color w:val="FFFFFF"/>
                                  <w:sz w:val="28"/>
                                  <w:szCs w:val="28"/>
                                  <w:lang w:val="en-US"/>
                                </w:rPr>
                                <w:t>Start/Ziel</w:t>
                              </w:r>
                            </w:p>
                          </w:txbxContent>
                        </v:textbox>
                      </v:rect>
                      <v:shape id="Halbbogen 6" o:spid="_x0000_s1050" style="position:absolute;left:9596;top:3252;width:5333;height:4663;flip:x;visibility:visible;mso-wrap-style:square;v-text-anchor:middle" coordsize="533299,46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" path="m,233128c,104375,119383,,266650,,413917,,533300,104375,533300,233128r-116565,c416735,168751,349539,116564,266649,116564v-82890,,-150086,52187,-150086,116564l,233128xe" fillcolor="#5b9bd5 [3204]" stroked="f" strokeweight="1pt">
                        <v:stroke joinstyle="miter"/>
                        <v:path arrowok="t" o:connecttype="custom" o:connectlocs="0,233128;266650,0;533300,233128;416735,233128;266649,116564;116563,233128;0,233128" o:connectangles="0,0,0,0,0,0,0"/>
                      </v:shape>
                      <v:shape id="Halbbogen 7" o:spid="_x0000_s1051" style="position:absolute;left:13786;top:3157;width:5333;height:4663;rotation:180;flip:x;visibility:visible;mso-wrap-style:square;v-text-anchor:middle" coordsize="533299,46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" path="m,233128c,104375,119383,,266650,,413917,,533300,104375,533300,233128r-116565,c416735,168751,349539,116564,266649,116564v-82890,,-150086,52187,-150086,116564l,233128xe" fillcolor="#5b9bd5 [3204]" stroked="f" strokeweight="1pt">
                        <v:stroke joinstyle="miter"/>
                        <v:path arrowok="t" o:connecttype="custom" o:connectlocs="0,233128;266650,0;533300,233128;416735,233128;266649,116564;116563,233128;0,233128" o:connectangles="0,0,0,0,0,0,0"/>
                      </v:shape>
                      <v:shape id="Halbbogen 8" o:spid="_x0000_s1052" style="position:absolute;left:22167;top:3252;width:5333;height:4663;rotation:180;flip:x;visibility:visible;mso-wrap-style:square;v-text-anchor:middle" coordsize="533299,46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" path="m,233128c,104375,119383,,266650,,413917,,533300,104375,533300,233128r-116565,c416735,168751,349539,116564,266649,116564v-82890,,-150086,52187,-150086,116564l,233128xe" fillcolor="#5b9bd5 [3204]" stroked="f" strokeweight="1pt">
                        <v:stroke joinstyle="miter"/>
                        <v:path arrowok="t" o:connecttype="custom" o:connectlocs="0,233128;266650,0;533300,233128;416735,233128;266649,116564;116563,233128;0,233128" o:connectangles="0,0,0,0,0,0,0"/>
                      </v:shape>
                      <v:shape id="Halbbogen 9" o:spid="_x0000_s1053" style="position:absolute;left:17976;top:3347;width:5333;height:4663;flip:x;visibility:visible;mso-wrap-style:square;v-text-anchor:middle" coordsize="533299,46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" path="m,233128c,104375,119383,,266650,,413917,,533300,104375,533300,233128r-116565,c416735,168751,349539,116564,266649,116564v-82890,,-150086,52187,-150086,116564l,233128xe" fillcolor="#5b9bd5 [3204]" stroked="f" strokeweight="1pt">
                        <v:stroke joinstyle="miter"/>
                        <v:path arrowok="t" o:connecttype="custom" o:connectlocs="0,233128;266650,0;533300,233128;416735,233128;266649,116564;116563,233128;0,233128" o:connectangles="0,0,0,0,0,0,0"/>
                      </v:shape>
                      <v:shape id="Gleichschenkliges Dreieck 10" o:spid="_x0000_s1054" type="#_x0000_t5" style="position:absolute;left:12264;top:2966;width:1712;height:1523;rotation:-9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" fillcolor="#5b9bd5 [3204]" strokecolor="black [3213]" strokeweight="1pt"/>
                      <v:shape id="Gerade Verbindung mit Pfeil 11" o:spid="_x0000_s1055" type="#_x0000_t32" style="position:absolute;left:10669;top:4513;width:3330;height:48;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" strokecolor="black [3213]" strokeweight="2.25pt">
                        <v:stroke joinstyle="miter"/>
                      </v:shape>
                      <v:shape id="Gerade Verbindung mit Pfeil 12" o:spid="_x0000_s1056" type="#_x0000_t32" style="position:absolute;left:14907;top:4513;width:3330;height:47;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" strokecolor="black [3213]" strokeweight="2.25pt">
                        <v:stroke joinstyle="miter"/>
                      </v:shape>
                      <v:shape id="Gleichschenkliges Dreieck 13" o:spid="_x0000_s1057" type="#_x0000_t5" style="position:absolute;left:16502;top:2966;width:1712;height:1523;rotation:-9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" fillcolor="#5b9bd5 [3204]" strokecolor="black [3213]" strokeweight="1pt"/>
                      <v:shape id="Gleichschenkliges Dreieck 14" o:spid="_x0000_s1058" type="#_x0000_t5" style="position:absolute;left:24834;top:2966;width:1712;height:1524;rotation:-9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" fillcolor="#5b9bd5 [3204]" strokecolor="black [3213]" strokeweight="1pt"/>
                      <v:shape id="Gerade Verbindung mit Pfeil 15" o:spid="_x0000_s1059" type="#_x0000_t32" style="position:absolute;left:23240;top:4513;width:3330;height:47;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" strokecolor="black [3213]" strokeweight="2.25pt">
                        <v:stroke joinstyle="miter"/>
                      </v:shape>
                      <v:shape id="Gleichschenkliges Dreieck 16" o:spid="_x0000_s1060" type="#_x0000_t5" style="position:absolute;left:20596;top:2966;width:1712;height:1524;rotation:-9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" fillcolor="#5b9bd5 [3204]" strokecolor="black [3213]" strokeweight="1pt"/>
                      <v:shape id="Gerade Verbindung mit Pfeil 17" o:spid="_x0000_s1061" type="#_x0000_t32" style="position:absolute;left:19002;top:4513;width:3330;height:47;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" strokecolor="black [3213]" strokeweight="2.25pt">
                        <v:stroke joinstyle="miter"/>
                      </v:shape>
                      <v:shape id="Gleichschenkliges Dreieck 18" o:spid="_x0000_s1062" type="#_x0000_t5" style="position:absolute;left:31834;top:2871;width:1712;height:1524;rotation:-9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" fillcolor="#5b9bd5 [3204]" strokecolor="black [3213]" strokeweight="1pt"/>
                      <v:shape id="Gerade Verbindung mit Pfeil 19" o:spid="_x0000_s1063" type="#_x0000_t32" style="position:absolute;left:30239;top:4418;width:3330;height:48;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" strokecolor="black [3213]" strokeweight="2.25pt">
                        <v:stroke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20" o:spid="_x0000_s1064" type="#_x0000_t66" style="position:absolute;left:9678;top:752;width:17904;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" adj="1321" fillcolor="#5b9bd5 [3204]" strokecolor="#1f4d78 [1604]" strokeweight="1pt"/>
                      <v:shape id="Gerade Verbindung mit Pfeil 21" o:spid="_x0000_s1065" type="#_x0000_t32" style="position:absolute;left:21060;top:1523;width:2762;height:95;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" strokecolor="#c00000" strokeweight="4.5pt">
                        <v:stroke joinstyle="miter"/>
                      </v:shape>
                      <v:shape id="Gerade Verbindung mit Pfeil 22" o:spid="_x0000_s1066" type="#_x0000_t32" style="position:absolute;left:22297;top:619;width:1143;height:858;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" strokecolor="#c00000" strokeweight="4.5pt">
                        <v:stroke joinstyle="miter"/>
                      </v:shape>
                      <v:shape id="Gerade Verbindung mit Pfeil 23" o:spid="_x0000_s1067" type="#_x0000_t32" style="position:absolute;left:15630;top:809;width:1143;height:85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" strokecolor="#c00000" strokeweight="4.5pt">
                        <v:stroke joinstyle="miter"/>
                      </v:shape>
                      <v:shape id="Gerade Verbindung mit Pfeil 24" o:spid="_x0000_s1068" type="#_x0000_t32" style="position:absolute;left:14440;top:1333;width:2762;height:95;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" strokecolor="#c00000" strokeweight="4.5pt">
                        <v:stroke joinstyle="miter"/>
                      </v:shape>
                      <v:shape id="Gerade Verbindung mit Pfeil 25" o:spid="_x0000_s1069" type="#_x0000_t32" style="position:absolute;left:14916;top:1571;width:1143;height:85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" strokecolor="#c00000" strokeweight="4.5pt">
                        <v:stroke joinstyle="miter"/>
                      </v:shape>
                      <w10:anchorlock/>
                    </v:group>
                  </w:pict>
                </mc:Fallback>
              </mc:AlternateContent>
            </w:r>
          </w:p>
          <w:p w14:paraId="137BBBDB" w14:textId="77777777" w:rsidR="00A07DD7" w:rsidRDefault="00A07DD7" w:rsidP="00A07DD7">
            <w:pPr>
              <w:pStyle w:val="01Eingabe1"/>
              <w:ind w:left="720"/>
              <w:rPr>
                <w:b/>
              </w:rPr>
            </w:pPr>
          </w:p>
          <w:p w14:paraId="1DA74C0B" w14:textId="14CFC43D" w:rsidR="00502F39" w:rsidRPr="0082699C" w:rsidRDefault="00A07DD7" w:rsidP="00A07DD7">
            <w:pPr>
              <w:pStyle w:val="01Eingabe1"/>
              <w:ind w:left="720"/>
              <w:rPr>
                <w:rFonts w:eastAsia="Cambria" w:cs="Cambria"/>
                <w:b/>
              </w:rPr>
            </w:pPr>
            <w:r>
              <w:rPr>
                <w:b/>
              </w:rPr>
              <w:t xml:space="preserve">Karten-Stafette: </w:t>
            </w:r>
            <w:r>
              <w:t xml:space="preserve">Es werden zwei Gruppen gebildet. Die TNs müssen in der Gruppe nacheinander </w:t>
            </w:r>
            <w:r w:rsidR="227347A3">
              <w:t>an den</w:t>
            </w:r>
            <w:r>
              <w:t xml:space="preserve"> Schluss einer Strecke rennen und wieder zurück. Am Ende der Strecke sind noch Karten. Man kann nur eine auf einmal aufdecken. Das Ziel ist, dass man die Karten der Zahlenreihe nach aufdeckt. Das heisst, wenn man die Nummer eins aufdeckt, muss man die Karte zur Gruppe mitnehmen. Als nächstes mit der Nummer 2, 3, 4, usw., bis man alle Karten bei sich hat. Tut man aber zum Beispiel die Nummer 6 aufdecken, nachdem man die eins hatte, muss man die Karten umdrehen und ohne Karte zurück rennen.</w:t>
            </w:r>
            <w:r w:rsidR="46E73E9B">
              <w:br/>
            </w:r>
          </w:p>
        </w:tc>
        <w:tc>
          <w:tcPr>
            <w:tcW w:w="1915" w:type="dxa"/>
          </w:tcPr>
          <w:p w14:paraId="361D10BF" w14:textId="6B0227F1" w:rsidR="001B2080" w:rsidRPr="0082699C" w:rsidRDefault="007F3FD0" w:rsidP="000E7309">
            <w:pPr>
              <w:pStyle w:val="01Eingabe1"/>
            </w:pPr>
            <w:r>
              <w:lastRenderedPageBreak/>
              <w:t>Shark</w:t>
            </w:r>
          </w:p>
        </w:tc>
      </w:tr>
      <w:tr w:rsidR="005D224B" w:rsidRPr="0082699C" w14:paraId="504B83C6" w14:textId="77777777" w:rsidTr="2748198C">
        <w:trPr>
          <w:trHeight w:val="444"/>
        </w:trPr>
        <w:tc>
          <w:tcPr>
            <w:tcW w:w="1418" w:type="dxa"/>
          </w:tcPr>
          <w:p w14:paraId="02312E15" w14:textId="5A5D6110" w:rsidR="001F7DB7" w:rsidRPr="0082699C" w:rsidRDefault="00F24AF5" w:rsidP="000E7309">
            <w:pPr>
              <w:pStyle w:val="01Eingabe1"/>
            </w:pPr>
            <w:r>
              <w:t>10min</w:t>
            </w:r>
          </w:p>
        </w:tc>
        <w:tc>
          <w:tcPr>
            <w:tcW w:w="6870" w:type="dxa"/>
          </w:tcPr>
          <w:p w14:paraId="16FC4F23" w14:textId="77777777" w:rsidR="00403BA9" w:rsidRDefault="0039517A" w:rsidP="00133679">
            <w:pPr>
              <w:rPr>
                <w:rStyle w:val="eop"/>
                <w:b/>
                <w:bCs/>
                <w:color w:val="000000"/>
                <w:szCs w:val="22"/>
                <w:shd w:val="clear" w:color="auto" w:fill="FFFFFF"/>
              </w:rPr>
            </w:pPr>
            <w:r>
              <w:rPr>
                <w:rStyle w:val="normaltextrun"/>
                <w:b/>
                <w:bCs/>
                <w:color w:val="000000"/>
                <w:szCs w:val="22"/>
                <w:shd w:val="clear" w:color="auto" w:fill="FFFFFF"/>
              </w:rPr>
              <w:t>Ausklang:</w:t>
            </w:r>
            <w:r>
              <w:rPr>
                <w:rStyle w:val="eop"/>
                <w:b/>
                <w:bCs/>
                <w:color w:val="000000"/>
                <w:szCs w:val="22"/>
                <w:shd w:val="clear" w:color="auto" w:fill="FFFFFF"/>
              </w:rPr>
              <w:t> </w:t>
            </w:r>
          </w:p>
          <w:p w14:paraId="6EDFEF42" w14:textId="77777777" w:rsidR="00E15B37" w:rsidRDefault="496BA95D" w:rsidP="5377BCB2">
            <w:pPr>
              <w:pStyle w:val="01Eingabe1"/>
              <w:rPr>
                <w:szCs w:val="22"/>
              </w:rPr>
            </w:pPr>
            <w:r>
              <w:t>Nun haben die Teilnehmer nochmals ein bisschen Zeit, um miteinander diskutieren zu können, was sie alles gesehen haben. Mit all den Hinweisen sollen sie sich dann für eine Person entscheiden, zu dieses Hinrennen und Überführen.</w:t>
            </w:r>
          </w:p>
          <w:p w14:paraId="2BEDD7EC" w14:textId="4FED5574" w:rsidR="496BA95D" w:rsidRDefault="17B724EE" w:rsidP="5377BCB2">
            <w:pPr>
              <w:pStyle w:val="01Eingabe1"/>
              <w:rPr>
                <w:szCs w:val="22"/>
              </w:rPr>
            </w:pPr>
            <w:r>
              <w:t>Wenn die TNs die Grossmutter oder den Seppli überführen wollen, werden sie etwas zornig, dass sie verdächtigt wurden, und zwingen den TNs eine Bestrafung auf. Bei der Bestrafung müssen die TNs 10 Liegestützen machen.</w:t>
            </w:r>
          </w:p>
          <w:p w14:paraId="1F957B39" w14:textId="01CFD7FB" w:rsidR="00423C3C" w:rsidRPr="00E15B37" w:rsidRDefault="323F556C" w:rsidP="5377BCB2">
            <w:pPr>
              <w:pStyle w:val="01Eingabe1"/>
              <w:rPr>
                <w:szCs w:val="22"/>
              </w:rPr>
            </w:pPr>
            <w:r>
              <w:lastRenderedPageBreak/>
              <w:t xml:space="preserve">Falls die TNs den Räuber überführen wollen, der als Kasperli verkleidet ist, versucht der Räuber sich erstmals rauszureden. Während er versucht seine Ausreden mitzuteilen, löst sich </w:t>
            </w:r>
            <w:r w:rsidR="00234724">
              <w:t>aus Versehen</w:t>
            </w:r>
            <w:r>
              <w:t xml:space="preserve"> seine Verkleidung auf und die Wahrheit kommt schlussendlich ans Licht, dass er der Räuber ist.</w:t>
            </w:r>
          </w:p>
          <w:p w14:paraId="3D154AF9" w14:textId="6361221A" w:rsidR="00423C3C" w:rsidRPr="00E15B37" w:rsidRDefault="00423C3C" w:rsidP="00133679">
            <w:pPr>
              <w:rPr>
                <w:szCs w:val="22"/>
              </w:rPr>
            </w:pPr>
          </w:p>
        </w:tc>
        <w:tc>
          <w:tcPr>
            <w:tcW w:w="1915" w:type="dxa"/>
          </w:tcPr>
          <w:p w14:paraId="74EA0194" w14:textId="708F6474" w:rsidR="001F7DB7" w:rsidRPr="0082699C" w:rsidRDefault="00AF60BC" w:rsidP="000E7309">
            <w:pPr>
              <w:pStyle w:val="01Eingabe1"/>
            </w:pPr>
            <w:r>
              <w:lastRenderedPageBreak/>
              <w:t>Tweet</w:t>
            </w:r>
          </w:p>
        </w:tc>
      </w:tr>
    </w:tbl>
    <w:p w14:paraId="7C0B2A41" w14:textId="0236ACD3" w:rsidR="00481124" w:rsidRDefault="00481124" w:rsidP="00D750AB">
      <w:pPr>
        <w:pStyle w:val="01Eingabe1"/>
      </w:pP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10203"/>
      </w:tblGrid>
      <w:tr w:rsidR="00AF272E" w:rsidRPr="0082699C" w14:paraId="48490905" w14:textId="77777777" w:rsidTr="00DE43B2">
        <w:trPr>
          <w:trHeight w:val="42"/>
        </w:trPr>
        <w:tc>
          <w:tcPr>
            <w:tcW w:w="5000" w:type="pct"/>
            <w:vAlign w:val="center"/>
          </w:tcPr>
          <w:p w14:paraId="5360EBF5" w14:textId="77777777" w:rsidR="00AF272E" w:rsidRPr="0082699C" w:rsidRDefault="00AF272E" w:rsidP="001E112B">
            <w:pPr>
              <w:pStyle w:val="05berschrift1"/>
            </w:pPr>
            <w:r w:rsidRPr="0082699C">
              <w:t>Sicherheitsüberlegungen und -Massnahmen:</w:t>
            </w:r>
          </w:p>
        </w:tc>
      </w:tr>
      <w:tr w:rsidR="00AF272E" w:rsidRPr="0082699C" w14:paraId="52827849" w14:textId="77777777" w:rsidTr="000F51FB">
        <w:trPr>
          <w:trHeight w:val="365"/>
        </w:trPr>
        <w:tc>
          <w:tcPr>
            <w:tcW w:w="5000" w:type="pct"/>
          </w:tcPr>
          <w:p w14:paraId="42580355" w14:textId="1B2A6C38" w:rsidR="0010335B" w:rsidRPr="0082699C" w:rsidRDefault="000F51FB" w:rsidP="000F51FB">
            <w:pPr>
              <w:pStyle w:val="01Eingabe1"/>
            </w:pPr>
            <w:r w:rsidRPr="0082699C">
              <w:t>Das allgemeine Sicherheitskonzept ist ausreichend, es sind keine zusätzlichen Sicherheitsüberlegungen und -Massnahmen notwendig.</w:t>
            </w:r>
          </w:p>
          <w:p w14:paraId="4446283D" w14:textId="77777777" w:rsidR="002B07BA" w:rsidRPr="0082699C" w:rsidRDefault="002B07BA" w:rsidP="00363555">
            <w:pPr>
              <w:pStyle w:val="01Eingabe1"/>
            </w:pPr>
          </w:p>
        </w:tc>
      </w:tr>
    </w:tbl>
    <w:p w14:paraId="724D7756" w14:textId="77777777" w:rsidR="00AF272E" w:rsidRPr="0082699C" w:rsidRDefault="00AF272E" w:rsidP="00D750AB">
      <w:pPr>
        <w:pStyle w:val="01Eingabe1"/>
      </w:pP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10203"/>
      </w:tblGrid>
      <w:tr w:rsidR="00AF272E" w:rsidRPr="0082699C" w14:paraId="01DC84A6" w14:textId="77777777" w:rsidTr="00DE43B2">
        <w:trPr>
          <w:trHeight w:val="70"/>
        </w:trPr>
        <w:tc>
          <w:tcPr>
            <w:tcW w:w="5000" w:type="pct"/>
          </w:tcPr>
          <w:p w14:paraId="20E810E2" w14:textId="77777777" w:rsidR="00AF272E" w:rsidRPr="0082699C" w:rsidRDefault="00AF272E" w:rsidP="001E112B">
            <w:pPr>
              <w:pStyle w:val="05berschrift1"/>
            </w:pPr>
            <w:r w:rsidRPr="0082699C">
              <w:t>Alternativprogramm:</w:t>
            </w:r>
          </w:p>
        </w:tc>
      </w:tr>
      <w:tr w:rsidR="00AF272E" w:rsidRPr="0082699C" w14:paraId="70357960" w14:textId="77777777" w:rsidTr="00CC4748">
        <w:trPr>
          <w:trHeight w:val="64"/>
        </w:trPr>
        <w:tc>
          <w:tcPr>
            <w:tcW w:w="5000" w:type="pct"/>
          </w:tcPr>
          <w:p w14:paraId="03D97FEB" w14:textId="2EFE1DF1" w:rsidR="00AF272E" w:rsidRPr="0082699C" w:rsidRDefault="002B07BA" w:rsidP="000E7309">
            <w:pPr>
              <w:pStyle w:val="01Eingabe1"/>
            </w:pPr>
            <w:r w:rsidRPr="0082699C">
              <w:t>Es ist kein Alternativprogramm vorgesehen</w:t>
            </w:r>
            <w:r w:rsidR="001C79A1" w:rsidRPr="0082699C">
              <w:t>, das Programm wird in jedem Fall wie geplant durchgeführt</w:t>
            </w:r>
            <w:r w:rsidRPr="0082699C">
              <w:t>.</w:t>
            </w:r>
            <w:r w:rsidR="002E26DC" w:rsidRPr="0082699C">
              <w:t xml:space="preserve"> </w:t>
            </w:r>
            <w:r w:rsidR="005E7823">
              <w:t>Die Spiele können alle auch im Regen durchgeführt werden.</w:t>
            </w:r>
          </w:p>
          <w:p w14:paraId="4A0D02E9" w14:textId="77777777" w:rsidR="001C79A1" w:rsidRPr="0082699C" w:rsidRDefault="001C79A1" w:rsidP="000E7309">
            <w:pPr>
              <w:pStyle w:val="01Eingabe1"/>
            </w:pPr>
          </w:p>
        </w:tc>
      </w:tr>
    </w:tbl>
    <w:p w14:paraId="22087574" w14:textId="77777777" w:rsidR="001A6A04" w:rsidRPr="0082699C" w:rsidRDefault="001A6A04" w:rsidP="00D750AB">
      <w:pPr>
        <w:pStyle w:val="01Eingabe1"/>
      </w:pPr>
    </w:p>
    <w:tbl>
      <w:tblPr>
        <w:tblStyle w:val="Tabellenraster"/>
        <w:tblW w:w="5000" w:type="pct"/>
        <w:tblLook w:val="04A0" w:firstRow="1" w:lastRow="0" w:firstColumn="1" w:lastColumn="0" w:noHBand="0" w:noVBand="1"/>
      </w:tblPr>
      <w:tblGrid>
        <w:gridCol w:w="2875"/>
        <w:gridCol w:w="7328"/>
      </w:tblGrid>
      <w:tr w:rsidR="009D5C7B" w:rsidRPr="0082699C" w14:paraId="083A143F" w14:textId="77777777" w:rsidTr="00F44E3B">
        <w:tc>
          <w:tcPr>
            <w:tcW w:w="5000" w:type="pct"/>
            <w:gridSpan w:val="2"/>
            <w:tcBorders>
              <w:left w:val="nil"/>
              <w:bottom w:val="nil"/>
              <w:right w:val="nil"/>
            </w:tcBorders>
            <w:vAlign w:val="center"/>
          </w:tcPr>
          <w:p w14:paraId="603C66A1" w14:textId="77777777" w:rsidR="009D5C7B" w:rsidRPr="0082699C" w:rsidRDefault="009D5C7B" w:rsidP="001E112B">
            <w:pPr>
              <w:pStyle w:val="05berschrift1"/>
            </w:pPr>
            <w:r w:rsidRPr="0082699C">
              <w:t>Material:</w:t>
            </w:r>
          </w:p>
        </w:tc>
      </w:tr>
      <w:tr w:rsidR="009D5C7B" w:rsidRPr="0082699C" w14:paraId="2F72D57B" w14:textId="77777777" w:rsidTr="00F44E3B">
        <w:trPr>
          <w:trHeight w:val="70"/>
        </w:trPr>
        <w:tc>
          <w:tcPr>
            <w:tcW w:w="1409" w:type="pct"/>
            <w:tcBorders>
              <w:top w:val="nil"/>
              <w:left w:val="nil"/>
              <w:right w:val="single" w:sz="4" w:space="0" w:color="auto"/>
            </w:tcBorders>
            <w:vAlign w:val="center"/>
          </w:tcPr>
          <w:p w14:paraId="37275BA0" w14:textId="77777777" w:rsidR="009D5C7B" w:rsidRPr="0082699C" w:rsidRDefault="009D5C7B" w:rsidP="00F44425">
            <w:pPr>
              <w:pStyle w:val="06berschrift2"/>
            </w:pPr>
            <w:r w:rsidRPr="0082699C">
              <w:t>Anzahl:</w:t>
            </w:r>
          </w:p>
        </w:tc>
        <w:tc>
          <w:tcPr>
            <w:tcW w:w="3591" w:type="pct"/>
            <w:tcBorders>
              <w:top w:val="nil"/>
              <w:left w:val="single" w:sz="4" w:space="0" w:color="auto"/>
              <w:right w:val="nil"/>
            </w:tcBorders>
            <w:vAlign w:val="center"/>
          </w:tcPr>
          <w:p w14:paraId="7BF2DF70" w14:textId="77777777" w:rsidR="009D5C7B" w:rsidRPr="0082699C" w:rsidRDefault="009D5C7B" w:rsidP="00F44425">
            <w:pPr>
              <w:pStyle w:val="05berschrift1"/>
            </w:pPr>
            <w:r w:rsidRPr="0082699C">
              <w:t>Artikel:</w:t>
            </w:r>
          </w:p>
        </w:tc>
      </w:tr>
      <w:tr w:rsidR="00AF272E" w:rsidRPr="0082699C" w14:paraId="1CD93F12" w14:textId="77777777" w:rsidTr="00F44E3B">
        <w:trPr>
          <w:trHeight w:val="907"/>
        </w:trPr>
        <w:tc>
          <w:tcPr>
            <w:tcW w:w="1409" w:type="pct"/>
            <w:tcBorders>
              <w:left w:val="nil"/>
            </w:tcBorders>
          </w:tcPr>
          <w:p w14:paraId="1BDC9350" w14:textId="77777777" w:rsidR="00B65FF6" w:rsidRDefault="00B65FF6" w:rsidP="00F368E5">
            <w:pPr>
              <w:pStyle w:val="02Eingabe2"/>
            </w:pPr>
            <w:bookmarkStart w:id="0" w:name="_Hlk512103001"/>
          </w:p>
          <w:p w14:paraId="65CA7917" w14:textId="09ABE89D" w:rsidR="001103A9" w:rsidRDefault="00657A86" w:rsidP="00F368E5">
            <w:pPr>
              <w:pStyle w:val="02Eingabe2"/>
            </w:pPr>
            <w:r>
              <w:t>2</w:t>
            </w:r>
          </w:p>
          <w:p w14:paraId="67080B93" w14:textId="77777777" w:rsidR="00A95B2A" w:rsidRDefault="00A95B2A" w:rsidP="00A95B2A">
            <w:pPr>
              <w:pStyle w:val="02Eingabe2"/>
            </w:pPr>
            <w:r>
              <w:t>30</w:t>
            </w:r>
          </w:p>
          <w:p w14:paraId="7C12610F" w14:textId="6AA187F9" w:rsidR="00750A36" w:rsidRDefault="00364707" w:rsidP="00364707">
            <w:pPr>
              <w:pStyle w:val="02Eingabe2"/>
            </w:pPr>
            <w:r>
              <w:t>1 Rolle</w:t>
            </w:r>
          </w:p>
          <w:p w14:paraId="5780108E" w14:textId="77777777" w:rsidR="00A95B2A" w:rsidRDefault="00A95B2A" w:rsidP="00F368E5">
            <w:pPr>
              <w:pStyle w:val="02Eingabe2"/>
            </w:pPr>
          </w:p>
          <w:p w14:paraId="6B0745F2" w14:textId="77777777" w:rsidR="00750A36" w:rsidRDefault="00750A36" w:rsidP="00F368E5">
            <w:pPr>
              <w:pStyle w:val="02Eingabe2"/>
            </w:pPr>
            <w:r>
              <w:t>2</w:t>
            </w:r>
          </w:p>
          <w:p w14:paraId="77AC71BC" w14:textId="77777777" w:rsidR="00C80098" w:rsidRDefault="00DA455A" w:rsidP="0056469E">
            <w:pPr>
              <w:pStyle w:val="02Eingabe2"/>
            </w:pPr>
            <w:r>
              <w:t>2</w:t>
            </w:r>
            <w:r w:rsidR="00A95B2A">
              <w:br/>
            </w:r>
            <w:r w:rsidR="001D21A5">
              <w:t>9</w:t>
            </w:r>
          </w:p>
          <w:p w14:paraId="3D563C6B" w14:textId="77777777" w:rsidR="00531A40" w:rsidRDefault="00531A40" w:rsidP="0056469E">
            <w:pPr>
              <w:pStyle w:val="02Eingabe2"/>
            </w:pPr>
            <w:r>
              <w:t>18</w:t>
            </w:r>
          </w:p>
          <w:p w14:paraId="3F878C19" w14:textId="4FAFC679" w:rsidR="00023E62" w:rsidRDefault="00023E62" w:rsidP="0056469E">
            <w:pPr>
              <w:pStyle w:val="02Eingabe2"/>
            </w:pPr>
          </w:p>
          <w:p w14:paraId="1ECDB4E5" w14:textId="4E167C6A" w:rsidR="00023E62" w:rsidRPr="0082699C" w:rsidRDefault="00023E62" w:rsidP="0056469E">
            <w:pPr>
              <w:pStyle w:val="02Eingabe2"/>
            </w:pPr>
            <w:r>
              <w:t>1</w:t>
            </w:r>
          </w:p>
        </w:tc>
        <w:tc>
          <w:tcPr>
            <w:tcW w:w="3591" w:type="pct"/>
            <w:tcBorders>
              <w:right w:val="nil"/>
            </w:tcBorders>
          </w:tcPr>
          <w:p w14:paraId="599C0D4B" w14:textId="7133D538" w:rsidR="00703EBD" w:rsidRPr="00705070" w:rsidRDefault="00703EBD" w:rsidP="00703EBD">
            <w:pPr>
              <w:pStyle w:val="paragraph"/>
              <w:spacing w:before="0" w:beforeAutospacing="0" w:after="0" w:afterAutospacing="0"/>
              <w:textAlignment w:val="baseline"/>
              <w:rPr>
                <w:rFonts w:ascii="Cambria" w:hAnsi="Cambria" w:cs="Segoe UI"/>
                <w:b/>
                <w:bCs/>
                <w:sz w:val="18"/>
                <w:szCs w:val="18"/>
              </w:rPr>
            </w:pPr>
            <w:r w:rsidRPr="00705070">
              <w:rPr>
                <w:rStyle w:val="normaltextrun"/>
                <w:rFonts w:ascii="Cambria" w:hAnsi="Cambria" w:cs="Segoe UI"/>
                <w:b/>
                <w:bCs/>
                <w:sz w:val="22"/>
                <w:szCs w:val="22"/>
              </w:rPr>
              <w:t>Material (bestellen):</w:t>
            </w:r>
            <w:r w:rsidRPr="00705070">
              <w:rPr>
                <w:rStyle w:val="eop"/>
                <w:rFonts w:ascii="Cambria" w:hAnsi="Cambria" w:cs="Segoe UI"/>
                <w:b/>
                <w:bCs/>
                <w:sz w:val="22"/>
                <w:szCs w:val="22"/>
              </w:rPr>
              <w:t> </w:t>
            </w:r>
          </w:p>
          <w:p w14:paraId="52B6EF41" w14:textId="3DC624BB" w:rsidR="00703EBD" w:rsidRDefault="00750A36" w:rsidP="00703EBD">
            <w:pPr>
              <w:pStyle w:val="paragraph"/>
              <w:spacing w:before="0" w:beforeAutospacing="0" w:after="0" w:afterAutospacing="0"/>
              <w:textAlignment w:val="baseline"/>
              <w:rPr>
                <w:rStyle w:val="eop"/>
                <w:rFonts w:ascii="Cambria" w:hAnsi="Cambria" w:cs="Segoe UI"/>
                <w:sz w:val="22"/>
                <w:szCs w:val="22"/>
              </w:rPr>
            </w:pPr>
            <w:r w:rsidRPr="00705070">
              <w:rPr>
                <w:rStyle w:val="eop"/>
                <w:rFonts w:ascii="Cambria" w:hAnsi="Cambria" w:cs="Segoe UI"/>
                <w:sz w:val="22"/>
                <w:szCs w:val="22"/>
              </w:rPr>
              <w:t>Softball</w:t>
            </w:r>
          </w:p>
          <w:p w14:paraId="6B8121E9" w14:textId="3864F3B0" w:rsidR="00A95B2A" w:rsidRDefault="00A95B2A" w:rsidP="00703EBD">
            <w:pPr>
              <w:pStyle w:val="paragraph"/>
              <w:spacing w:before="0" w:beforeAutospacing="0" w:after="0" w:afterAutospacing="0"/>
              <w:textAlignment w:val="baseline"/>
              <w:rPr>
                <w:rFonts w:ascii="Cambria" w:hAnsi="Cambria"/>
              </w:rPr>
            </w:pPr>
            <w:r>
              <w:rPr>
                <w:rFonts w:ascii="Cambria" w:hAnsi="Cambria"/>
              </w:rPr>
              <w:t>Fähnchen</w:t>
            </w:r>
          </w:p>
          <w:p w14:paraId="5C22FDB3" w14:textId="3864F3B0" w:rsidR="00703EBD" w:rsidRDefault="00F733E5" w:rsidP="00703EBD">
            <w:pPr>
              <w:pStyle w:val="paragraph"/>
              <w:spacing w:before="0" w:beforeAutospacing="0" w:after="0" w:afterAutospacing="0"/>
              <w:textAlignment w:val="baseline"/>
              <w:rPr>
                <w:rStyle w:val="eop"/>
                <w:rFonts w:ascii="Cambria" w:hAnsi="Cambria"/>
              </w:rPr>
            </w:pPr>
            <w:r w:rsidRPr="00F733E5">
              <w:rPr>
                <w:rStyle w:val="eop"/>
                <w:rFonts w:ascii="Cambria" w:hAnsi="Cambria"/>
              </w:rPr>
              <w:t>Absperrband</w:t>
            </w:r>
          </w:p>
          <w:p w14:paraId="7F16A874" w14:textId="3864F3B0" w:rsidR="00F733E5" w:rsidRPr="00705070" w:rsidRDefault="00F733E5" w:rsidP="00703EBD">
            <w:pPr>
              <w:pStyle w:val="paragraph"/>
              <w:spacing w:before="0" w:beforeAutospacing="0" w:after="0" w:afterAutospacing="0"/>
              <w:textAlignment w:val="baseline"/>
              <w:rPr>
                <w:rFonts w:ascii="Cambria" w:hAnsi="Cambria" w:cs="Segoe UI"/>
                <w:sz w:val="18"/>
                <w:szCs w:val="18"/>
              </w:rPr>
            </w:pPr>
          </w:p>
          <w:p w14:paraId="4F0577DD" w14:textId="77777777" w:rsidR="00703EBD" w:rsidRPr="00705070" w:rsidRDefault="00703EBD" w:rsidP="00703EBD">
            <w:pPr>
              <w:pStyle w:val="paragraph"/>
              <w:spacing w:before="0" w:beforeAutospacing="0" w:after="0" w:afterAutospacing="0"/>
              <w:textAlignment w:val="baseline"/>
              <w:rPr>
                <w:rStyle w:val="eop"/>
                <w:rFonts w:ascii="Cambria" w:hAnsi="Cambria" w:cs="Segoe UI"/>
                <w:b/>
                <w:bCs/>
                <w:sz w:val="22"/>
                <w:szCs w:val="22"/>
              </w:rPr>
            </w:pPr>
            <w:r w:rsidRPr="00705070">
              <w:rPr>
                <w:rStyle w:val="normaltextrun"/>
                <w:rFonts w:ascii="Cambria" w:hAnsi="Cambria" w:cs="Segoe UI"/>
                <w:b/>
                <w:bCs/>
                <w:sz w:val="22"/>
                <w:szCs w:val="22"/>
              </w:rPr>
              <w:t>Material (selbst organisieren, in Rako-Kisten verpacken):</w:t>
            </w:r>
            <w:r w:rsidRPr="00705070">
              <w:rPr>
                <w:rStyle w:val="eop"/>
                <w:rFonts w:ascii="Cambria" w:hAnsi="Cambria" w:cs="Segoe UI"/>
                <w:b/>
                <w:bCs/>
                <w:sz w:val="22"/>
                <w:szCs w:val="22"/>
              </w:rPr>
              <w:t> </w:t>
            </w:r>
          </w:p>
          <w:p w14:paraId="309A4F94" w14:textId="18CC5752" w:rsidR="00750A36" w:rsidRPr="000D46B9" w:rsidRDefault="00750A36" w:rsidP="00703EBD">
            <w:pPr>
              <w:pStyle w:val="paragraph"/>
              <w:spacing w:before="0" w:beforeAutospacing="0" w:after="0" w:afterAutospacing="0"/>
              <w:textAlignment w:val="baseline"/>
              <w:rPr>
                <w:rFonts w:ascii="Cambria" w:hAnsi="Cambria" w:cs="Segoe UI"/>
                <w:sz w:val="22"/>
                <w:szCs w:val="22"/>
                <w:lang w:val="en-GB"/>
              </w:rPr>
            </w:pPr>
            <w:r w:rsidRPr="000D46B9">
              <w:rPr>
                <w:rFonts w:ascii="Cambria" w:hAnsi="Cambria" w:cs="Segoe UI"/>
                <w:sz w:val="22"/>
                <w:szCs w:val="22"/>
                <w:lang w:val="en-GB"/>
              </w:rPr>
              <w:t>Pingpong Bälle</w:t>
            </w:r>
            <w:r w:rsidR="00FF78FB" w:rsidRPr="000D46B9">
              <w:rPr>
                <w:rFonts w:ascii="Cambria" w:hAnsi="Cambria" w:cs="Segoe UI"/>
                <w:sz w:val="22"/>
                <w:szCs w:val="22"/>
                <w:lang w:val="en-GB"/>
              </w:rPr>
              <w:t xml:space="preserve"> (Tweet)</w:t>
            </w:r>
          </w:p>
          <w:p w14:paraId="19CCC3FD" w14:textId="53F22EE2" w:rsidR="00DA455A" w:rsidRPr="000D46B9" w:rsidRDefault="00DA455A" w:rsidP="00703EBD">
            <w:pPr>
              <w:pStyle w:val="paragraph"/>
              <w:spacing w:before="0" w:beforeAutospacing="0" w:after="0" w:afterAutospacing="0"/>
              <w:textAlignment w:val="baseline"/>
              <w:rPr>
                <w:rFonts w:ascii="Cambria" w:hAnsi="Cambria" w:cs="Segoe UI"/>
                <w:sz w:val="22"/>
                <w:szCs w:val="22"/>
                <w:lang w:val="en-GB"/>
              </w:rPr>
            </w:pPr>
            <w:r w:rsidRPr="000D46B9">
              <w:rPr>
                <w:rFonts w:ascii="Cambria" w:hAnsi="Cambria" w:cs="Segoe UI"/>
                <w:sz w:val="22"/>
                <w:szCs w:val="22"/>
                <w:lang w:val="en-GB"/>
              </w:rPr>
              <w:t>Löffel (Tweet)</w:t>
            </w:r>
          </w:p>
          <w:p w14:paraId="71195F8F" w14:textId="77278FA4" w:rsidR="00C80F43" w:rsidRDefault="00C80F43" w:rsidP="00703EBD">
            <w:pPr>
              <w:pStyle w:val="paragraph"/>
              <w:spacing w:before="0" w:beforeAutospacing="0" w:after="0" w:afterAutospacing="0"/>
              <w:textAlignment w:val="baseline"/>
              <w:rPr>
                <w:rFonts w:ascii="Cambria" w:hAnsi="Cambria"/>
              </w:rPr>
            </w:pPr>
            <w:r>
              <w:rPr>
                <w:rFonts w:ascii="Cambria" w:hAnsi="Cambria"/>
              </w:rPr>
              <w:t>Karten 1 bis 9</w:t>
            </w:r>
            <w:r w:rsidR="00A95B2A">
              <w:rPr>
                <w:rFonts w:ascii="Cambria" w:hAnsi="Cambria"/>
              </w:rPr>
              <w:t xml:space="preserve"> (Tweet)</w:t>
            </w:r>
          </w:p>
          <w:p w14:paraId="7F6FFE73" w14:textId="77777777" w:rsidR="002637EC" w:rsidRDefault="002637EC" w:rsidP="00703EBD">
            <w:pPr>
              <w:pStyle w:val="paragraph"/>
              <w:spacing w:before="0" w:beforeAutospacing="0" w:after="0" w:afterAutospacing="0"/>
              <w:textAlignment w:val="baseline"/>
              <w:rPr>
                <w:rFonts w:ascii="Cambria" w:hAnsi="Cambria"/>
              </w:rPr>
            </w:pPr>
            <w:r>
              <w:rPr>
                <w:rFonts w:ascii="Cambria" w:hAnsi="Cambria"/>
              </w:rPr>
              <w:t>Münzen</w:t>
            </w:r>
            <w:r w:rsidR="00370D67">
              <w:rPr>
                <w:rFonts w:ascii="Cambria" w:hAnsi="Cambria"/>
              </w:rPr>
              <w:t xml:space="preserve"> (Shark)</w:t>
            </w:r>
          </w:p>
          <w:p w14:paraId="56A8FCFA" w14:textId="0ACAFA39" w:rsidR="00023E62" w:rsidRDefault="00023E62" w:rsidP="00703EBD">
            <w:pPr>
              <w:pStyle w:val="paragraph"/>
              <w:spacing w:before="0" w:beforeAutospacing="0" w:after="0" w:afterAutospacing="0"/>
              <w:textAlignment w:val="baseline"/>
              <w:rPr>
                <w:rFonts w:ascii="Cambria" w:hAnsi="Cambria"/>
              </w:rPr>
            </w:pPr>
            <w:r>
              <w:rPr>
                <w:rFonts w:ascii="Cambria" w:hAnsi="Cambria"/>
              </w:rPr>
              <w:t>Beutel (Shark)</w:t>
            </w:r>
          </w:p>
          <w:p w14:paraId="22324C1B" w14:textId="3D9439D0" w:rsidR="00757160" w:rsidRDefault="00757160" w:rsidP="00703EBD">
            <w:pPr>
              <w:pStyle w:val="paragraph"/>
              <w:spacing w:before="0" w:beforeAutospacing="0" w:after="0" w:afterAutospacing="0"/>
              <w:textAlignment w:val="baseline"/>
              <w:rPr>
                <w:rFonts w:ascii="Cambria" w:hAnsi="Cambria"/>
              </w:rPr>
            </w:pPr>
            <w:r>
              <w:rPr>
                <w:rFonts w:ascii="Cambria" w:hAnsi="Cambria"/>
              </w:rPr>
              <w:t>Verkleidung</w:t>
            </w:r>
          </w:p>
          <w:p w14:paraId="4A78F198" w14:textId="53A1C0D8" w:rsidR="00F97EB2" w:rsidRPr="00705070" w:rsidRDefault="00F97EB2" w:rsidP="00703EBD">
            <w:pPr>
              <w:pStyle w:val="paragraph"/>
              <w:spacing w:before="0" w:beforeAutospacing="0" w:after="0" w:afterAutospacing="0"/>
              <w:textAlignment w:val="baseline"/>
              <w:rPr>
                <w:rFonts w:ascii="Cambria" w:hAnsi="Cambria"/>
              </w:rPr>
            </w:pPr>
          </w:p>
        </w:tc>
      </w:tr>
      <w:bookmarkEnd w:id="0"/>
    </w:tbl>
    <w:p w14:paraId="740CF5E5" w14:textId="77777777" w:rsidR="005E4A48" w:rsidRPr="0082699C" w:rsidRDefault="005E4A48" w:rsidP="00D750AB">
      <w:pPr>
        <w:pStyle w:val="01Eingabe1"/>
      </w:pP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10203"/>
      </w:tblGrid>
      <w:tr w:rsidR="00AF272E" w:rsidRPr="0082699C" w14:paraId="296EF7EC" w14:textId="77777777" w:rsidTr="17B724EE">
        <w:tc>
          <w:tcPr>
            <w:tcW w:w="5000" w:type="pct"/>
          </w:tcPr>
          <w:p w14:paraId="43FBAED5" w14:textId="77777777" w:rsidR="00AF272E" w:rsidRPr="0082699C" w:rsidRDefault="004871C2" w:rsidP="001E112B">
            <w:pPr>
              <w:pStyle w:val="05berschrift1"/>
            </w:pPr>
            <w:r w:rsidRPr="0082699C">
              <w:t xml:space="preserve">Beilagen / </w:t>
            </w:r>
            <w:r w:rsidR="00AF272E" w:rsidRPr="0082699C">
              <w:t>Bemerkungen:</w:t>
            </w:r>
          </w:p>
        </w:tc>
      </w:tr>
      <w:tr w:rsidR="00AF272E" w:rsidRPr="0082699C" w14:paraId="77A61AC5" w14:textId="77777777" w:rsidTr="17B724EE">
        <w:trPr>
          <w:trHeight w:val="20"/>
        </w:trPr>
        <w:tc>
          <w:tcPr>
            <w:tcW w:w="5000" w:type="pct"/>
          </w:tcPr>
          <w:p w14:paraId="2129EAB5" w14:textId="77777777" w:rsidR="00AF272E" w:rsidRPr="0082699C" w:rsidRDefault="002B07BA" w:rsidP="0097350A">
            <w:pPr>
              <w:pStyle w:val="01Eingabe1"/>
            </w:pPr>
            <w:r w:rsidRPr="0082699C">
              <w:t>-</w:t>
            </w:r>
          </w:p>
          <w:p w14:paraId="6C091A75" w14:textId="77777777" w:rsidR="00CC4748" w:rsidRDefault="00CC4748" w:rsidP="0097350A">
            <w:pPr>
              <w:pStyle w:val="01Eingabe1"/>
            </w:pPr>
          </w:p>
          <w:p w14:paraId="6D0EF75C" w14:textId="77777777" w:rsidR="00006BC7" w:rsidRDefault="00006BC7" w:rsidP="0097350A">
            <w:pPr>
              <w:pStyle w:val="01Eingabe1"/>
            </w:pPr>
          </w:p>
          <w:p w14:paraId="62976E0B" w14:textId="77777777" w:rsidR="00006BC7" w:rsidRDefault="00006BC7" w:rsidP="0097350A">
            <w:pPr>
              <w:pStyle w:val="01Eingabe1"/>
            </w:pPr>
          </w:p>
          <w:p w14:paraId="7DCB7D61" w14:textId="77777777" w:rsidR="00006BC7" w:rsidRDefault="00006BC7" w:rsidP="0097350A">
            <w:pPr>
              <w:pStyle w:val="01Eingabe1"/>
            </w:pPr>
          </w:p>
          <w:p w14:paraId="4B048782" w14:textId="77777777" w:rsidR="00006BC7" w:rsidRDefault="00006BC7" w:rsidP="0097350A">
            <w:pPr>
              <w:pStyle w:val="01Eingabe1"/>
            </w:pPr>
          </w:p>
          <w:p w14:paraId="1AF0B5FB" w14:textId="77777777" w:rsidR="00006BC7" w:rsidRDefault="00006BC7" w:rsidP="0097350A">
            <w:pPr>
              <w:pStyle w:val="01Eingabe1"/>
            </w:pPr>
          </w:p>
          <w:p w14:paraId="5249D839" w14:textId="77777777" w:rsidR="00006BC7" w:rsidRDefault="00006BC7" w:rsidP="0097350A">
            <w:pPr>
              <w:pStyle w:val="01Eingabe1"/>
            </w:pPr>
          </w:p>
          <w:p w14:paraId="33A12E28" w14:textId="77777777" w:rsidR="00064779" w:rsidRDefault="00064779" w:rsidP="0097350A">
            <w:pPr>
              <w:pStyle w:val="01Eingabe1"/>
            </w:pPr>
          </w:p>
          <w:p w14:paraId="6800AF38" w14:textId="77777777" w:rsidR="00006BC7" w:rsidRDefault="00006BC7" w:rsidP="0097350A">
            <w:pPr>
              <w:pStyle w:val="01Eingabe1"/>
            </w:pPr>
          </w:p>
          <w:p w14:paraId="553738AD" w14:textId="77777777" w:rsidR="00006BC7" w:rsidRDefault="00006BC7" w:rsidP="0097350A">
            <w:pPr>
              <w:pStyle w:val="01Eingabe1"/>
            </w:pPr>
          </w:p>
          <w:p w14:paraId="2D402407" w14:textId="77777777" w:rsidR="00006BC7" w:rsidRDefault="00006BC7" w:rsidP="0097350A">
            <w:pPr>
              <w:pStyle w:val="01Eingabe1"/>
            </w:pPr>
          </w:p>
          <w:p w14:paraId="39374193" w14:textId="77777777" w:rsidR="00006BC7" w:rsidRDefault="00006BC7" w:rsidP="0097350A">
            <w:pPr>
              <w:pStyle w:val="01Eingabe1"/>
            </w:pPr>
          </w:p>
          <w:p w14:paraId="575686EC" w14:textId="77777777" w:rsidR="00006BC7" w:rsidRDefault="00006BC7" w:rsidP="0097350A">
            <w:pPr>
              <w:pStyle w:val="01Eingabe1"/>
            </w:pPr>
          </w:p>
          <w:p w14:paraId="601DF0A7" w14:textId="17DB68F7" w:rsidR="00006BC7" w:rsidRPr="0082699C" w:rsidRDefault="00006BC7" w:rsidP="0097350A">
            <w:pPr>
              <w:pStyle w:val="01Eingabe1"/>
            </w:pPr>
          </w:p>
        </w:tc>
      </w:tr>
    </w:tbl>
    <w:p w14:paraId="58713BC2" w14:textId="104BD281" w:rsidR="00AF272E" w:rsidRDefault="00AF272E" w:rsidP="00DE43B2">
      <w:pPr>
        <w:pStyle w:val="01Eingabe1"/>
      </w:pPr>
    </w:p>
    <w:sectPr w:rsidR="00AF272E" w:rsidSect="006C6880">
      <w:headerReference w:type="even" r:id="rId8"/>
      <w:headerReference w:type="default" r:id="rId9"/>
      <w:footerReference w:type="even" r:id="rId10"/>
      <w:footerReference w:type="default" r:id="rId11"/>
      <w:headerReference w:type="first" r:id="rId12"/>
      <w:footerReference w:type="first" r:id="rId13"/>
      <w:footnotePr>
        <w:pos w:val="beneathText"/>
      </w:footnotePr>
      <w:pgSz w:w="11905" w:h="16837"/>
      <w:pgMar w:top="1956" w:right="851" w:bottom="851" w:left="851" w:header="720" w:footer="35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EFCD4" w14:textId="77777777" w:rsidR="00773F21" w:rsidRDefault="00773F21">
      <w:r>
        <w:separator/>
      </w:r>
    </w:p>
  </w:endnote>
  <w:endnote w:type="continuationSeparator" w:id="0">
    <w:p w14:paraId="1E52AF6F" w14:textId="77777777" w:rsidR="00773F21" w:rsidRDefault="00773F21">
      <w:r>
        <w:continuationSeparator/>
      </w:r>
    </w:p>
  </w:endnote>
  <w:endnote w:type="continuationNotice" w:id="1">
    <w:p w14:paraId="3C4A7E3B" w14:textId="77777777" w:rsidR="00773F21" w:rsidRDefault="00773F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3DD38" w14:textId="77777777" w:rsidR="00A755C6" w:rsidRDefault="00A755C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1025" w14:textId="799B3CE9" w:rsidR="004F4DD9" w:rsidRDefault="00913BAF" w:rsidP="00F44425">
    <w:pPr>
      <w:pStyle w:val="Fuzeile"/>
    </w:pPr>
    <w:r>
      <w:rPr>
        <w:noProof/>
      </w:rPr>
      <w:fldChar w:fldCharType="begin"/>
    </w:r>
    <w:r>
      <w:rPr>
        <w:noProof/>
      </w:rPr>
      <w:instrText xml:space="preserve"> FILENAME \* MERGEFORMAT </w:instrText>
    </w:r>
    <w:r w:rsidR="004956D9">
      <w:rPr>
        <w:noProof/>
      </w:rPr>
      <w:fldChar w:fldCharType="separate"/>
    </w:r>
    <w:r w:rsidR="004956D9">
      <w:rPr>
        <w:noProof/>
      </w:rPr>
      <w:t>LP_1.2_Räuber im Dorf finden.docx</w:t>
    </w:r>
    <w:r>
      <w:rPr>
        <w:noProof/>
      </w:rPr>
      <w:fldChar w:fldCharType="end"/>
    </w:r>
    <w:r w:rsidR="0097350A">
      <w:ptab w:relativeTo="margin" w:alignment="center" w:leader="none"/>
    </w:r>
    <w:r w:rsidR="0097350A">
      <w:fldChar w:fldCharType="begin"/>
    </w:r>
    <w:r w:rsidR="0097350A">
      <w:instrText xml:space="preserve"> TIME \@ "dd.MM.yyyy" </w:instrText>
    </w:r>
    <w:r w:rsidR="0097350A">
      <w:fldChar w:fldCharType="separate"/>
    </w:r>
    <w:r w:rsidR="004956D9">
      <w:rPr>
        <w:noProof/>
      </w:rPr>
      <w:t>03.06.2022</w:t>
    </w:r>
    <w:r w:rsidR="0097350A">
      <w:fldChar w:fldCharType="end"/>
    </w:r>
    <w:r w:rsidR="0097350A">
      <w:ptab w:relativeTo="margin" w:alignment="right" w:leader="none"/>
    </w:r>
    <w:r w:rsidR="0097350A">
      <w:t xml:space="preserve">Seite, </w:t>
    </w:r>
    <w:r w:rsidR="0097350A">
      <w:fldChar w:fldCharType="begin"/>
    </w:r>
    <w:r w:rsidR="0097350A">
      <w:instrText>PAGE   \* MERGEFORMAT</w:instrText>
    </w:r>
    <w:r w:rsidR="0097350A">
      <w:fldChar w:fldCharType="separate"/>
    </w:r>
    <w:r w:rsidR="00E109D3">
      <w:rPr>
        <w:noProof/>
      </w:rPr>
      <w:t>3</w:t>
    </w:r>
    <w:r w:rsidR="0097350A">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3631" w14:textId="77777777" w:rsidR="00A755C6" w:rsidRDefault="00A755C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BCB2E" w14:textId="77777777" w:rsidR="00773F21" w:rsidRDefault="00773F21">
      <w:r>
        <w:separator/>
      </w:r>
    </w:p>
  </w:footnote>
  <w:footnote w:type="continuationSeparator" w:id="0">
    <w:p w14:paraId="28E72A1F" w14:textId="77777777" w:rsidR="00773F21" w:rsidRDefault="00773F21">
      <w:r>
        <w:continuationSeparator/>
      </w:r>
    </w:p>
  </w:footnote>
  <w:footnote w:type="continuationNotice" w:id="1">
    <w:p w14:paraId="25A8610D" w14:textId="77777777" w:rsidR="00773F21" w:rsidRDefault="00773F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B827D" w14:textId="77777777" w:rsidR="00A755C6" w:rsidRDefault="00A755C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2CABB" w14:textId="77777777" w:rsidR="00805BF8" w:rsidRPr="00845364" w:rsidRDefault="004871C2" w:rsidP="00845364">
    <w:pPr>
      <w:pStyle w:val="Kopfzeile"/>
      <w:jc w:val="center"/>
      <w:rPr>
        <w:rStyle w:val="KopfzeileZchn"/>
        <w:b/>
      </w:rPr>
    </w:pPr>
    <w:r>
      <w:rPr>
        <w:rStyle w:val="KopfzeileZchn"/>
        <w:noProof/>
        <w:lang w:val="de-CH" w:eastAsia="de-CH"/>
      </w:rPr>
      <w:drawing>
        <wp:anchor distT="0" distB="0" distL="114300" distR="114300" simplePos="0" relativeHeight="251658241" behindDoc="0" locked="0" layoutInCell="1" allowOverlap="1" wp14:anchorId="69EC6094" wp14:editId="2C420E0B">
          <wp:simplePos x="0" y="0"/>
          <wp:positionH relativeFrom="margin">
            <wp:align>left</wp:align>
          </wp:positionH>
          <wp:positionV relativeFrom="paragraph">
            <wp:posOffset>9525</wp:posOffset>
          </wp:positionV>
          <wp:extent cx="726409" cy="720000"/>
          <wp:effectExtent l="0" t="0" r="0" b="4445"/>
          <wp:wrapNone/>
          <wp:docPr id="2" name="Grafik 2" descr="X:\Downloads\cev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Downloads\cevi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409"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45364" w:rsidRPr="00845364">
      <w:rPr>
        <w:noProof/>
        <w:lang w:eastAsia="de-CH"/>
      </w:rPr>
      <w:drawing>
        <wp:anchor distT="0" distB="0" distL="114935" distR="114935" simplePos="0" relativeHeight="251658240" behindDoc="1" locked="0" layoutInCell="1" allowOverlap="1" wp14:anchorId="7D2194A2" wp14:editId="0C50067D">
          <wp:simplePos x="0" y="0"/>
          <wp:positionH relativeFrom="margin">
            <wp:align>right</wp:align>
          </wp:positionH>
          <wp:positionV relativeFrom="paragraph">
            <wp:posOffset>9525</wp:posOffset>
          </wp:positionV>
          <wp:extent cx="703083" cy="720000"/>
          <wp:effectExtent l="0" t="0" r="1905" b="4445"/>
          <wp:wrapNone/>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3083" cy="720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45364">
      <w:rPr>
        <w:rStyle w:val="KopfzeileZchn"/>
      </w:rPr>
      <w:t>J+S Lageraktivität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D25D3" w14:textId="77777777" w:rsidR="00A755C6" w:rsidRDefault="00A755C6">
    <w:pPr>
      <w:pStyle w:val="Kopfzeile"/>
    </w:pPr>
  </w:p>
</w:hdr>
</file>

<file path=word/intelligence.xml><?xml version="1.0" encoding="utf-8"?>
<int:Intelligence xmlns:int="http://schemas.microsoft.com/office/intelligence/2019/intelligence">
  <int:IntelligenceSettings/>
  <int:Manifest>
    <int:ParagraphRange paragraphId="1608595755" textId="1172043687" start="0" length="23" invalidationStart="0" invalidationLength="23" id="kZYyt7sn"/>
    <int:WordHash hashCode="y5vswjAEoMMXmD" id="L4ieHO0Z"/>
    <int:WordHash hashCode="yZ0VngWDhliZBZ" id="lOh84kNS"/>
    <int:WordHash hashCode="DzPst656ReJT+M" id="U4AsfoiP"/>
    <int:WordHash hashCode="SOgQWxHuyyKwaG" id="QdSGiMUb"/>
    <int:WordHash hashCode="RWol1bRzU9LliK" id="G6igHwpC"/>
    <int:WordHash hashCode="LVqCnE4z/eEF9t" id="M2fYUq5H"/>
    <int:WordHash hashCode="2isSiADU4Sne92" id="hXklyp3e"/>
    <int:WordHash hashCode="BoawgQquScPDNo" id="6yAHFtu0"/>
    <int:ParagraphRange paragraphId="968692769" textId="254372092" start="47" length="7" invalidationStart="47" invalidationLength="7" id="G1dtdH39"/>
    <int:WordHash hashCode="QwRos5N5vwHf/0" id="xNIo2vZM"/>
  </int:Manifest>
  <int:Observations>
    <int:Content id="kZYyt7sn">
      <int:Reviewed type="WordDesignerSuggestedImageAnnotation"/>
    </int:Content>
    <int:Content id="L4ieHO0Z">
      <int:Rejection type="LegacyProofing"/>
    </int:Content>
    <int:Content id="lOh84kNS">
      <int:Rejection type="LegacyProofing"/>
    </int:Content>
    <int:Content id="U4AsfoiP">
      <int:Rejection type="LegacyProofing"/>
    </int:Content>
    <int:Content id="QdSGiMUb">
      <int:Rejection type="LegacyProofing"/>
    </int:Content>
    <int:Content id="G6igHwpC">
      <int:Rejection type="LegacyProofing"/>
    </int:Content>
    <int:Content id="M2fYUq5H">
      <int:Rejection type="LegacyProofing"/>
    </int:Content>
    <int:Content id="hXklyp3e">
      <int:Rejection type="LegacyProofing"/>
    </int:Content>
    <int:Content id="6yAHFtu0">
      <int:Rejection type="LegacyProofing"/>
    </int:Content>
    <int:Content id="G1dtdH39">
      <int:Rejection type="LegacyProofing"/>
    </int:Content>
    <int:Content id="xNIo2vZM">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92CA4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9FE34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636CD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000C9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21E2D0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32A992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7C89B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502D4F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12C3E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2B270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1" w15:restartNumberingAfterBreak="0">
    <w:nsid w:val="0AE655B5"/>
    <w:multiLevelType w:val="hybridMultilevel"/>
    <w:tmpl w:val="B02880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E620093"/>
    <w:multiLevelType w:val="hybridMultilevel"/>
    <w:tmpl w:val="5A6E8D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0EC01031"/>
    <w:multiLevelType w:val="hybridMultilevel"/>
    <w:tmpl w:val="D59C3EC6"/>
    <w:lvl w:ilvl="0" w:tplc="9C526C70">
      <w:start w:val="1"/>
      <w:numFmt w:val="bullet"/>
      <w:pStyle w:val="03Aufzhlung"/>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DA5005A"/>
    <w:multiLevelType w:val="hybridMultilevel"/>
    <w:tmpl w:val="FFFFFFFF"/>
    <w:lvl w:ilvl="0" w:tplc="4EA21A7E">
      <w:start w:val="1"/>
      <w:numFmt w:val="decimal"/>
      <w:lvlText w:val="%1."/>
      <w:lvlJc w:val="left"/>
      <w:pPr>
        <w:ind w:left="720" w:hanging="360"/>
      </w:pPr>
    </w:lvl>
    <w:lvl w:ilvl="1" w:tplc="9828BBEC">
      <w:start w:val="1"/>
      <w:numFmt w:val="lowerLetter"/>
      <w:lvlText w:val="%2."/>
      <w:lvlJc w:val="left"/>
      <w:pPr>
        <w:ind w:left="1440" w:hanging="360"/>
      </w:pPr>
    </w:lvl>
    <w:lvl w:ilvl="2" w:tplc="F2D0B2A4">
      <w:start w:val="1"/>
      <w:numFmt w:val="lowerRoman"/>
      <w:lvlText w:val="%3."/>
      <w:lvlJc w:val="right"/>
      <w:pPr>
        <w:ind w:left="2160" w:hanging="180"/>
      </w:pPr>
    </w:lvl>
    <w:lvl w:ilvl="3" w:tplc="C87A9876">
      <w:start w:val="1"/>
      <w:numFmt w:val="decimal"/>
      <w:lvlText w:val="%4."/>
      <w:lvlJc w:val="left"/>
      <w:pPr>
        <w:ind w:left="2880" w:hanging="360"/>
      </w:pPr>
    </w:lvl>
    <w:lvl w:ilvl="4" w:tplc="70EA4380">
      <w:start w:val="1"/>
      <w:numFmt w:val="lowerLetter"/>
      <w:lvlText w:val="%5."/>
      <w:lvlJc w:val="left"/>
      <w:pPr>
        <w:ind w:left="3600" w:hanging="360"/>
      </w:pPr>
    </w:lvl>
    <w:lvl w:ilvl="5" w:tplc="FADC88C6">
      <w:start w:val="1"/>
      <w:numFmt w:val="lowerRoman"/>
      <w:lvlText w:val="%6."/>
      <w:lvlJc w:val="right"/>
      <w:pPr>
        <w:ind w:left="4320" w:hanging="180"/>
      </w:pPr>
    </w:lvl>
    <w:lvl w:ilvl="6" w:tplc="7C16CABA">
      <w:start w:val="1"/>
      <w:numFmt w:val="decimal"/>
      <w:lvlText w:val="%7."/>
      <w:lvlJc w:val="left"/>
      <w:pPr>
        <w:ind w:left="5040" w:hanging="360"/>
      </w:pPr>
    </w:lvl>
    <w:lvl w:ilvl="7" w:tplc="B4CC989E">
      <w:start w:val="1"/>
      <w:numFmt w:val="lowerLetter"/>
      <w:lvlText w:val="%8."/>
      <w:lvlJc w:val="left"/>
      <w:pPr>
        <w:ind w:left="5760" w:hanging="360"/>
      </w:pPr>
    </w:lvl>
    <w:lvl w:ilvl="8" w:tplc="5406DE0E">
      <w:start w:val="1"/>
      <w:numFmt w:val="lowerRoman"/>
      <w:lvlText w:val="%9."/>
      <w:lvlJc w:val="right"/>
      <w:pPr>
        <w:ind w:left="6480" w:hanging="180"/>
      </w:pPr>
    </w:lvl>
  </w:abstractNum>
  <w:abstractNum w:abstractNumId="15" w15:restartNumberingAfterBreak="0">
    <w:nsid w:val="235C2AF8"/>
    <w:multiLevelType w:val="hybridMultilevel"/>
    <w:tmpl w:val="FFFFFFFF"/>
    <w:lvl w:ilvl="0" w:tplc="65644D4C">
      <w:start w:val="1"/>
      <w:numFmt w:val="decimal"/>
      <w:lvlText w:val="%1."/>
      <w:lvlJc w:val="left"/>
      <w:pPr>
        <w:ind w:left="720" w:hanging="360"/>
      </w:pPr>
    </w:lvl>
    <w:lvl w:ilvl="1" w:tplc="B7E0A74C">
      <w:start w:val="1"/>
      <w:numFmt w:val="lowerLetter"/>
      <w:lvlText w:val="%2."/>
      <w:lvlJc w:val="left"/>
      <w:pPr>
        <w:ind w:left="1440" w:hanging="360"/>
      </w:pPr>
    </w:lvl>
    <w:lvl w:ilvl="2" w:tplc="8A86D240">
      <w:start w:val="1"/>
      <w:numFmt w:val="lowerRoman"/>
      <w:lvlText w:val="%3."/>
      <w:lvlJc w:val="right"/>
      <w:pPr>
        <w:ind w:left="2160" w:hanging="180"/>
      </w:pPr>
    </w:lvl>
    <w:lvl w:ilvl="3" w:tplc="9A9CF6B2">
      <w:start w:val="1"/>
      <w:numFmt w:val="decimal"/>
      <w:lvlText w:val="%4."/>
      <w:lvlJc w:val="left"/>
      <w:pPr>
        <w:ind w:left="2880" w:hanging="360"/>
      </w:pPr>
    </w:lvl>
    <w:lvl w:ilvl="4" w:tplc="A5DA38B0">
      <w:start w:val="1"/>
      <w:numFmt w:val="lowerLetter"/>
      <w:lvlText w:val="%5."/>
      <w:lvlJc w:val="left"/>
      <w:pPr>
        <w:ind w:left="3600" w:hanging="360"/>
      </w:pPr>
    </w:lvl>
    <w:lvl w:ilvl="5" w:tplc="3D24E5D6">
      <w:start w:val="1"/>
      <w:numFmt w:val="lowerRoman"/>
      <w:lvlText w:val="%6."/>
      <w:lvlJc w:val="right"/>
      <w:pPr>
        <w:ind w:left="4320" w:hanging="180"/>
      </w:pPr>
    </w:lvl>
    <w:lvl w:ilvl="6" w:tplc="DAE4E4F6">
      <w:start w:val="1"/>
      <w:numFmt w:val="decimal"/>
      <w:lvlText w:val="%7."/>
      <w:lvlJc w:val="left"/>
      <w:pPr>
        <w:ind w:left="5040" w:hanging="360"/>
      </w:pPr>
    </w:lvl>
    <w:lvl w:ilvl="7" w:tplc="52F63CEA">
      <w:start w:val="1"/>
      <w:numFmt w:val="lowerLetter"/>
      <w:lvlText w:val="%8."/>
      <w:lvlJc w:val="left"/>
      <w:pPr>
        <w:ind w:left="5760" w:hanging="360"/>
      </w:pPr>
    </w:lvl>
    <w:lvl w:ilvl="8" w:tplc="5F8E2004">
      <w:start w:val="1"/>
      <w:numFmt w:val="lowerRoman"/>
      <w:lvlText w:val="%9."/>
      <w:lvlJc w:val="right"/>
      <w:pPr>
        <w:ind w:left="6480" w:hanging="180"/>
      </w:pPr>
    </w:lvl>
  </w:abstractNum>
  <w:abstractNum w:abstractNumId="16" w15:restartNumberingAfterBreak="0">
    <w:nsid w:val="241A22FC"/>
    <w:multiLevelType w:val="hybridMultilevel"/>
    <w:tmpl w:val="C7A21D28"/>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7" w15:restartNumberingAfterBreak="0">
    <w:nsid w:val="30D770D4"/>
    <w:multiLevelType w:val="hybridMultilevel"/>
    <w:tmpl w:val="A3CC63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46F1398"/>
    <w:multiLevelType w:val="hybridMultilevel"/>
    <w:tmpl w:val="C3366202"/>
    <w:lvl w:ilvl="0" w:tplc="6280671A">
      <w:start w:val="1"/>
      <w:numFmt w:val="bullet"/>
      <w:lvlText w:val=""/>
      <w:lvlJc w:val="left"/>
      <w:pPr>
        <w:ind w:left="720" w:hanging="360"/>
      </w:pPr>
      <w:rPr>
        <w:rFonts w:ascii="Symbol" w:hAnsi="Symbol" w:hint="default"/>
      </w:rPr>
    </w:lvl>
    <w:lvl w:ilvl="1" w:tplc="E36E7E36">
      <w:start w:val="1"/>
      <w:numFmt w:val="bullet"/>
      <w:lvlText w:val="o"/>
      <w:lvlJc w:val="left"/>
      <w:pPr>
        <w:ind w:left="1440" w:hanging="360"/>
      </w:pPr>
      <w:rPr>
        <w:rFonts w:ascii="Courier New" w:hAnsi="Courier New" w:hint="default"/>
      </w:rPr>
    </w:lvl>
    <w:lvl w:ilvl="2" w:tplc="840893C0">
      <w:start w:val="1"/>
      <w:numFmt w:val="bullet"/>
      <w:lvlText w:val=""/>
      <w:lvlJc w:val="left"/>
      <w:pPr>
        <w:ind w:left="2160" w:hanging="360"/>
      </w:pPr>
      <w:rPr>
        <w:rFonts w:ascii="Wingdings" w:hAnsi="Wingdings" w:hint="default"/>
      </w:rPr>
    </w:lvl>
    <w:lvl w:ilvl="3" w:tplc="C0A615FA">
      <w:start w:val="1"/>
      <w:numFmt w:val="bullet"/>
      <w:lvlText w:val=""/>
      <w:lvlJc w:val="left"/>
      <w:pPr>
        <w:ind w:left="2880" w:hanging="360"/>
      </w:pPr>
      <w:rPr>
        <w:rFonts w:ascii="Symbol" w:hAnsi="Symbol" w:hint="default"/>
      </w:rPr>
    </w:lvl>
    <w:lvl w:ilvl="4" w:tplc="6B4EF786">
      <w:start w:val="1"/>
      <w:numFmt w:val="bullet"/>
      <w:lvlText w:val="o"/>
      <w:lvlJc w:val="left"/>
      <w:pPr>
        <w:ind w:left="3600" w:hanging="360"/>
      </w:pPr>
      <w:rPr>
        <w:rFonts w:ascii="Courier New" w:hAnsi="Courier New" w:hint="default"/>
      </w:rPr>
    </w:lvl>
    <w:lvl w:ilvl="5" w:tplc="67081C70">
      <w:start w:val="1"/>
      <w:numFmt w:val="bullet"/>
      <w:lvlText w:val=""/>
      <w:lvlJc w:val="left"/>
      <w:pPr>
        <w:ind w:left="4320" w:hanging="360"/>
      </w:pPr>
      <w:rPr>
        <w:rFonts w:ascii="Wingdings" w:hAnsi="Wingdings" w:hint="default"/>
      </w:rPr>
    </w:lvl>
    <w:lvl w:ilvl="6" w:tplc="67B4EA44">
      <w:start w:val="1"/>
      <w:numFmt w:val="bullet"/>
      <w:lvlText w:val=""/>
      <w:lvlJc w:val="left"/>
      <w:pPr>
        <w:ind w:left="5040" w:hanging="360"/>
      </w:pPr>
      <w:rPr>
        <w:rFonts w:ascii="Symbol" w:hAnsi="Symbol" w:hint="default"/>
      </w:rPr>
    </w:lvl>
    <w:lvl w:ilvl="7" w:tplc="D0F60D76">
      <w:start w:val="1"/>
      <w:numFmt w:val="bullet"/>
      <w:lvlText w:val="o"/>
      <w:lvlJc w:val="left"/>
      <w:pPr>
        <w:ind w:left="5760" w:hanging="360"/>
      </w:pPr>
      <w:rPr>
        <w:rFonts w:ascii="Courier New" w:hAnsi="Courier New" w:hint="default"/>
      </w:rPr>
    </w:lvl>
    <w:lvl w:ilvl="8" w:tplc="A83EC63E">
      <w:start w:val="1"/>
      <w:numFmt w:val="bullet"/>
      <w:lvlText w:val=""/>
      <w:lvlJc w:val="left"/>
      <w:pPr>
        <w:ind w:left="6480" w:hanging="360"/>
      </w:pPr>
      <w:rPr>
        <w:rFonts w:ascii="Wingdings" w:hAnsi="Wingdings" w:hint="default"/>
      </w:rPr>
    </w:lvl>
  </w:abstractNum>
  <w:abstractNum w:abstractNumId="19" w15:restartNumberingAfterBreak="0">
    <w:nsid w:val="4C34261C"/>
    <w:multiLevelType w:val="hybridMultilevel"/>
    <w:tmpl w:val="5734E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A426C57"/>
    <w:multiLevelType w:val="hybridMultilevel"/>
    <w:tmpl w:val="4D2603C2"/>
    <w:lvl w:ilvl="0" w:tplc="BBBA7DD0">
      <w:start w:val="1"/>
      <w:numFmt w:val="decimal"/>
      <w:lvlText w:val="%1."/>
      <w:lvlJc w:val="left"/>
      <w:pPr>
        <w:tabs>
          <w:tab w:val="num" w:pos="720"/>
        </w:tabs>
        <w:ind w:left="720" w:hanging="360"/>
      </w:pPr>
      <w:rPr>
        <w:rFonts w:hint="default"/>
        <w:sz w:val="20"/>
      </w:rPr>
    </w:lvl>
    <w:lvl w:ilvl="1" w:tplc="0ED084D0" w:tentative="1">
      <w:numFmt w:val="bullet"/>
      <w:lvlText w:val=""/>
      <w:lvlJc w:val="left"/>
      <w:pPr>
        <w:tabs>
          <w:tab w:val="num" w:pos="1440"/>
        </w:tabs>
        <w:ind w:left="1440" w:hanging="360"/>
      </w:pPr>
      <w:rPr>
        <w:rFonts w:ascii="Symbol" w:hAnsi="Symbol" w:hint="default"/>
        <w:sz w:val="20"/>
      </w:rPr>
    </w:lvl>
    <w:lvl w:ilvl="2" w:tplc="9F4CBB2A" w:tentative="1">
      <w:numFmt w:val="bullet"/>
      <w:lvlText w:val=""/>
      <w:lvlJc w:val="left"/>
      <w:pPr>
        <w:tabs>
          <w:tab w:val="num" w:pos="2160"/>
        </w:tabs>
        <w:ind w:left="2160" w:hanging="360"/>
      </w:pPr>
      <w:rPr>
        <w:rFonts w:ascii="Symbol" w:hAnsi="Symbol" w:hint="default"/>
        <w:sz w:val="20"/>
      </w:rPr>
    </w:lvl>
    <w:lvl w:ilvl="3" w:tplc="CEE23CE8" w:tentative="1">
      <w:numFmt w:val="bullet"/>
      <w:lvlText w:val=""/>
      <w:lvlJc w:val="left"/>
      <w:pPr>
        <w:tabs>
          <w:tab w:val="num" w:pos="2880"/>
        </w:tabs>
        <w:ind w:left="2880" w:hanging="360"/>
      </w:pPr>
      <w:rPr>
        <w:rFonts w:ascii="Symbol" w:hAnsi="Symbol" w:hint="default"/>
        <w:sz w:val="20"/>
      </w:rPr>
    </w:lvl>
    <w:lvl w:ilvl="4" w:tplc="0E1EDD3A" w:tentative="1">
      <w:numFmt w:val="bullet"/>
      <w:lvlText w:val=""/>
      <w:lvlJc w:val="left"/>
      <w:pPr>
        <w:tabs>
          <w:tab w:val="num" w:pos="3600"/>
        </w:tabs>
        <w:ind w:left="3600" w:hanging="360"/>
      </w:pPr>
      <w:rPr>
        <w:rFonts w:ascii="Symbol" w:hAnsi="Symbol" w:hint="default"/>
        <w:sz w:val="20"/>
      </w:rPr>
    </w:lvl>
    <w:lvl w:ilvl="5" w:tplc="BF26997E" w:tentative="1">
      <w:numFmt w:val="bullet"/>
      <w:lvlText w:val=""/>
      <w:lvlJc w:val="left"/>
      <w:pPr>
        <w:tabs>
          <w:tab w:val="num" w:pos="4320"/>
        </w:tabs>
        <w:ind w:left="4320" w:hanging="360"/>
      </w:pPr>
      <w:rPr>
        <w:rFonts w:ascii="Symbol" w:hAnsi="Symbol" w:hint="default"/>
        <w:sz w:val="20"/>
      </w:rPr>
    </w:lvl>
    <w:lvl w:ilvl="6" w:tplc="F24CE4B0" w:tentative="1">
      <w:numFmt w:val="bullet"/>
      <w:lvlText w:val=""/>
      <w:lvlJc w:val="left"/>
      <w:pPr>
        <w:tabs>
          <w:tab w:val="num" w:pos="5040"/>
        </w:tabs>
        <w:ind w:left="5040" w:hanging="360"/>
      </w:pPr>
      <w:rPr>
        <w:rFonts w:ascii="Symbol" w:hAnsi="Symbol" w:hint="default"/>
        <w:sz w:val="20"/>
      </w:rPr>
    </w:lvl>
    <w:lvl w:ilvl="7" w:tplc="F8DEFBDC" w:tentative="1">
      <w:numFmt w:val="bullet"/>
      <w:lvlText w:val=""/>
      <w:lvlJc w:val="left"/>
      <w:pPr>
        <w:tabs>
          <w:tab w:val="num" w:pos="5760"/>
        </w:tabs>
        <w:ind w:left="5760" w:hanging="360"/>
      </w:pPr>
      <w:rPr>
        <w:rFonts w:ascii="Symbol" w:hAnsi="Symbol" w:hint="default"/>
        <w:sz w:val="20"/>
      </w:rPr>
    </w:lvl>
    <w:lvl w:ilvl="8" w:tplc="EB1C4400"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992323"/>
    <w:multiLevelType w:val="hybridMultilevel"/>
    <w:tmpl w:val="FFFFFFFF"/>
    <w:lvl w:ilvl="0" w:tplc="5BF0A154">
      <w:start w:val="1"/>
      <w:numFmt w:val="bullet"/>
      <w:lvlText w:val=""/>
      <w:lvlJc w:val="left"/>
      <w:pPr>
        <w:ind w:left="720" w:hanging="360"/>
      </w:pPr>
      <w:rPr>
        <w:rFonts w:ascii="Symbol" w:hAnsi="Symbol" w:hint="default"/>
      </w:rPr>
    </w:lvl>
    <w:lvl w:ilvl="1" w:tplc="7D50F492">
      <w:start w:val="1"/>
      <w:numFmt w:val="bullet"/>
      <w:lvlText w:val="o"/>
      <w:lvlJc w:val="left"/>
      <w:pPr>
        <w:ind w:left="1440" w:hanging="360"/>
      </w:pPr>
      <w:rPr>
        <w:rFonts w:ascii="Courier New" w:hAnsi="Courier New" w:hint="default"/>
      </w:rPr>
    </w:lvl>
    <w:lvl w:ilvl="2" w:tplc="21CAAD78">
      <w:start w:val="1"/>
      <w:numFmt w:val="bullet"/>
      <w:lvlText w:val=""/>
      <w:lvlJc w:val="left"/>
      <w:pPr>
        <w:ind w:left="2160" w:hanging="360"/>
      </w:pPr>
      <w:rPr>
        <w:rFonts w:ascii="Wingdings" w:hAnsi="Wingdings" w:hint="default"/>
      </w:rPr>
    </w:lvl>
    <w:lvl w:ilvl="3" w:tplc="53124BD2">
      <w:start w:val="1"/>
      <w:numFmt w:val="bullet"/>
      <w:lvlText w:val=""/>
      <w:lvlJc w:val="left"/>
      <w:pPr>
        <w:ind w:left="2880" w:hanging="360"/>
      </w:pPr>
      <w:rPr>
        <w:rFonts w:ascii="Symbol" w:hAnsi="Symbol" w:hint="default"/>
      </w:rPr>
    </w:lvl>
    <w:lvl w:ilvl="4" w:tplc="27F64E12">
      <w:start w:val="1"/>
      <w:numFmt w:val="bullet"/>
      <w:lvlText w:val="o"/>
      <w:lvlJc w:val="left"/>
      <w:pPr>
        <w:ind w:left="3600" w:hanging="360"/>
      </w:pPr>
      <w:rPr>
        <w:rFonts w:ascii="Courier New" w:hAnsi="Courier New" w:hint="default"/>
      </w:rPr>
    </w:lvl>
    <w:lvl w:ilvl="5" w:tplc="597C7BEC">
      <w:start w:val="1"/>
      <w:numFmt w:val="bullet"/>
      <w:lvlText w:val=""/>
      <w:lvlJc w:val="left"/>
      <w:pPr>
        <w:ind w:left="4320" w:hanging="360"/>
      </w:pPr>
      <w:rPr>
        <w:rFonts w:ascii="Wingdings" w:hAnsi="Wingdings" w:hint="default"/>
      </w:rPr>
    </w:lvl>
    <w:lvl w:ilvl="6" w:tplc="74F681BE">
      <w:start w:val="1"/>
      <w:numFmt w:val="bullet"/>
      <w:lvlText w:val=""/>
      <w:lvlJc w:val="left"/>
      <w:pPr>
        <w:ind w:left="5040" w:hanging="360"/>
      </w:pPr>
      <w:rPr>
        <w:rFonts w:ascii="Symbol" w:hAnsi="Symbol" w:hint="default"/>
      </w:rPr>
    </w:lvl>
    <w:lvl w:ilvl="7" w:tplc="F23A599C">
      <w:start w:val="1"/>
      <w:numFmt w:val="bullet"/>
      <w:lvlText w:val="o"/>
      <w:lvlJc w:val="left"/>
      <w:pPr>
        <w:ind w:left="5760" w:hanging="360"/>
      </w:pPr>
      <w:rPr>
        <w:rFonts w:ascii="Courier New" w:hAnsi="Courier New" w:hint="default"/>
      </w:rPr>
    </w:lvl>
    <w:lvl w:ilvl="8" w:tplc="1C8CA86C">
      <w:start w:val="1"/>
      <w:numFmt w:val="bullet"/>
      <w:lvlText w:val=""/>
      <w:lvlJc w:val="left"/>
      <w:pPr>
        <w:ind w:left="6480" w:hanging="360"/>
      </w:pPr>
      <w:rPr>
        <w:rFonts w:ascii="Wingdings" w:hAnsi="Wingdings" w:hint="default"/>
      </w:rPr>
    </w:lvl>
  </w:abstractNum>
  <w:num w:numId="1" w16cid:durableId="729691141">
    <w:abstractNumId w:val="15"/>
  </w:num>
  <w:num w:numId="2" w16cid:durableId="245847962">
    <w:abstractNumId w:val="10"/>
  </w:num>
  <w:num w:numId="3" w16cid:durableId="1905605872">
    <w:abstractNumId w:val="13"/>
  </w:num>
  <w:num w:numId="4" w16cid:durableId="785464578">
    <w:abstractNumId w:val="9"/>
  </w:num>
  <w:num w:numId="5" w16cid:durableId="1056779021">
    <w:abstractNumId w:val="7"/>
  </w:num>
  <w:num w:numId="6" w16cid:durableId="952516852">
    <w:abstractNumId w:val="6"/>
  </w:num>
  <w:num w:numId="7" w16cid:durableId="518354527">
    <w:abstractNumId w:val="5"/>
  </w:num>
  <w:num w:numId="8" w16cid:durableId="531498061">
    <w:abstractNumId w:val="4"/>
  </w:num>
  <w:num w:numId="9" w16cid:durableId="1526138828">
    <w:abstractNumId w:val="8"/>
  </w:num>
  <w:num w:numId="10" w16cid:durableId="1479107849">
    <w:abstractNumId w:val="3"/>
  </w:num>
  <w:num w:numId="11" w16cid:durableId="1837457194">
    <w:abstractNumId w:val="2"/>
  </w:num>
  <w:num w:numId="12" w16cid:durableId="1556619770">
    <w:abstractNumId w:val="1"/>
  </w:num>
  <w:num w:numId="13" w16cid:durableId="1832283892">
    <w:abstractNumId w:val="0"/>
  </w:num>
  <w:num w:numId="14" w16cid:durableId="655190378">
    <w:abstractNumId w:val="11"/>
  </w:num>
  <w:num w:numId="15" w16cid:durableId="560138746">
    <w:abstractNumId w:val="19"/>
  </w:num>
  <w:num w:numId="16" w16cid:durableId="179047387">
    <w:abstractNumId w:val="17"/>
  </w:num>
  <w:num w:numId="17" w16cid:durableId="1191383818">
    <w:abstractNumId w:val="16"/>
  </w:num>
  <w:num w:numId="18" w16cid:durableId="500387023">
    <w:abstractNumId w:val="12"/>
  </w:num>
  <w:num w:numId="19" w16cid:durableId="346559800">
    <w:abstractNumId w:val="18"/>
  </w:num>
  <w:num w:numId="20" w16cid:durableId="2005669413">
    <w:abstractNumId w:val="21"/>
  </w:num>
  <w:num w:numId="21" w16cid:durableId="1932198225">
    <w:abstractNumId w:val="20"/>
  </w:num>
  <w:num w:numId="22" w16cid:durableId="58768998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ocumentProtection w:edit="forms" w:enforcement="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07BA"/>
    <w:rsid w:val="000038FD"/>
    <w:rsid w:val="00004760"/>
    <w:rsid w:val="00004C4A"/>
    <w:rsid w:val="00005816"/>
    <w:rsid w:val="00005F65"/>
    <w:rsid w:val="00006BC7"/>
    <w:rsid w:val="0000738D"/>
    <w:rsid w:val="00007913"/>
    <w:rsid w:val="00011543"/>
    <w:rsid w:val="00012018"/>
    <w:rsid w:val="000127AC"/>
    <w:rsid w:val="00014F49"/>
    <w:rsid w:val="0002394F"/>
    <w:rsid w:val="00023E62"/>
    <w:rsid w:val="00026748"/>
    <w:rsid w:val="00027842"/>
    <w:rsid w:val="00035A79"/>
    <w:rsid w:val="00037F65"/>
    <w:rsid w:val="00040843"/>
    <w:rsid w:val="00044CFD"/>
    <w:rsid w:val="0005039F"/>
    <w:rsid w:val="000518B0"/>
    <w:rsid w:val="000521DC"/>
    <w:rsid w:val="000568E1"/>
    <w:rsid w:val="00056ED6"/>
    <w:rsid w:val="00057679"/>
    <w:rsid w:val="0005772B"/>
    <w:rsid w:val="0006351A"/>
    <w:rsid w:val="00063FCE"/>
    <w:rsid w:val="00064779"/>
    <w:rsid w:val="000720B0"/>
    <w:rsid w:val="00075FFB"/>
    <w:rsid w:val="00077C55"/>
    <w:rsid w:val="0008167F"/>
    <w:rsid w:val="000909A1"/>
    <w:rsid w:val="00092C8D"/>
    <w:rsid w:val="00093D13"/>
    <w:rsid w:val="00094A6F"/>
    <w:rsid w:val="0009500C"/>
    <w:rsid w:val="000975E7"/>
    <w:rsid w:val="000A155C"/>
    <w:rsid w:val="000A1FAC"/>
    <w:rsid w:val="000A2F8C"/>
    <w:rsid w:val="000B3761"/>
    <w:rsid w:val="000C32F0"/>
    <w:rsid w:val="000C63F8"/>
    <w:rsid w:val="000D0F69"/>
    <w:rsid w:val="000D34DA"/>
    <w:rsid w:val="000D361C"/>
    <w:rsid w:val="000D46B9"/>
    <w:rsid w:val="000D726B"/>
    <w:rsid w:val="000D7D90"/>
    <w:rsid w:val="000E07F3"/>
    <w:rsid w:val="000E2091"/>
    <w:rsid w:val="000E7309"/>
    <w:rsid w:val="000F174B"/>
    <w:rsid w:val="000F1F1F"/>
    <w:rsid w:val="000F51FB"/>
    <w:rsid w:val="001018ED"/>
    <w:rsid w:val="00103334"/>
    <w:rsid w:val="0010335B"/>
    <w:rsid w:val="00103536"/>
    <w:rsid w:val="00104621"/>
    <w:rsid w:val="001060FE"/>
    <w:rsid w:val="00106BCD"/>
    <w:rsid w:val="001103A9"/>
    <w:rsid w:val="001110FA"/>
    <w:rsid w:val="001112AF"/>
    <w:rsid w:val="00116D5F"/>
    <w:rsid w:val="001210B7"/>
    <w:rsid w:val="0012614A"/>
    <w:rsid w:val="00133679"/>
    <w:rsid w:val="00135609"/>
    <w:rsid w:val="00136100"/>
    <w:rsid w:val="001372A5"/>
    <w:rsid w:val="00140264"/>
    <w:rsid w:val="001421EB"/>
    <w:rsid w:val="00142C50"/>
    <w:rsid w:val="00144D33"/>
    <w:rsid w:val="001466F1"/>
    <w:rsid w:val="0014730F"/>
    <w:rsid w:val="00147BB1"/>
    <w:rsid w:val="00151A3E"/>
    <w:rsid w:val="001543EB"/>
    <w:rsid w:val="001549C9"/>
    <w:rsid w:val="00155B59"/>
    <w:rsid w:val="0016625F"/>
    <w:rsid w:val="00171402"/>
    <w:rsid w:val="00172286"/>
    <w:rsid w:val="00176651"/>
    <w:rsid w:val="00176CA5"/>
    <w:rsid w:val="00181122"/>
    <w:rsid w:val="00181B69"/>
    <w:rsid w:val="00182CED"/>
    <w:rsid w:val="001835D2"/>
    <w:rsid w:val="001849A5"/>
    <w:rsid w:val="00186544"/>
    <w:rsid w:val="00195437"/>
    <w:rsid w:val="001A172E"/>
    <w:rsid w:val="001A17C6"/>
    <w:rsid w:val="001A3B4F"/>
    <w:rsid w:val="001A3CBF"/>
    <w:rsid w:val="001A6A04"/>
    <w:rsid w:val="001B2080"/>
    <w:rsid w:val="001B23FC"/>
    <w:rsid w:val="001B2904"/>
    <w:rsid w:val="001B313C"/>
    <w:rsid w:val="001B722F"/>
    <w:rsid w:val="001C0C23"/>
    <w:rsid w:val="001C1811"/>
    <w:rsid w:val="001C2F1C"/>
    <w:rsid w:val="001C34BF"/>
    <w:rsid w:val="001C3F66"/>
    <w:rsid w:val="001C5539"/>
    <w:rsid w:val="001C7348"/>
    <w:rsid w:val="001C79A1"/>
    <w:rsid w:val="001D21A5"/>
    <w:rsid w:val="001D247B"/>
    <w:rsid w:val="001D606D"/>
    <w:rsid w:val="001E01B4"/>
    <w:rsid w:val="001E112B"/>
    <w:rsid w:val="001E5382"/>
    <w:rsid w:val="001F26C0"/>
    <w:rsid w:val="001F5990"/>
    <w:rsid w:val="001F7DB7"/>
    <w:rsid w:val="002007CA"/>
    <w:rsid w:val="002031AB"/>
    <w:rsid w:val="002047D0"/>
    <w:rsid w:val="0021594A"/>
    <w:rsid w:val="00216B90"/>
    <w:rsid w:val="00217FF1"/>
    <w:rsid w:val="0022146E"/>
    <w:rsid w:val="00224E51"/>
    <w:rsid w:val="002254EB"/>
    <w:rsid w:val="002255ED"/>
    <w:rsid w:val="002261B9"/>
    <w:rsid w:val="002272A1"/>
    <w:rsid w:val="00227965"/>
    <w:rsid w:val="0023007C"/>
    <w:rsid w:val="00230B5B"/>
    <w:rsid w:val="00232786"/>
    <w:rsid w:val="00232B0E"/>
    <w:rsid w:val="002338B2"/>
    <w:rsid w:val="00234724"/>
    <w:rsid w:val="002356AD"/>
    <w:rsid w:val="00236A2D"/>
    <w:rsid w:val="00237AE0"/>
    <w:rsid w:val="002411BE"/>
    <w:rsid w:val="00247C66"/>
    <w:rsid w:val="00250DE9"/>
    <w:rsid w:val="00254500"/>
    <w:rsid w:val="00254882"/>
    <w:rsid w:val="002559A5"/>
    <w:rsid w:val="00256430"/>
    <w:rsid w:val="00257CE7"/>
    <w:rsid w:val="0026123D"/>
    <w:rsid w:val="002637EC"/>
    <w:rsid w:val="00264356"/>
    <w:rsid w:val="00264C81"/>
    <w:rsid w:val="002703FB"/>
    <w:rsid w:val="00270C82"/>
    <w:rsid w:val="00271DA1"/>
    <w:rsid w:val="00275BD6"/>
    <w:rsid w:val="002910F2"/>
    <w:rsid w:val="002927C0"/>
    <w:rsid w:val="0029400C"/>
    <w:rsid w:val="00296625"/>
    <w:rsid w:val="002A55E9"/>
    <w:rsid w:val="002B07BA"/>
    <w:rsid w:val="002B0F5E"/>
    <w:rsid w:val="002B1953"/>
    <w:rsid w:val="002B1F1C"/>
    <w:rsid w:val="002B2754"/>
    <w:rsid w:val="002B2FB0"/>
    <w:rsid w:val="002B4D2E"/>
    <w:rsid w:val="002C2F92"/>
    <w:rsid w:val="002C3AAC"/>
    <w:rsid w:val="002C555F"/>
    <w:rsid w:val="002C731E"/>
    <w:rsid w:val="002D4DB3"/>
    <w:rsid w:val="002E0CD3"/>
    <w:rsid w:val="002E1F75"/>
    <w:rsid w:val="002E26DC"/>
    <w:rsid w:val="002E3621"/>
    <w:rsid w:val="002E58E6"/>
    <w:rsid w:val="002E59FC"/>
    <w:rsid w:val="002E656C"/>
    <w:rsid w:val="002E7D58"/>
    <w:rsid w:val="002F26C6"/>
    <w:rsid w:val="002F63E1"/>
    <w:rsid w:val="00302518"/>
    <w:rsid w:val="0030371D"/>
    <w:rsid w:val="00305DA5"/>
    <w:rsid w:val="00305F41"/>
    <w:rsid w:val="00307710"/>
    <w:rsid w:val="00310B86"/>
    <w:rsid w:val="003136A3"/>
    <w:rsid w:val="00317133"/>
    <w:rsid w:val="00325BB2"/>
    <w:rsid w:val="00325FD3"/>
    <w:rsid w:val="0032657B"/>
    <w:rsid w:val="003266EE"/>
    <w:rsid w:val="00331464"/>
    <w:rsid w:val="00331682"/>
    <w:rsid w:val="00333617"/>
    <w:rsid w:val="00336532"/>
    <w:rsid w:val="00345006"/>
    <w:rsid w:val="00346A21"/>
    <w:rsid w:val="00351BD3"/>
    <w:rsid w:val="003525AC"/>
    <w:rsid w:val="003528F9"/>
    <w:rsid w:val="00361737"/>
    <w:rsid w:val="00363555"/>
    <w:rsid w:val="00364707"/>
    <w:rsid w:val="00365491"/>
    <w:rsid w:val="00370D67"/>
    <w:rsid w:val="003758D2"/>
    <w:rsid w:val="00376BF8"/>
    <w:rsid w:val="003771D0"/>
    <w:rsid w:val="00382852"/>
    <w:rsid w:val="00383274"/>
    <w:rsid w:val="00384E9F"/>
    <w:rsid w:val="00387A4D"/>
    <w:rsid w:val="00390156"/>
    <w:rsid w:val="00391897"/>
    <w:rsid w:val="00391E3C"/>
    <w:rsid w:val="00392A8F"/>
    <w:rsid w:val="0039314D"/>
    <w:rsid w:val="00393BBF"/>
    <w:rsid w:val="0039517A"/>
    <w:rsid w:val="003A1A2A"/>
    <w:rsid w:val="003A25F3"/>
    <w:rsid w:val="003A373E"/>
    <w:rsid w:val="003A4102"/>
    <w:rsid w:val="003A5335"/>
    <w:rsid w:val="003A62AF"/>
    <w:rsid w:val="003B66EE"/>
    <w:rsid w:val="003C2EC6"/>
    <w:rsid w:val="003D6814"/>
    <w:rsid w:val="003E1CAB"/>
    <w:rsid w:val="003E1F16"/>
    <w:rsid w:val="003F335E"/>
    <w:rsid w:val="003F7664"/>
    <w:rsid w:val="00401376"/>
    <w:rsid w:val="00403BA9"/>
    <w:rsid w:val="00403F65"/>
    <w:rsid w:val="00404DE4"/>
    <w:rsid w:val="00407277"/>
    <w:rsid w:val="00410A63"/>
    <w:rsid w:val="0041316B"/>
    <w:rsid w:val="0041339A"/>
    <w:rsid w:val="00417194"/>
    <w:rsid w:val="00420A19"/>
    <w:rsid w:val="00422699"/>
    <w:rsid w:val="00423148"/>
    <w:rsid w:val="00423C3C"/>
    <w:rsid w:val="00425237"/>
    <w:rsid w:val="0042627E"/>
    <w:rsid w:val="004365CF"/>
    <w:rsid w:val="00443A0B"/>
    <w:rsid w:val="004460E9"/>
    <w:rsid w:val="00451630"/>
    <w:rsid w:val="00454522"/>
    <w:rsid w:val="004556F7"/>
    <w:rsid w:val="00455730"/>
    <w:rsid w:val="004631F5"/>
    <w:rsid w:val="00466F54"/>
    <w:rsid w:val="004700C4"/>
    <w:rsid w:val="00470D2A"/>
    <w:rsid w:val="00472BA0"/>
    <w:rsid w:val="00473533"/>
    <w:rsid w:val="00473AF5"/>
    <w:rsid w:val="00474D9B"/>
    <w:rsid w:val="004752BD"/>
    <w:rsid w:val="00475B85"/>
    <w:rsid w:val="00481124"/>
    <w:rsid w:val="0048268D"/>
    <w:rsid w:val="00482F2A"/>
    <w:rsid w:val="004840FC"/>
    <w:rsid w:val="004871C2"/>
    <w:rsid w:val="004956D9"/>
    <w:rsid w:val="00495996"/>
    <w:rsid w:val="00495BF0"/>
    <w:rsid w:val="004973F2"/>
    <w:rsid w:val="00497418"/>
    <w:rsid w:val="004A0FFC"/>
    <w:rsid w:val="004A34AD"/>
    <w:rsid w:val="004C45B1"/>
    <w:rsid w:val="004C604E"/>
    <w:rsid w:val="004D0048"/>
    <w:rsid w:val="004D3C48"/>
    <w:rsid w:val="004D5CCB"/>
    <w:rsid w:val="004D6F82"/>
    <w:rsid w:val="004E06EA"/>
    <w:rsid w:val="004E19B5"/>
    <w:rsid w:val="004E2AEE"/>
    <w:rsid w:val="004E6DD2"/>
    <w:rsid w:val="004F0FB3"/>
    <w:rsid w:val="004F161E"/>
    <w:rsid w:val="004F4DD9"/>
    <w:rsid w:val="00501663"/>
    <w:rsid w:val="00501F0C"/>
    <w:rsid w:val="00502F39"/>
    <w:rsid w:val="0050516F"/>
    <w:rsid w:val="00506AD4"/>
    <w:rsid w:val="00506F4F"/>
    <w:rsid w:val="00510587"/>
    <w:rsid w:val="00516AF4"/>
    <w:rsid w:val="00524A08"/>
    <w:rsid w:val="00526516"/>
    <w:rsid w:val="00531A40"/>
    <w:rsid w:val="00535364"/>
    <w:rsid w:val="00536717"/>
    <w:rsid w:val="00537E4B"/>
    <w:rsid w:val="005468AC"/>
    <w:rsid w:val="00553F6A"/>
    <w:rsid w:val="00556893"/>
    <w:rsid w:val="00561D9A"/>
    <w:rsid w:val="005640F6"/>
    <w:rsid w:val="0056469E"/>
    <w:rsid w:val="00564AF4"/>
    <w:rsid w:val="005655E7"/>
    <w:rsid w:val="00565FF7"/>
    <w:rsid w:val="00566A62"/>
    <w:rsid w:val="00566AF8"/>
    <w:rsid w:val="00566E17"/>
    <w:rsid w:val="00575A89"/>
    <w:rsid w:val="0058082E"/>
    <w:rsid w:val="0058101F"/>
    <w:rsid w:val="005814A9"/>
    <w:rsid w:val="0058305C"/>
    <w:rsid w:val="00586B31"/>
    <w:rsid w:val="005906EB"/>
    <w:rsid w:val="00597F06"/>
    <w:rsid w:val="005A5A9B"/>
    <w:rsid w:val="005B1436"/>
    <w:rsid w:val="005B64C9"/>
    <w:rsid w:val="005C07B5"/>
    <w:rsid w:val="005C117E"/>
    <w:rsid w:val="005C4919"/>
    <w:rsid w:val="005C4FD1"/>
    <w:rsid w:val="005C52A8"/>
    <w:rsid w:val="005C7AE0"/>
    <w:rsid w:val="005D20FE"/>
    <w:rsid w:val="005D224B"/>
    <w:rsid w:val="005D4C29"/>
    <w:rsid w:val="005E069C"/>
    <w:rsid w:val="005E26BF"/>
    <w:rsid w:val="005E4A48"/>
    <w:rsid w:val="005E695A"/>
    <w:rsid w:val="005E7823"/>
    <w:rsid w:val="005E7BF9"/>
    <w:rsid w:val="005F02C7"/>
    <w:rsid w:val="005F1BCF"/>
    <w:rsid w:val="005F2D0A"/>
    <w:rsid w:val="005F40EC"/>
    <w:rsid w:val="00602995"/>
    <w:rsid w:val="0060545D"/>
    <w:rsid w:val="00605705"/>
    <w:rsid w:val="006119ED"/>
    <w:rsid w:val="00611DDA"/>
    <w:rsid w:val="00613159"/>
    <w:rsid w:val="0061352A"/>
    <w:rsid w:val="006174B8"/>
    <w:rsid w:val="00617EFE"/>
    <w:rsid w:val="00620647"/>
    <w:rsid w:val="006211B4"/>
    <w:rsid w:val="00621DA0"/>
    <w:rsid w:val="00621ECB"/>
    <w:rsid w:val="006224AC"/>
    <w:rsid w:val="00623671"/>
    <w:rsid w:val="006254E5"/>
    <w:rsid w:val="00626506"/>
    <w:rsid w:val="00626A9A"/>
    <w:rsid w:val="0063061A"/>
    <w:rsid w:val="0063173C"/>
    <w:rsid w:val="00634162"/>
    <w:rsid w:val="006422E7"/>
    <w:rsid w:val="00644C5F"/>
    <w:rsid w:val="00645B16"/>
    <w:rsid w:val="00645C1C"/>
    <w:rsid w:val="00646BC9"/>
    <w:rsid w:val="00647C0E"/>
    <w:rsid w:val="0065257C"/>
    <w:rsid w:val="006534D3"/>
    <w:rsid w:val="0065350F"/>
    <w:rsid w:val="00655A45"/>
    <w:rsid w:val="00657A86"/>
    <w:rsid w:val="00657FF2"/>
    <w:rsid w:val="0066225A"/>
    <w:rsid w:val="00665281"/>
    <w:rsid w:val="00665572"/>
    <w:rsid w:val="006662B0"/>
    <w:rsid w:val="00672E81"/>
    <w:rsid w:val="00676191"/>
    <w:rsid w:val="00681250"/>
    <w:rsid w:val="00683D0A"/>
    <w:rsid w:val="006915E2"/>
    <w:rsid w:val="00693994"/>
    <w:rsid w:val="006945DB"/>
    <w:rsid w:val="006A5249"/>
    <w:rsid w:val="006B0026"/>
    <w:rsid w:val="006B5E91"/>
    <w:rsid w:val="006B5F57"/>
    <w:rsid w:val="006B6ED7"/>
    <w:rsid w:val="006C2C57"/>
    <w:rsid w:val="006C36C7"/>
    <w:rsid w:val="006C3BC0"/>
    <w:rsid w:val="006C4AD7"/>
    <w:rsid w:val="006C6880"/>
    <w:rsid w:val="006D5778"/>
    <w:rsid w:val="006E348B"/>
    <w:rsid w:val="006E58B5"/>
    <w:rsid w:val="006E7172"/>
    <w:rsid w:val="006E74DF"/>
    <w:rsid w:val="006F3EFA"/>
    <w:rsid w:val="006F509D"/>
    <w:rsid w:val="006F5618"/>
    <w:rsid w:val="006F58DE"/>
    <w:rsid w:val="006F6066"/>
    <w:rsid w:val="006F7DD3"/>
    <w:rsid w:val="00701750"/>
    <w:rsid w:val="007025A3"/>
    <w:rsid w:val="00702D27"/>
    <w:rsid w:val="00702E41"/>
    <w:rsid w:val="00703A37"/>
    <w:rsid w:val="00703EBD"/>
    <w:rsid w:val="00705070"/>
    <w:rsid w:val="00707E90"/>
    <w:rsid w:val="00712402"/>
    <w:rsid w:val="007208D3"/>
    <w:rsid w:val="00722364"/>
    <w:rsid w:val="0072359D"/>
    <w:rsid w:val="00724EA7"/>
    <w:rsid w:val="007310E4"/>
    <w:rsid w:val="00731C40"/>
    <w:rsid w:val="00731EAE"/>
    <w:rsid w:val="00733CDA"/>
    <w:rsid w:val="00741847"/>
    <w:rsid w:val="00745366"/>
    <w:rsid w:val="00745376"/>
    <w:rsid w:val="00750A36"/>
    <w:rsid w:val="00752F70"/>
    <w:rsid w:val="0075589C"/>
    <w:rsid w:val="00757160"/>
    <w:rsid w:val="0075759E"/>
    <w:rsid w:val="007638AA"/>
    <w:rsid w:val="0076628A"/>
    <w:rsid w:val="00767C10"/>
    <w:rsid w:val="00773F21"/>
    <w:rsid w:val="0077509B"/>
    <w:rsid w:val="007759ED"/>
    <w:rsid w:val="007874DA"/>
    <w:rsid w:val="00792D97"/>
    <w:rsid w:val="0079359B"/>
    <w:rsid w:val="00796C8B"/>
    <w:rsid w:val="0079759F"/>
    <w:rsid w:val="007A32C4"/>
    <w:rsid w:val="007A38B4"/>
    <w:rsid w:val="007A74E8"/>
    <w:rsid w:val="007B7D53"/>
    <w:rsid w:val="007C20E9"/>
    <w:rsid w:val="007C42A4"/>
    <w:rsid w:val="007C6938"/>
    <w:rsid w:val="007C7091"/>
    <w:rsid w:val="007D1797"/>
    <w:rsid w:val="007D24EB"/>
    <w:rsid w:val="007D4758"/>
    <w:rsid w:val="007D47DD"/>
    <w:rsid w:val="007D5746"/>
    <w:rsid w:val="007D691F"/>
    <w:rsid w:val="007E0E0D"/>
    <w:rsid w:val="007E1C99"/>
    <w:rsid w:val="007E2474"/>
    <w:rsid w:val="007E4863"/>
    <w:rsid w:val="007E4C2A"/>
    <w:rsid w:val="007F1529"/>
    <w:rsid w:val="007F3B50"/>
    <w:rsid w:val="007F3FD0"/>
    <w:rsid w:val="007F532B"/>
    <w:rsid w:val="007F53C5"/>
    <w:rsid w:val="00801067"/>
    <w:rsid w:val="0080164F"/>
    <w:rsid w:val="00803A33"/>
    <w:rsid w:val="00804A9C"/>
    <w:rsid w:val="00804F56"/>
    <w:rsid w:val="00805BF8"/>
    <w:rsid w:val="008070AF"/>
    <w:rsid w:val="00815709"/>
    <w:rsid w:val="00820AE5"/>
    <w:rsid w:val="00822910"/>
    <w:rsid w:val="0082699C"/>
    <w:rsid w:val="00827F8E"/>
    <w:rsid w:val="00836088"/>
    <w:rsid w:val="00837B99"/>
    <w:rsid w:val="008413EA"/>
    <w:rsid w:val="00841DB2"/>
    <w:rsid w:val="00843F94"/>
    <w:rsid w:val="00845364"/>
    <w:rsid w:val="00850B6B"/>
    <w:rsid w:val="00851A80"/>
    <w:rsid w:val="008535CA"/>
    <w:rsid w:val="00853698"/>
    <w:rsid w:val="00854E4D"/>
    <w:rsid w:val="0085792F"/>
    <w:rsid w:val="00860341"/>
    <w:rsid w:val="00864D19"/>
    <w:rsid w:val="00864FCC"/>
    <w:rsid w:val="00865BDB"/>
    <w:rsid w:val="008669FE"/>
    <w:rsid w:val="00866F67"/>
    <w:rsid w:val="00875443"/>
    <w:rsid w:val="00881C22"/>
    <w:rsid w:val="0088445B"/>
    <w:rsid w:val="008845FB"/>
    <w:rsid w:val="00887725"/>
    <w:rsid w:val="00891B8B"/>
    <w:rsid w:val="00893065"/>
    <w:rsid w:val="00893938"/>
    <w:rsid w:val="008A05EA"/>
    <w:rsid w:val="008A5CD4"/>
    <w:rsid w:val="008A676B"/>
    <w:rsid w:val="008B1206"/>
    <w:rsid w:val="008B1B98"/>
    <w:rsid w:val="008B3B55"/>
    <w:rsid w:val="008B430D"/>
    <w:rsid w:val="008B525E"/>
    <w:rsid w:val="008C21E8"/>
    <w:rsid w:val="008C3E9C"/>
    <w:rsid w:val="008C4189"/>
    <w:rsid w:val="008D4885"/>
    <w:rsid w:val="008D6543"/>
    <w:rsid w:val="008E1EAD"/>
    <w:rsid w:val="008E4EE7"/>
    <w:rsid w:val="008F0462"/>
    <w:rsid w:val="008F396C"/>
    <w:rsid w:val="008F4436"/>
    <w:rsid w:val="008F4742"/>
    <w:rsid w:val="008F4841"/>
    <w:rsid w:val="008F4D4D"/>
    <w:rsid w:val="008F5EDD"/>
    <w:rsid w:val="009004E4"/>
    <w:rsid w:val="009008E4"/>
    <w:rsid w:val="00900D12"/>
    <w:rsid w:val="00913BAF"/>
    <w:rsid w:val="00914292"/>
    <w:rsid w:val="00914A52"/>
    <w:rsid w:val="00914BC5"/>
    <w:rsid w:val="00916A07"/>
    <w:rsid w:val="00926F69"/>
    <w:rsid w:val="00931D3F"/>
    <w:rsid w:val="00936250"/>
    <w:rsid w:val="00947D3D"/>
    <w:rsid w:val="009560AB"/>
    <w:rsid w:val="009626A1"/>
    <w:rsid w:val="00962DD7"/>
    <w:rsid w:val="00966FB3"/>
    <w:rsid w:val="0097350A"/>
    <w:rsid w:val="009750DD"/>
    <w:rsid w:val="00976476"/>
    <w:rsid w:val="009764C3"/>
    <w:rsid w:val="00981A45"/>
    <w:rsid w:val="00983507"/>
    <w:rsid w:val="009838DE"/>
    <w:rsid w:val="00985937"/>
    <w:rsid w:val="00985CAA"/>
    <w:rsid w:val="00987413"/>
    <w:rsid w:val="00991D8A"/>
    <w:rsid w:val="00993405"/>
    <w:rsid w:val="009A2399"/>
    <w:rsid w:val="009A2D65"/>
    <w:rsid w:val="009A2EB0"/>
    <w:rsid w:val="009A33FD"/>
    <w:rsid w:val="009A558F"/>
    <w:rsid w:val="009A624B"/>
    <w:rsid w:val="009A6FE7"/>
    <w:rsid w:val="009B0B42"/>
    <w:rsid w:val="009B28FC"/>
    <w:rsid w:val="009B2D65"/>
    <w:rsid w:val="009B32D1"/>
    <w:rsid w:val="009B4819"/>
    <w:rsid w:val="009B6CC5"/>
    <w:rsid w:val="009C20D9"/>
    <w:rsid w:val="009C586F"/>
    <w:rsid w:val="009C5FD6"/>
    <w:rsid w:val="009C6029"/>
    <w:rsid w:val="009C7D77"/>
    <w:rsid w:val="009D0821"/>
    <w:rsid w:val="009D5C7B"/>
    <w:rsid w:val="009D6DD9"/>
    <w:rsid w:val="009D700B"/>
    <w:rsid w:val="009E6B21"/>
    <w:rsid w:val="009F0950"/>
    <w:rsid w:val="009F2674"/>
    <w:rsid w:val="009F320E"/>
    <w:rsid w:val="00A01F0F"/>
    <w:rsid w:val="00A07DD7"/>
    <w:rsid w:val="00A13056"/>
    <w:rsid w:val="00A1372B"/>
    <w:rsid w:val="00A14AAF"/>
    <w:rsid w:val="00A16E02"/>
    <w:rsid w:val="00A21923"/>
    <w:rsid w:val="00A2556D"/>
    <w:rsid w:val="00A35E00"/>
    <w:rsid w:val="00A36790"/>
    <w:rsid w:val="00A41E0A"/>
    <w:rsid w:val="00A42497"/>
    <w:rsid w:val="00A429BD"/>
    <w:rsid w:val="00A42F2D"/>
    <w:rsid w:val="00A43BA8"/>
    <w:rsid w:val="00A446B0"/>
    <w:rsid w:val="00A44B18"/>
    <w:rsid w:val="00A50CB2"/>
    <w:rsid w:val="00A52469"/>
    <w:rsid w:val="00A52B31"/>
    <w:rsid w:val="00A5633F"/>
    <w:rsid w:val="00A642EC"/>
    <w:rsid w:val="00A662E9"/>
    <w:rsid w:val="00A74DCB"/>
    <w:rsid w:val="00A755C6"/>
    <w:rsid w:val="00A770AA"/>
    <w:rsid w:val="00A8253A"/>
    <w:rsid w:val="00A8294C"/>
    <w:rsid w:val="00A848E5"/>
    <w:rsid w:val="00A84E5D"/>
    <w:rsid w:val="00A8539D"/>
    <w:rsid w:val="00A87427"/>
    <w:rsid w:val="00A94E39"/>
    <w:rsid w:val="00A95B2A"/>
    <w:rsid w:val="00A9759D"/>
    <w:rsid w:val="00AA0580"/>
    <w:rsid w:val="00AA0D5D"/>
    <w:rsid w:val="00AA11A3"/>
    <w:rsid w:val="00AA1BBF"/>
    <w:rsid w:val="00AA3CF4"/>
    <w:rsid w:val="00AA658F"/>
    <w:rsid w:val="00AB6BDC"/>
    <w:rsid w:val="00AB7526"/>
    <w:rsid w:val="00AC7BBA"/>
    <w:rsid w:val="00AD2E43"/>
    <w:rsid w:val="00AD55A8"/>
    <w:rsid w:val="00AD5BF8"/>
    <w:rsid w:val="00AD7BC1"/>
    <w:rsid w:val="00AE1D9E"/>
    <w:rsid w:val="00AE3F6B"/>
    <w:rsid w:val="00AE4D33"/>
    <w:rsid w:val="00AE6827"/>
    <w:rsid w:val="00AE6DB6"/>
    <w:rsid w:val="00AF272E"/>
    <w:rsid w:val="00AF33BF"/>
    <w:rsid w:val="00AF372A"/>
    <w:rsid w:val="00AF60BC"/>
    <w:rsid w:val="00B024EB"/>
    <w:rsid w:val="00B031BD"/>
    <w:rsid w:val="00B05374"/>
    <w:rsid w:val="00B064E4"/>
    <w:rsid w:val="00B1295D"/>
    <w:rsid w:val="00B15A88"/>
    <w:rsid w:val="00B16D6A"/>
    <w:rsid w:val="00B301BB"/>
    <w:rsid w:val="00B36AD5"/>
    <w:rsid w:val="00B36B3B"/>
    <w:rsid w:val="00B36BB7"/>
    <w:rsid w:val="00B40A0D"/>
    <w:rsid w:val="00B41BB7"/>
    <w:rsid w:val="00B43DCC"/>
    <w:rsid w:val="00B464B6"/>
    <w:rsid w:val="00B50FD3"/>
    <w:rsid w:val="00B5291A"/>
    <w:rsid w:val="00B56494"/>
    <w:rsid w:val="00B56E67"/>
    <w:rsid w:val="00B57518"/>
    <w:rsid w:val="00B60E7C"/>
    <w:rsid w:val="00B61DB6"/>
    <w:rsid w:val="00B63FE7"/>
    <w:rsid w:val="00B65FF6"/>
    <w:rsid w:val="00B720A1"/>
    <w:rsid w:val="00B72C14"/>
    <w:rsid w:val="00B73B19"/>
    <w:rsid w:val="00B741B4"/>
    <w:rsid w:val="00B747B2"/>
    <w:rsid w:val="00B74C47"/>
    <w:rsid w:val="00B851AE"/>
    <w:rsid w:val="00B85E68"/>
    <w:rsid w:val="00B9030B"/>
    <w:rsid w:val="00B92719"/>
    <w:rsid w:val="00B94DDD"/>
    <w:rsid w:val="00B95110"/>
    <w:rsid w:val="00B95620"/>
    <w:rsid w:val="00B959A9"/>
    <w:rsid w:val="00BA02C3"/>
    <w:rsid w:val="00BA2A43"/>
    <w:rsid w:val="00BA380E"/>
    <w:rsid w:val="00BA46B8"/>
    <w:rsid w:val="00BB0A8A"/>
    <w:rsid w:val="00BB1F24"/>
    <w:rsid w:val="00BC191C"/>
    <w:rsid w:val="00BC1CF4"/>
    <w:rsid w:val="00BC2EDB"/>
    <w:rsid w:val="00BC6DF3"/>
    <w:rsid w:val="00BC726D"/>
    <w:rsid w:val="00BD1626"/>
    <w:rsid w:val="00BD2242"/>
    <w:rsid w:val="00BD69FF"/>
    <w:rsid w:val="00BD7338"/>
    <w:rsid w:val="00BD7949"/>
    <w:rsid w:val="00BE5BFD"/>
    <w:rsid w:val="00BE68D7"/>
    <w:rsid w:val="00BF1F30"/>
    <w:rsid w:val="00BF2A95"/>
    <w:rsid w:val="00BF2B4C"/>
    <w:rsid w:val="00BF6541"/>
    <w:rsid w:val="00C01CFA"/>
    <w:rsid w:val="00C037EF"/>
    <w:rsid w:val="00C042CE"/>
    <w:rsid w:val="00C044B1"/>
    <w:rsid w:val="00C120A7"/>
    <w:rsid w:val="00C12579"/>
    <w:rsid w:val="00C1344A"/>
    <w:rsid w:val="00C161C6"/>
    <w:rsid w:val="00C16282"/>
    <w:rsid w:val="00C17708"/>
    <w:rsid w:val="00C26110"/>
    <w:rsid w:val="00C26453"/>
    <w:rsid w:val="00C3185F"/>
    <w:rsid w:val="00C32882"/>
    <w:rsid w:val="00C32D27"/>
    <w:rsid w:val="00C3672F"/>
    <w:rsid w:val="00C375E7"/>
    <w:rsid w:val="00C415AD"/>
    <w:rsid w:val="00C453A2"/>
    <w:rsid w:val="00C4546B"/>
    <w:rsid w:val="00C46D2B"/>
    <w:rsid w:val="00C53D15"/>
    <w:rsid w:val="00C56D23"/>
    <w:rsid w:val="00C6263E"/>
    <w:rsid w:val="00C653D6"/>
    <w:rsid w:val="00C76CAF"/>
    <w:rsid w:val="00C76FAE"/>
    <w:rsid w:val="00C80098"/>
    <w:rsid w:val="00C80F43"/>
    <w:rsid w:val="00C84106"/>
    <w:rsid w:val="00C84A66"/>
    <w:rsid w:val="00C84CB6"/>
    <w:rsid w:val="00C851A7"/>
    <w:rsid w:val="00C851FA"/>
    <w:rsid w:val="00C85764"/>
    <w:rsid w:val="00C930A5"/>
    <w:rsid w:val="00C94F7D"/>
    <w:rsid w:val="00C975A9"/>
    <w:rsid w:val="00CA5777"/>
    <w:rsid w:val="00CB2537"/>
    <w:rsid w:val="00CB7166"/>
    <w:rsid w:val="00CB7CE9"/>
    <w:rsid w:val="00CC14A0"/>
    <w:rsid w:val="00CC283D"/>
    <w:rsid w:val="00CC4748"/>
    <w:rsid w:val="00CC608A"/>
    <w:rsid w:val="00CD3EDC"/>
    <w:rsid w:val="00CD6317"/>
    <w:rsid w:val="00CD7792"/>
    <w:rsid w:val="00CE0FC1"/>
    <w:rsid w:val="00CE1FC6"/>
    <w:rsid w:val="00CE5F15"/>
    <w:rsid w:val="00CF474C"/>
    <w:rsid w:val="00CF6DEB"/>
    <w:rsid w:val="00D03891"/>
    <w:rsid w:val="00D04B86"/>
    <w:rsid w:val="00D06BD7"/>
    <w:rsid w:val="00D111D9"/>
    <w:rsid w:val="00D1327C"/>
    <w:rsid w:val="00D13672"/>
    <w:rsid w:val="00D15640"/>
    <w:rsid w:val="00D21436"/>
    <w:rsid w:val="00D31D12"/>
    <w:rsid w:val="00D33EF0"/>
    <w:rsid w:val="00D34B5B"/>
    <w:rsid w:val="00D37152"/>
    <w:rsid w:val="00D378ED"/>
    <w:rsid w:val="00D41148"/>
    <w:rsid w:val="00D41412"/>
    <w:rsid w:val="00D455F9"/>
    <w:rsid w:val="00D45DB1"/>
    <w:rsid w:val="00D50009"/>
    <w:rsid w:val="00D51CE7"/>
    <w:rsid w:val="00D532E8"/>
    <w:rsid w:val="00D642CE"/>
    <w:rsid w:val="00D7314F"/>
    <w:rsid w:val="00D74DA2"/>
    <w:rsid w:val="00D75063"/>
    <w:rsid w:val="00D750AB"/>
    <w:rsid w:val="00D7773B"/>
    <w:rsid w:val="00D80D66"/>
    <w:rsid w:val="00D83D4D"/>
    <w:rsid w:val="00D85087"/>
    <w:rsid w:val="00D86B19"/>
    <w:rsid w:val="00D86FEC"/>
    <w:rsid w:val="00D918F2"/>
    <w:rsid w:val="00D97510"/>
    <w:rsid w:val="00DA3C15"/>
    <w:rsid w:val="00DA455A"/>
    <w:rsid w:val="00DA5C0B"/>
    <w:rsid w:val="00DB08D3"/>
    <w:rsid w:val="00DB1D96"/>
    <w:rsid w:val="00DB2E41"/>
    <w:rsid w:val="00DB37D1"/>
    <w:rsid w:val="00DB7522"/>
    <w:rsid w:val="00DC00B8"/>
    <w:rsid w:val="00DC22DB"/>
    <w:rsid w:val="00DC30F3"/>
    <w:rsid w:val="00DC32D2"/>
    <w:rsid w:val="00DC3973"/>
    <w:rsid w:val="00DC3E20"/>
    <w:rsid w:val="00DC4A47"/>
    <w:rsid w:val="00DC7907"/>
    <w:rsid w:val="00DD104B"/>
    <w:rsid w:val="00DD293C"/>
    <w:rsid w:val="00DD2E16"/>
    <w:rsid w:val="00DD3605"/>
    <w:rsid w:val="00DD37C2"/>
    <w:rsid w:val="00DD3B5C"/>
    <w:rsid w:val="00DD554A"/>
    <w:rsid w:val="00DD675C"/>
    <w:rsid w:val="00DD68EF"/>
    <w:rsid w:val="00DE3446"/>
    <w:rsid w:val="00DE3B79"/>
    <w:rsid w:val="00DE402A"/>
    <w:rsid w:val="00DE4221"/>
    <w:rsid w:val="00DE43B2"/>
    <w:rsid w:val="00DE5708"/>
    <w:rsid w:val="00DE7AB8"/>
    <w:rsid w:val="00DF0314"/>
    <w:rsid w:val="00DF1AD1"/>
    <w:rsid w:val="00DF4D75"/>
    <w:rsid w:val="00DF7044"/>
    <w:rsid w:val="00E0098B"/>
    <w:rsid w:val="00E02A72"/>
    <w:rsid w:val="00E109D3"/>
    <w:rsid w:val="00E131FA"/>
    <w:rsid w:val="00E14B82"/>
    <w:rsid w:val="00E15B37"/>
    <w:rsid w:val="00E16385"/>
    <w:rsid w:val="00E16CD1"/>
    <w:rsid w:val="00E22AB6"/>
    <w:rsid w:val="00E23F98"/>
    <w:rsid w:val="00E27D42"/>
    <w:rsid w:val="00E30F89"/>
    <w:rsid w:val="00E31547"/>
    <w:rsid w:val="00E32E7E"/>
    <w:rsid w:val="00E33616"/>
    <w:rsid w:val="00E34E9F"/>
    <w:rsid w:val="00E35213"/>
    <w:rsid w:val="00E357E3"/>
    <w:rsid w:val="00E37915"/>
    <w:rsid w:val="00E37B44"/>
    <w:rsid w:val="00E4049B"/>
    <w:rsid w:val="00E407A2"/>
    <w:rsid w:val="00E414E8"/>
    <w:rsid w:val="00E4224B"/>
    <w:rsid w:val="00E47978"/>
    <w:rsid w:val="00E54C29"/>
    <w:rsid w:val="00E57AFF"/>
    <w:rsid w:val="00E62E1F"/>
    <w:rsid w:val="00E65A43"/>
    <w:rsid w:val="00E701BF"/>
    <w:rsid w:val="00E7209F"/>
    <w:rsid w:val="00E73C2D"/>
    <w:rsid w:val="00E7470D"/>
    <w:rsid w:val="00E832E9"/>
    <w:rsid w:val="00E841E1"/>
    <w:rsid w:val="00E85056"/>
    <w:rsid w:val="00E85D98"/>
    <w:rsid w:val="00E86749"/>
    <w:rsid w:val="00E90B7F"/>
    <w:rsid w:val="00E90F59"/>
    <w:rsid w:val="00E91718"/>
    <w:rsid w:val="00E94AFA"/>
    <w:rsid w:val="00EA1EAE"/>
    <w:rsid w:val="00EA29B4"/>
    <w:rsid w:val="00EA31C2"/>
    <w:rsid w:val="00EA4D09"/>
    <w:rsid w:val="00EA5DCC"/>
    <w:rsid w:val="00EA788C"/>
    <w:rsid w:val="00EB0BAA"/>
    <w:rsid w:val="00EB1A31"/>
    <w:rsid w:val="00EB2EE6"/>
    <w:rsid w:val="00EB36F0"/>
    <w:rsid w:val="00EB681A"/>
    <w:rsid w:val="00EB6A3A"/>
    <w:rsid w:val="00EB6B7E"/>
    <w:rsid w:val="00EC14EA"/>
    <w:rsid w:val="00EC2C8E"/>
    <w:rsid w:val="00EC5ABC"/>
    <w:rsid w:val="00EC6037"/>
    <w:rsid w:val="00ED3E1E"/>
    <w:rsid w:val="00ED523B"/>
    <w:rsid w:val="00ED6F59"/>
    <w:rsid w:val="00EE184C"/>
    <w:rsid w:val="00EE2DB0"/>
    <w:rsid w:val="00EE4A95"/>
    <w:rsid w:val="00EE5069"/>
    <w:rsid w:val="00EE6049"/>
    <w:rsid w:val="00EF34F5"/>
    <w:rsid w:val="00EF378D"/>
    <w:rsid w:val="00EF7FC0"/>
    <w:rsid w:val="00F0023A"/>
    <w:rsid w:val="00F002A1"/>
    <w:rsid w:val="00F0490D"/>
    <w:rsid w:val="00F053E9"/>
    <w:rsid w:val="00F07FCE"/>
    <w:rsid w:val="00F12CC8"/>
    <w:rsid w:val="00F21E0C"/>
    <w:rsid w:val="00F22F5F"/>
    <w:rsid w:val="00F24AF5"/>
    <w:rsid w:val="00F25EC4"/>
    <w:rsid w:val="00F26EEA"/>
    <w:rsid w:val="00F34653"/>
    <w:rsid w:val="00F34BF9"/>
    <w:rsid w:val="00F35E9C"/>
    <w:rsid w:val="00F36813"/>
    <w:rsid w:val="00F368E5"/>
    <w:rsid w:val="00F37320"/>
    <w:rsid w:val="00F37864"/>
    <w:rsid w:val="00F37EA8"/>
    <w:rsid w:val="00F42D32"/>
    <w:rsid w:val="00F43E2C"/>
    <w:rsid w:val="00F44425"/>
    <w:rsid w:val="00F44E3B"/>
    <w:rsid w:val="00F5046C"/>
    <w:rsid w:val="00F54E94"/>
    <w:rsid w:val="00F655B9"/>
    <w:rsid w:val="00F71AD1"/>
    <w:rsid w:val="00F733E5"/>
    <w:rsid w:val="00F74693"/>
    <w:rsid w:val="00F75BB5"/>
    <w:rsid w:val="00F77E7A"/>
    <w:rsid w:val="00F81DDD"/>
    <w:rsid w:val="00F8378D"/>
    <w:rsid w:val="00F92102"/>
    <w:rsid w:val="00F92E21"/>
    <w:rsid w:val="00F93D15"/>
    <w:rsid w:val="00F97EB2"/>
    <w:rsid w:val="00FA180E"/>
    <w:rsid w:val="00FA1DF7"/>
    <w:rsid w:val="00FA2390"/>
    <w:rsid w:val="00FA2D02"/>
    <w:rsid w:val="00FA3EEC"/>
    <w:rsid w:val="00FA4B75"/>
    <w:rsid w:val="00FA4F20"/>
    <w:rsid w:val="00FA7A65"/>
    <w:rsid w:val="00FA7C87"/>
    <w:rsid w:val="00FB28A5"/>
    <w:rsid w:val="00FB2FBB"/>
    <w:rsid w:val="00FB31EF"/>
    <w:rsid w:val="00FB45A8"/>
    <w:rsid w:val="00FC0005"/>
    <w:rsid w:val="00FC10BF"/>
    <w:rsid w:val="00FC1BFD"/>
    <w:rsid w:val="00FC2318"/>
    <w:rsid w:val="00FC5B5F"/>
    <w:rsid w:val="00FC6D4B"/>
    <w:rsid w:val="00FD21E2"/>
    <w:rsid w:val="00FD537D"/>
    <w:rsid w:val="00FD6BE3"/>
    <w:rsid w:val="00FE174D"/>
    <w:rsid w:val="00FE32E2"/>
    <w:rsid w:val="00FE619F"/>
    <w:rsid w:val="00FE7F71"/>
    <w:rsid w:val="00FF17A2"/>
    <w:rsid w:val="00FF78FB"/>
    <w:rsid w:val="00FF7CD8"/>
    <w:rsid w:val="014AEAEF"/>
    <w:rsid w:val="01A66179"/>
    <w:rsid w:val="02D1B73B"/>
    <w:rsid w:val="02F16B5D"/>
    <w:rsid w:val="048EFD81"/>
    <w:rsid w:val="06155A5C"/>
    <w:rsid w:val="061E1CD7"/>
    <w:rsid w:val="0668D465"/>
    <w:rsid w:val="06AE63A9"/>
    <w:rsid w:val="08F92738"/>
    <w:rsid w:val="092F7EAD"/>
    <w:rsid w:val="094C9677"/>
    <w:rsid w:val="09A1D7C5"/>
    <w:rsid w:val="0A22D057"/>
    <w:rsid w:val="0A230328"/>
    <w:rsid w:val="0A6D4CAB"/>
    <w:rsid w:val="0BA74A6A"/>
    <w:rsid w:val="0BEB3993"/>
    <w:rsid w:val="0C11787F"/>
    <w:rsid w:val="0C9E02B5"/>
    <w:rsid w:val="0CA32112"/>
    <w:rsid w:val="0D4F5E6F"/>
    <w:rsid w:val="0DF9BE6D"/>
    <w:rsid w:val="0EAA65C6"/>
    <w:rsid w:val="0EFDD505"/>
    <w:rsid w:val="0F90544B"/>
    <w:rsid w:val="0F9F57A9"/>
    <w:rsid w:val="109D3236"/>
    <w:rsid w:val="10DD61BE"/>
    <w:rsid w:val="1187B347"/>
    <w:rsid w:val="118A7E94"/>
    <w:rsid w:val="124DAE6F"/>
    <w:rsid w:val="12BB1054"/>
    <w:rsid w:val="12CDAA1F"/>
    <w:rsid w:val="133459D8"/>
    <w:rsid w:val="14278553"/>
    <w:rsid w:val="144EB2E5"/>
    <w:rsid w:val="1467A871"/>
    <w:rsid w:val="14CC051A"/>
    <w:rsid w:val="1535911F"/>
    <w:rsid w:val="156486DF"/>
    <w:rsid w:val="16ACB530"/>
    <w:rsid w:val="17B724EE"/>
    <w:rsid w:val="1929ACFB"/>
    <w:rsid w:val="19EB792F"/>
    <w:rsid w:val="19EBAC00"/>
    <w:rsid w:val="1A65012B"/>
    <w:rsid w:val="1BBB9D20"/>
    <w:rsid w:val="1DF8EF2A"/>
    <w:rsid w:val="1E07A5F2"/>
    <w:rsid w:val="1FA67815"/>
    <w:rsid w:val="1FD629AA"/>
    <w:rsid w:val="20EE71C3"/>
    <w:rsid w:val="21A9A79A"/>
    <w:rsid w:val="21DDC968"/>
    <w:rsid w:val="21F7228C"/>
    <w:rsid w:val="227347A3"/>
    <w:rsid w:val="231FB71C"/>
    <w:rsid w:val="2328F6AE"/>
    <w:rsid w:val="2344C4EC"/>
    <w:rsid w:val="2361464D"/>
    <w:rsid w:val="23616C7C"/>
    <w:rsid w:val="23838A25"/>
    <w:rsid w:val="23EC6143"/>
    <w:rsid w:val="26755E08"/>
    <w:rsid w:val="26BB2AE7"/>
    <w:rsid w:val="26FE289D"/>
    <w:rsid w:val="2737435C"/>
    <w:rsid w:val="2748198C"/>
    <w:rsid w:val="284F34EC"/>
    <w:rsid w:val="29984597"/>
    <w:rsid w:val="2A03DE47"/>
    <w:rsid w:val="2A95AD09"/>
    <w:rsid w:val="2B2CBFEA"/>
    <w:rsid w:val="2B48DAD2"/>
    <w:rsid w:val="2B51C477"/>
    <w:rsid w:val="2B595B10"/>
    <w:rsid w:val="2BFFBA8B"/>
    <w:rsid w:val="2C506852"/>
    <w:rsid w:val="2D0696CE"/>
    <w:rsid w:val="2D1828D3"/>
    <w:rsid w:val="2E28AA90"/>
    <w:rsid w:val="2E39C9D0"/>
    <w:rsid w:val="2E51B7AA"/>
    <w:rsid w:val="2E6062CB"/>
    <w:rsid w:val="2EE4298B"/>
    <w:rsid w:val="2F47B044"/>
    <w:rsid w:val="3014F6E2"/>
    <w:rsid w:val="310400E2"/>
    <w:rsid w:val="31D2800D"/>
    <w:rsid w:val="323F556C"/>
    <w:rsid w:val="3279B6C8"/>
    <w:rsid w:val="32B3FEA5"/>
    <w:rsid w:val="3341B5C1"/>
    <w:rsid w:val="335C333D"/>
    <w:rsid w:val="33E1E13C"/>
    <w:rsid w:val="3406DC08"/>
    <w:rsid w:val="342F77C5"/>
    <w:rsid w:val="3467D4DD"/>
    <w:rsid w:val="34BD0A84"/>
    <w:rsid w:val="35780BB8"/>
    <w:rsid w:val="35B0032E"/>
    <w:rsid w:val="3621868E"/>
    <w:rsid w:val="3681B348"/>
    <w:rsid w:val="36DB01A4"/>
    <w:rsid w:val="386CC6D5"/>
    <w:rsid w:val="3A2C449A"/>
    <w:rsid w:val="3A604E1F"/>
    <w:rsid w:val="3B34C292"/>
    <w:rsid w:val="3C23662D"/>
    <w:rsid w:val="3C7F332C"/>
    <w:rsid w:val="3D441AFB"/>
    <w:rsid w:val="3DCD0279"/>
    <w:rsid w:val="3DEF68A3"/>
    <w:rsid w:val="3E358E82"/>
    <w:rsid w:val="3EB2EDDA"/>
    <w:rsid w:val="3EC36B0A"/>
    <w:rsid w:val="3FC93F87"/>
    <w:rsid w:val="40F9746B"/>
    <w:rsid w:val="416AC4FA"/>
    <w:rsid w:val="41BB3EE1"/>
    <w:rsid w:val="431054B8"/>
    <w:rsid w:val="434173B5"/>
    <w:rsid w:val="45E4D087"/>
    <w:rsid w:val="46E73E9B"/>
    <w:rsid w:val="47DC3DF7"/>
    <w:rsid w:val="4839EB37"/>
    <w:rsid w:val="48588599"/>
    <w:rsid w:val="4907E915"/>
    <w:rsid w:val="492D2BE2"/>
    <w:rsid w:val="496BA95D"/>
    <w:rsid w:val="4A476092"/>
    <w:rsid w:val="4AF0F6FF"/>
    <w:rsid w:val="4B0FAE07"/>
    <w:rsid w:val="4BD27769"/>
    <w:rsid w:val="4BF88F17"/>
    <w:rsid w:val="4D80BC29"/>
    <w:rsid w:val="4DC11F91"/>
    <w:rsid w:val="4DCBA765"/>
    <w:rsid w:val="4F605489"/>
    <w:rsid w:val="4F980218"/>
    <w:rsid w:val="506376FE"/>
    <w:rsid w:val="509A3D5B"/>
    <w:rsid w:val="51F37F45"/>
    <w:rsid w:val="52B3AC4F"/>
    <w:rsid w:val="52FACE4D"/>
    <w:rsid w:val="5356688F"/>
    <w:rsid w:val="5377BCB2"/>
    <w:rsid w:val="538B20C6"/>
    <w:rsid w:val="53C4A127"/>
    <w:rsid w:val="557AA0F6"/>
    <w:rsid w:val="55D58B55"/>
    <w:rsid w:val="562A5B5A"/>
    <w:rsid w:val="5754C31B"/>
    <w:rsid w:val="578CED62"/>
    <w:rsid w:val="57CE3F70"/>
    <w:rsid w:val="586919BD"/>
    <w:rsid w:val="587EAAB2"/>
    <w:rsid w:val="59D68EFD"/>
    <w:rsid w:val="59D885E6"/>
    <w:rsid w:val="5A750D8F"/>
    <w:rsid w:val="5CDFB528"/>
    <w:rsid w:val="5D2AA252"/>
    <w:rsid w:val="5D61913F"/>
    <w:rsid w:val="5D6D8471"/>
    <w:rsid w:val="5DED81F3"/>
    <w:rsid w:val="5E624383"/>
    <w:rsid w:val="5E8026A5"/>
    <w:rsid w:val="5F519A2D"/>
    <w:rsid w:val="5F7FA133"/>
    <w:rsid w:val="5F8DA872"/>
    <w:rsid w:val="620503E1"/>
    <w:rsid w:val="6381F610"/>
    <w:rsid w:val="6438A2F8"/>
    <w:rsid w:val="6564127F"/>
    <w:rsid w:val="65FB8835"/>
    <w:rsid w:val="66208D85"/>
    <w:rsid w:val="66D0BA4F"/>
    <w:rsid w:val="6899238B"/>
    <w:rsid w:val="68E6AA24"/>
    <w:rsid w:val="690C46EC"/>
    <w:rsid w:val="69211830"/>
    <w:rsid w:val="69726902"/>
    <w:rsid w:val="698A2506"/>
    <w:rsid w:val="69C2CCAA"/>
    <w:rsid w:val="69C2FF7B"/>
    <w:rsid w:val="6A7690DC"/>
    <w:rsid w:val="6A99395B"/>
    <w:rsid w:val="6B1B633E"/>
    <w:rsid w:val="6B828021"/>
    <w:rsid w:val="6C09860C"/>
    <w:rsid w:val="6C976294"/>
    <w:rsid w:val="6CC03E9B"/>
    <w:rsid w:val="6D8B4BB6"/>
    <w:rsid w:val="6D9A99F6"/>
    <w:rsid w:val="6E3CB412"/>
    <w:rsid w:val="6E7A87C4"/>
    <w:rsid w:val="6EF06BA2"/>
    <w:rsid w:val="6F708230"/>
    <w:rsid w:val="6FCDA0B8"/>
    <w:rsid w:val="6FE6327A"/>
    <w:rsid w:val="702AC4C2"/>
    <w:rsid w:val="705DF3FA"/>
    <w:rsid w:val="70B142B9"/>
    <w:rsid w:val="713AB99F"/>
    <w:rsid w:val="7172F313"/>
    <w:rsid w:val="71CFE36F"/>
    <w:rsid w:val="721270D7"/>
    <w:rsid w:val="721DD06D"/>
    <w:rsid w:val="73303BF4"/>
    <w:rsid w:val="735A9F28"/>
    <w:rsid w:val="737A5EF1"/>
    <w:rsid w:val="7380C378"/>
    <w:rsid w:val="73D5BABB"/>
    <w:rsid w:val="74A0D53B"/>
    <w:rsid w:val="75C55FFD"/>
    <w:rsid w:val="75EFF3F8"/>
    <w:rsid w:val="764DD72D"/>
    <w:rsid w:val="7750BED5"/>
    <w:rsid w:val="77581F7B"/>
    <w:rsid w:val="777F5B81"/>
    <w:rsid w:val="77B4C6C7"/>
    <w:rsid w:val="7819EE90"/>
    <w:rsid w:val="78357FBF"/>
    <w:rsid w:val="79946ACE"/>
    <w:rsid w:val="7A5187E4"/>
    <w:rsid w:val="7A70513D"/>
    <w:rsid w:val="7B561574"/>
    <w:rsid w:val="7B5B9973"/>
    <w:rsid w:val="7C2B1EA2"/>
    <w:rsid w:val="7C578591"/>
    <w:rsid w:val="7C613A5C"/>
    <w:rsid w:val="7C7D5716"/>
    <w:rsid w:val="7F1D6590"/>
    <w:rsid w:val="7F40A478"/>
    <w:rsid w:val="7FA919D6"/>
    <w:rsid w:val="7FC7AB72"/>
    <w:rsid w:val="7FE42B01"/>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71547"/>
  <w15:chartTrackingRefBased/>
  <w15:docId w15:val="{7F2B39CB-A1A3-41A3-A51C-07C2B0C5A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12579"/>
    <w:pPr>
      <w:suppressAutoHyphens/>
    </w:pPr>
    <w:rPr>
      <w:rFonts w:ascii="Cambria" w:hAnsi="Cambria"/>
      <w:sz w:val="22"/>
      <w:lang w:eastAsia="ar-SA"/>
    </w:rPr>
  </w:style>
  <w:style w:type="paragraph" w:styleId="berschrift1">
    <w:name w:val="heading 1"/>
    <w:basedOn w:val="Standard"/>
    <w:link w:val="berschrift1Zchn"/>
    <w:rsid w:val="006C6880"/>
    <w:pPr>
      <w:outlineLvl w:val="0"/>
    </w:pPr>
    <w:rPr>
      <w:b/>
    </w:rPr>
  </w:style>
  <w:style w:type="paragraph" w:styleId="berschrift2">
    <w:name w:val="heading 2"/>
    <w:basedOn w:val="berschrift3"/>
    <w:next w:val="Standard"/>
    <w:link w:val="berschrift2Zchn"/>
    <w:rsid w:val="00F44425"/>
    <w:pPr>
      <w:outlineLvl w:val="1"/>
    </w:pPr>
  </w:style>
  <w:style w:type="paragraph" w:styleId="berschrift3">
    <w:name w:val="heading 3"/>
    <w:basedOn w:val="Standard"/>
    <w:next w:val="Standard"/>
    <w:link w:val="berschrift3Zchn"/>
    <w:uiPriority w:val="9"/>
    <w:unhideWhenUsed/>
    <w:rsid w:val="00850B6B"/>
    <w:pPr>
      <w:jc w:val="right"/>
      <w:outlineLvl w:val="2"/>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semiHidden/>
    <w:pPr>
      <w:spacing w:after="120"/>
    </w:pPr>
  </w:style>
  <w:style w:type="paragraph" w:styleId="Liste">
    <w:name w:val="List"/>
    <w:basedOn w:val="Textkrper"/>
    <w:semiHidden/>
    <w:rPr>
      <w:rFonts w:cs="Tahoma"/>
    </w:rPr>
  </w:style>
  <w:style w:type="paragraph" w:styleId="Kopfzeile">
    <w:name w:val="header"/>
    <w:basedOn w:val="Standard"/>
    <w:link w:val="KopfzeileZchn"/>
    <w:uiPriority w:val="99"/>
    <w:pPr>
      <w:tabs>
        <w:tab w:val="center" w:pos="4536"/>
        <w:tab w:val="right" w:pos="9072"/>
      </w:tabs>
    </w:pPr>
  </w:style>
  <w:style w:type="paragraph" w:styleId="Fuzeile">
    <w:name w:val="footer"/>
    <w:basedOn w:val="Standard"/>
    <w:link w:val="FuzeileZchn"/>
    <w:uiPriority w:val="99"/>
    <w:pPr>
      <w:tabs>
        <w:tab w:val="center" w:pos="4536"/>
        <w:tab w:val="right" w:pos="9072"/>
      </w:tabs>
    </w:pPr>
  </w:style>
  <w:style w:type="table" w:styleId="Tabellenraster">
    <w:name w:val="Table Grid"/>
    <w:basedOn w:val="NormaleTabelle"/>
    <w:uiPriority w:val="59"/>
    <w:rsid w:val="004F1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97350A"/>
    <w:rPr>
      <w:rFonts w:ascii="Cambria" w:hAnsi="Cambria"/>
      <w:b/>
      <w:sz w:val="22"/>
      <w:lang w:val="de-DE" w:eastAsia="ar-SA"/>
    </w:rPr>
  </w:style>
  <w:style w:type="paragraph" w:customStyle="1" w:styleId="05berschrift1">
    <w:name w:val="_05_Überschrift 1"/>
    <w:basedOn w:val="berschrift1"/>
    <w:link w:val="05berschrift1Zchn"/>
    <w:qFormat/>
    <w:rsid w:val="001E112B"/>
  </w:style>
  <w:style w:type="paragraph" w:customStyle="1" w:styleId="06berschrift2">
    <w:name w:val="_06_Überschrift 2"/>
    <w:basedOn w:val="berschrift2"/>
    <w:link w:val="06berschrift2Zchn"/>
    <w:qFormat/>
    <w:rsid w:val="00F44425"/>
  </w:style>
  <w:style w:type="character" w:styleId="Platzhaltertext">
    <w:name w:val="Placeholder Text"/>
    <w:basedOn w:val="Absatz-Standardschriftart"/>
    <w:uiPriority w:val="99"/>
    <w:semiHidden/>
    <w:rsid w:val="00BF2A95"/>
    <w:rPr>
      <w:color w:val="808080"/>
    </w:rPr>
  </w:style>
  <w:style w:type="character" w:styleId="Kommentarzeichen">
    <w:name w:val="annotation reference"/>
    <w:basedOn w:val="Absatz-Standardschriftart"/>
    <w:uiPriority w:val="99"/>
    <w:semiHidden/>
    <w:unhideWhenUsed/>
    <w:rsid w:val="00914292"/>
    <w:rPr>
      <w:sz w:val="16"/>
      <w:szCs w:val="16"/>
    </w:rPr>
  </w:style>
  <w:style w:type="paragraph" w:styleId="Kommentartext">
    <w:name w:val="annotation text"/>
    <w:basedOn w:val="Standard"/>
    <w:link w:val="KommentartextZchn"/>
    <w:uiPriority w:val="99"/>
    <w:semiHidden/>
    <w:unhideWhenUsed/>
    <w:rsid w:val="00914292"/>
    <w:rPr>
      <w:sz w:val="20"/>
    </w:rPr>
  </w:style>
  <w:style w:type="character" w:customStyle="1" w:styleId="KommentartextZchn">
    <w:name w:val="Kommentartext Zchn"/>
    <w:basedOn w:val="Absatz-Standardschriftart"/>
    <w:link w:val="Kommentartext"/>
    <w:uiPriority w:val="99"/>
    <w:semiHidden/>
    <w:rsid w:val="00914292"/>
    <w:rPr>
      <w:rFonts w:ascii="Arial" w:hAnsi="Arial"/>
      <w:lang w:val="de-DE" w:eastAsia="ar-SA"/>
    </w:rPr>
  </w:style>
  <w:style w:type="paragraph" w:styleId="Kommentarthema">
    <w:name w:val="annotation subject"/>
    <w:basedOn w:val="Kommentartext"/>
    <w:next w:val="Kommentartext"/>
    <w:link w:val="KommentarthemaZchn"/>
    <w:uiPriority w:val="99"/>
    <w:semiHidden/>
    <w:unhideWhenUsed/>
    <w:rsid w:val="00914292"/>
    <w:rPr>
      <w:b/>
      <w:bCs/>
    </w:rPr>
  </w:style>
  <w:style w:type="character" w:customStyle="1" w:styleId="KommentarthemaZchn">
    <w:name w:val="Kommentarthema Zchn"/>
    <w:basedOn w:val="KommentartextZchn"/>
    <w:link w:val="Kommentarthema"/>
    <w:uiPriority w:val="99"/>
    <w:semiHidden/>
    <w:rsid w:val="00914292"/>
    <w:rPr>
      <w:rFonts w:ascii="Arial" w:hAnsi="Arial"/>
      <w:b/>
      <w:bCs/>
      <w:lang w:val="de-DE" w:eastAsia="ar-SA"/>
    </w:rPr>
  </w:style>
  <w:style w:type="paragraph" w:customStyle="1" w:styleId="01Eingabe1">
    <w:name w:val="_01_Eingabe 1"/>
    <w:basedOn w:val="Standard"/>
    <w:link w:val="01Eingabe1Zchn"/>
    <w:qFormat/>
    <w:rsid w:val="00181122"/>
  </w:style>
  <w:style w:type="character" w:customStyle="1" w:styleId="FuzeileZchn">
    <w:name w:val="Fußzeile Zchn"/>
    <w:basedOn w:val="Absatz-Standardschriftart"/>
    <w:link w:val="Fuzeile"/>
    <w:uiPriority w:val="99"/>
    <w:rsid w:val="00254882"/>
    <w:rPr>
      <w:rFonts w:ascii="Arial" w:hAnsi="Arial"/>
      <w:sz w:val="22"/>
      <w:lang w:val="de-DE" w:eastAsia="ar-SA"/>
    </w:rPr>
  </w:style>
  <w:style w:type="paragraph" w:customStyle="1" w:styleId="03Aufzhlung">
    <w:name w:val="_03_Aufzählung"/>
    <w:basedOn w:val="Standard"/>
    <w:link w:val="03AufzhlungZchn"/>
    <w:qFormat/>
    <w:rsid w:val="005906EB"/>
    <w:pPr>
      <w:numPr>
        <w:numId w:val="3"/>
      </w:numPr>
    </w:pPr>
  </w:style>
  <w:style w:type="paragraph" w:customStyle="1" w:styleId="02Eingabe2">
    <w:name w:val="_02_Eingabe 2"/>
    <w:basedOn w:val="Standard"/>
    <w:link w:val="02Eingabe2Zchn"/>
    <w:qFormat/>
    <w:rsid w:val="00181122"/>
    <w:pPr>
      <w:jc w:val="right"/>
    </w:pPr>
  </w:style>
  <w:style w:type="character" w:customStyle="1" w:styleId="02Eingabe2Zchn">
    <w:name w:val="_02_Eingabe 2 Zchn"/>
    <w:basedOn w:val="Absatz-Standardschriftart"/>
    <w:link w:val="02Eingabe2"/>
    <w:rsid w:val="00181122"/>
    <w:rPr>
      <w:rFonts w:ascii="Cambria" w:hAnsi="Cambria"/>
      <w:sz w:val="22"/>
      <w:lang w:val="de-DE" w:eastAsia="ar-SA"/>
    </w:rPr>
  </w:style>
  <w:style w:type="character" w:customStyle="1" w:styleId="01Eingabe1Zchn">
    <w:name w:val="_01_Eingabe 1 Zchn"/>
    <w:basedOn w:val="Absatz-Standardschriftart"/>
    <w:link w:val="01Eingabe1"/>
    <w:rsid w:val="00181122"/>
    <w:rPr>
      <w:rFonts w:ascii="Cambria" w:hAnsi="Cambria"/>
      <w:sz w:val="22"/>
      <w:lang w:val="de-DE" w:eastAsia="ar-SA"/>
    </w:rPr>
  </w:style>
  <w:style w:type="paragraph" w:customStyle="1" w:styleId="04Titel">
    <w:name w:val="_04_Titel"/>
    <w:basedOn w:val="Standard"/>
    <w:link w:val="04TitelZchn"/>
    <w:qFormat/>
    <w:rsid w:val="00DE43B2"/>
    <w:pPr>
      <w:spacing w:after="240"/>
      <w:outlineLvl w:val="1"/>
    </w:pPr>
    <w:rPr>
      <w:b/>
      <w:sz w:val="28"/>
      <w:szCs w:val="28"/>
    </w:rPr>
  </w:style>
  <w:style w:type="character" w:customStyle="1" w:styleId="03AufzhlungZchn">
    <w:name w:val="_03_Aufzählung Zchn"/>
    <w:basedOn w:val="01Eingabe1Zchn"/>
    <w:link w:val="03Aufzhlung"/>
    <w:rsid w:val="001E112B"/>
    <w:rPr>
      <w:rFonts w:ascii="Cambria" w:hAnsi="Cambria"/>
      <w:sz w:val="22"/>
      <w:lang w:val="de-DE" w:eastAsia="ar-SA"/>
    </w:rPr>
  </w:style>
  <w:style w:type="character" w:customStyle="1" w:styleId="KopfzeileZchn">
    <w:name w:val="Kopfzeile Zchn"/>
    <w:basedOn w:val="Absatz-Standardschriftart"/>
    <w:link w:val="Kopfzeile"/>
    <w:uiPriority w:val="99"/>
    <w:rsid w:val="000E7309"/>
    <w:rPr>
      <w:rFonts w:ascii="Cambria" w:hAnsi="Cambria"/>
      <w:sz w:val="22"/>
      <w:lang w:val="de-DE" w:eastAsia="ar-SA"/>
    </w:rPr>
  </w:style>
  <w:style w:type="character" w:customStyle="1" w:styleId="berschrift1Zchn">
    <w:name w:val="Überschrift 1 Zchn"/>
    <w:basedOn w:val="Absatz-Standardschriftart"/>
    <w:link w:val="berschrift1"/>
    <w:rsid w:val="001E112B"/>
    <w:rPr>
      <w:rFonts w:ascii="Cambria" w:hAnsi="Cambria"/>
      <w:b/>
      <w:sz w:val="22"/>
      <w:lang w:val="de-DE" w:eastAsia="ar-SA"/>
    </w:rPr>
  </w:style>
  <w:style w:type="character" w:customStyle="1" w:styleId="04TitelZchn">
    <w:name w:val="_04_Titel Zchn"/>
    <w:basedOn w:val="Absatz-Standardschriftart"/>
    <w:link w:val="04Titel"/>
    <w:rsid w:val="00DE43B2"/>
    <w:rPr>
      <w:rFonts w:ascii="Cambria" w:hAnsi="Cambria"/>
      <w:b/>
      <w:sz w:val="28"/>
      <w:szCs w:val="28"/>
      <w:lang w:val="de-DE" w:eastAsia="ar-SA"/>
    </w:rPr>
  </w:style>
  <w:style w:type="character" w:customStyle="1" w:styleId="05berschrift1Zchn">
    <w:name w:val="_05_Überschrift 1 Zchn"/>
    <w:basedOn w:val="berschrift1Zchn"/>
    <w:link w:val="05berschrift1"/>
    <w:rsid w:val="001E112B"/>
    <w:rPr>
      <w:rFonts w:ascii="Cambria" w:hAnsi="Cambria"/>
      <w:b/>
      <w:sz w:val="22"/>
      <w:lang w:val="de-DE" w:eastAsia="ar-SA"/>
    </w:rPr>
  </w:style>
  <w:style w:type="character" w:customStyle="1" w:styleId="berschrift2Zchn">
    <w:name w:val="Überschrift 2 Zchn"/>
    <w:basedOn w:val="berschrift3Zchn"/>
    <w:link w:val="berschrift2"/>
    <w:rsid w:val="00F44425"/>
    <w:rPr>
      <w:rFonts w:ascii="Cambria" w:hAnsi="Cambria"/>
      <w:b/>
      <w:sz w:val="22"/>
      <w:lang w:val="de-DE" w:eastAsia="ar-SA"/>
    </w:rPr>
  </w:style>
  <w:style w:type="character" w:customStyle="1" w:styleId="06berschrift2Zchn">
    <w:name w:val="_06_Überschrift 2 Zchn"/>
    <w:basedOn w:val="berschrift2Zchn"/>
    <w:link w:val="06berschrift2"/>
    <w:rsid w:val="00F44425"/>
    <w:rPr>
      <w:rFonts w:ascii="Cambria" w:hAnsi="Cambria"/>
      <w:b/>
      <w:sz w:val="22"/>
      <w:lang w:val="de-DE" w:eastAsia="ar-SA"/>
    </w:rPr>
  </w:style>
  <w:style w:type="character" w:customStyle="1" w:styleId="TextkrperZchn">
    <w:name w:val="Textkörper Zchn"/>
    <w:basedOn w:val="Absatz-Standardschriftart"/>
    <w:link w:val="Textkrper"/>
    <w:semiHidden/>
    <w:rsid w:val="00D750AB"/>
    <w:rPr>
      <w:rFonts w:ascii="Cambria" w:hAnsi="Cambria"/>
      <w:sz w:val="22"/>
      <w:lang w:val="de-DE" w:eastAsia="ar-SA"/>
    </w:rPr>
  </w:style>
  <w:style w:type="paragraph" w:customStyle="1" w:styleId="Eingabe2">
    <w:name w:val="Eingabe 2"/>
    <w:basedOn w:val="Standard"/>
    <w:link w:val="Eingabe2Zchn"/>
    <w:qFormat/>
    <w:rsid w:val="002B07BA"/>
  </w:style>
  <w:style w:type="character" w:customStyle="1" w:styleId="Eingabe2Zchn">
    <w:name w:val="Eingabe 2 Zchn"/>
    <w:basedOn w:val="Absatz-Standardschriftart"/>
    <w:link w:val="Eingabe2"/>
    <w:rsid w:val="002B07BA"/>
    <w:rPr>
      <w:rFonts w:ascii="Cambria" w:hAnsi="Cambria"/>
      <w:sz w:val="22"/>
      <w:lang w:val="de-DE" w:eastAsia="ar-SA"/>
    </w:rPr>
  </w:style>
  <w:style w:type="character" w:customStyle="1" w:styleId="normaltextrun">
    <w:name w:val="normaltextrun"/>
    <w:basedOn w:val="Absatz-Standardschriftart"/>
    <w:rsid w:val="00745366"/>
  </w:style>
  <w:style w:type="paragraph" w:customStyle="1" w:styleId="paragraph">
    <w:name w:val="paragraph"/>
    <w:basedOn w:val="Standard"/>
    <w:rsid w:val="00A50CB2"/>
    <w:pPr>
      <w:suppressAutoHyphens w:val="0"/>
      <w:spacing w:before="100" w:beforeAutospacing="1" w:after="100" w:afterAutospacing="1"/>
    </w:pPr>
    <w:rPr>
      <w:rFonts w:ascii="Times New Roman" w:hAnsi="Times New Roman"/>
      <w:sz w:val="24"/>
      <w:szCs w:val="24"/>
      <w:lang w:eastAsia="de-CH"/>
    </w:rPr>
  </w:style>
  <w:style w:type="character" w:customStyle="1" w:styleId="eop">
    <w:name w:val="eop"/>
    <w:basedOn w:val="Absatz-Standardschriftart"/>
    <w:rsid w:val="00A50CB2"/>
  </w:style>
  <w:style w:type="character" w:customStyle="1" w:styleId="tabchar">
    <w:name w:val="tabchar"/>
    <w:basedOn w:val="Absatz-Standardschriftart"/>
    <w:rsid w:val="00703EBD"/>
  </w:style>
  <w:style w:type="paragraph" w:styleId="berarbeitung">
    <w:name w:val="Revision"/>
    <w:hidden/>
    <w:uiPriority w:val="99"/>
    <w:semiHidden/>
    <w:rsid w:val="009A2D65"/>
    <w:rPr>
      <w:rFonts w:ascii="Cambria" w:hAnsi="Cambria"/>
      <w:sz w:val="2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861447">
      <w:bodyDiv w:val="1"/>
      <w:marLeft w:val="0"/>
      <w:marRight w:val="0"/>
      <w:marTop w:val="0"/>
      <w:marBottom w:val="0"/>
      <w:divBdr>
        <w:top w:val="none" w:sz="0" w:space="0" w:color="auto"/>
        <w:left w:val="none" w:sz="0" w:space="0" w:color="auto"/>
        <w:bottom w:val="none" w:sz="0" w:space="0" w:color="auto"/>
        <w:right w:val="none" w:sz="0" w:space="0" w:color="auto"/>
      </w:divBdr>
      <w:divsChild>
        <w:div w:id="465198488">
          <w:marLeft w:val="0"/>
          <w:marRight w:val="0"/>
          <w:marTop w:val="0"/>
          <w:marBottom w:val="0"/>
          <w:divBdr>
            <w:top w:val="none" w:sz="0" w:space="0" w:color="auto"/>
            <w:left w:val="none" w:sz="0" w:space="0" w:color="auto"/>
            <w:bottom w:val="none" w:sz="0" w:space="0" w:color="auto"/>
            <w:right w:val="none" w:sz="0" w:space="0" w:color="auto"/>
          </w:divBdr>
        </w:div>
        <w:div w:id="1240940034">
          <w:marLeft w:val="0"/>
          <w:marRight w:val="0"/>
          <w:marTop w:val="0"/>
          <w:marBottom w:val="0"/>
          <w:divBdr>
            <w:top w:val="none" w:sz="0" w:space="0" w:color="auto"/>
            <w:left w:val="none" w:sz="0" w:space="0" w:color="auto"/>
            <w:bottom w:val="none" w:sz="0" w:space="0" w:color="auto"/>
            <w:right w:val="none" w:sz="0" w:space="0" w:color="auto"/>
          </w:divBdr>
        </w:div>
        <w:div w:id="1532566671">
          <w:marLeft w:val="0"/>
          <w:marRight w:val="0"/>
          <w:marTop w:val="0"/>
          <w:marBottom w:val="0"/>
          <w:divBdr>
            <w:top w:val="none" w:sz="0" w:space="0" w:color="auto"/>
            <w:left w:val="none" w:sz="0" w:space="0" w:color="auto"/>
            <w:bottom w:val="none" w:sz="0" w:space="0" w:color="auto"/>
            <w:right w:val="none" w:sz="0" w:space="0" w:color="auto"/>
          </w:divBdr>
        </w:div>
      </w:divsChild>
    </w:div>
    <w:div w:id="1303579542">
      <w:bodyDiv w:val="1"/>
      <w:marLeft w:val="0"/>
      <w:marRight w:val="0"/>
      <w:marTop w:val="0"/>
      <w:marBottom w:val="0"/>
      <w:divBdr>
        <w:top w:val="none" w:sz="0" w:space="0" w:color="auto"/>
        <w:left w:val="none" w:sz="0" w:space="0" w:color="auto"/>
        <w:bottom w:val="none" w:sz="0" w:space="0" w:color="auto"/>
        <w:right w:val="none" w:sz="0" w:space="0" w:color="auto"/>
      </w:divBdr>
      <w:divsChild>
        <w:div w:id="13381085">
          <w:marLeft w:val="0"/>
          <w:marRight w:val="0"/>
          <w:marTop w:val="0"/>
          <w:marBottom w:val="0"/>
          <w:divBdr>
            <w:top w:val="none" w:sz="0" w:space="0" w:color="auto"/>
            <w:left w:val="none" w:sz="0" w:space="0" w:color="auto"/>
            <w:bottom w:val="none" w:sz="0" w:space="0" w:color="auto"/>
            <w:right w:val="none" w:sz="0" w:space="0" w:color="auto"/>
          </w:divBdr>
        </w:div>
        <w:div w:id="248514179">
          <w:marLeft w:val="0"/>
          <w:marRight w:val="0"/>
          <w:marTop w:val="0"/>
          <w:marBottom w:val="0"/>
          <w:divBdr>
            <w:top w:val="none" w:sz="0" w:space="0" w:color="auto"/>
            <w:left w:val="none" w:sz="0" w:space="0" w:color="auto"/>
            <w:bottom w:val="none" w:sz="0" w:space="0" w:color="auto"/>
            <w:right w:val="none" w:sz="0" w:space="0" w:color="auto"/>
          </w:divBdr>
        </w:div>
        <w:div w:id="693072333">
          <w:marLeft w:val="0"/>
          <w:marRight w:val="0"/>
          <w:marTop w:val="0"/>
          <w:marBottom w:val="0"/>
          <w:divBdr>
            <w:top w:val="none" w:sz="0" w:space="0" w:color="auto"/>
            <w:left w:val="none" w:sz="0" w:space="0" w:color="auto"/>
            <w:bottom w:val="none" w:sz="0" w:space="0" w:color="auto"/>
            <w:right w:val="none" w:sz="0" w:space="0" w:color="auto"/>
          </w:divBdr>
        </w:div>
      </w:divsChild>
    </w:div>
    <w:div w:id="1702120869">
      <w:bodyDiv w:val="1"/>
      <w:marLeft w:val="0"/>
      <w:marRight w:val="0"/>
      <w:marTop w:val="0"/>
      <w:marBottom w:val="0"/>
      <w:divBdr>
        <w:top w:val="none" w:sz="0" w:space="0" w:color="auto"/>
        <w:left w:val="none" w:sz="0" w:space="0" w:color="auto"/>
        <w:bottom w:val="none" w:sz="0" w:space="0" w:color="auto"/>
        <w:right w:val="none" w:sz="0" w:space="0" w:color="auto"/>
      </w:divBdr>
    </w:div>
    <w:div w:id="1892423598">
      <w:bodyDiv w:val="1"/>
      <w:marLeft w:val="0"/>
      <w:marRight w:val="0"/>
      <w:marTop w:val="0"/>
      <w:marBottom w:val="0"/>
      <w:divBdr>
        <w:top w:val="none" w:sz="0" w:space="0" w:color="auto"/>
        <w:left w:val="none" w:sz="0" w:space="0" w:color="auto"/>
        <w:bottom w:val="none" w:sz="0" w:space="0" w:color="auto"/>
        <w:right w:val="none" w:sz="0" w:space="0" w:color="auto"/>
      </w:divBdr>
    </w:div>
    <w:div w:id="2015565303">
      <w:bodyDiv w:val="1"/>
      <w:marLeft w:val="0"/>
      <w:marRight w:val="0"/>
      <w:marTop w:val="0"/>
      <w:marBottom w:val="0"/>
      <w:divBdr>
        <w:top w:val="none" w:sz="0" w:space="0" w:color="auto"/>
        <w:left w:val="none" w:sz="0" w:space="0" w:color="auto"/>
        <w:bottom w:val="none" w:sz="0" w:space="0" w:color="auto"/>
        <w:right w:val="none" w:sz="0" w:space="0" w:color="auto"/>
      </w:divBdr>
      <w:divsChild>
        <w:div w:id="149912270">
          <w:marLeft w:val="0"/>
          <w:marRight w:val="0"/>
          <w:marTop w:val="0"/>
          <w:marBottom w:val="0"/>
          <w:divBdr>
            <w:top w:val="none" w:sz="0" w:space="0" w:color="auto"/>
            <w:left w:val="none" w:sz="0" w:space="0" w:color="auto"/>
            <w:bottom w:val="none" w:sz="0" w:space="0" w:color="auto"/>
            <w:right w:val="none" w:sz="0" w:space="0" w:color="auto"/>
          </w:divBdr>
        </w:div>
        <w:div w:id="213473582">
          <w:marLeft w:val="0"/>
          <w:marRight w:val="0"/>
          <w:marTop w:val="0"/>
          <w:marBottom w:val="0"/>
          <w:divBdr>
            <w:top w:val="none" w:sz="0" w:space="0" w:color="auto"/>
            <w:left w:val="none" w:sz="0" w:space="0" w:color="auto"/>
            <w:bottom w:val="none" w:sz="0" w:space="0" w:color="auto"/>
            <w:right w:val="none" w:sz="0" w:space="0" w:color="auto"/>
          </w:divBdr>
        </w:div>
        <w:div w:id="722868926">
          <w:marLeft w:val="0"/>
          <w:marRight w:val="0"/>
          <w:marTop w:val="0"/>
          <w:marBottom w:val="0"/>
          <w:divBdr>
            <w:top w:val="none" w:sz="0" w:space="0" w:color="auto"/>
            <w:left w:val="none" w:sz="0" w:space="0" w:color="auto"/>
            <w:bottom w:val="none" w:sz="0" w:space="0" w:color="auto"/>
            <w:right w:val="none" w:sz="0" w:space="0" w:color="auto"/>
          </w:divBdr>
        </w:div>
        <w:div w:id="809663941">
          <w:marLeft w:val="0"/>
          <w:marRight w:val="0"/>
          <w:marTop w:val="0"/>
          <w:marBottom w:val="0"/>
          <w:divBdr>
            <w:top w:val="none" w:sz="0" w:space="0" w:color="auto"/>
            <w:left w:val="none" w:sz="0" w:space="0" w:color="auto"/>
            <w:bottom w:val="none" w:sz="0" w:space="0" w:color="auto"/>
            <w:right w:val="none" w:sz="0" w:space="0" w:color="auto"/>
          </w:divBdr>
        </w:div>
        <w:div w:id="1046025356">
          <w:marLeft w:val="0"/>
          <w:marRight w:val="0"/>
          <w:marTop w:val="0"/>
          <w:marBottom w:val="0"/>
          <w:divBdr>
            <w:top w:val="none" w:sz="0" w:space="0" w:color="auto"/>
            <w:left w:val="none" w:sz="0" w:space="0" w:color="auto"/>
            <w:bottom w:val="none" w:sz="0" w:space="0" w:color="auto"/>
            <w:right w:val="none" w:sz="0" w:space="0" w:color="auto"/>
          </w:divBdr>
        </w:div>
        <w:div w:id="1212424028">
          <w:marLeft w:val="0"/>
          <w:marRight w:val="0"/>
          <w:marTop w:val="0"/>
          <w:marBottom w:val="0"/>
          <w:divBdr>
            <w:top w:val="none" w:sz="0" w:space="0" w:color="auto"/>
            <w:left w:val="none" w:sz="0" w:space="0" w:color="auto"/>
            <w:bottom w:val="none" w:sz="0" w:space="0" w:color="auto"/>
            <w:right w:val="none" w:sz="0" w:space="0" w:color="auto"/>
          </w:divBdr>
        </w:div>
        <w:div w:id="1248929681">
          <w:marLeft w:val="0"/>
          <w:marRight w:val="0"/>
          <w:marTop w:val="0"/>
          <w:marBottom w:val="0"/>
          <w:divBdr>
            <w:top w:val="none" w:sz="0" w:space="0" w:color="auto"/>
            <w:left w:val="none" w:sz="0" w:space="0" w:color="auto"/>
            <w:bottom w:val="none" w:sz="0" w:space="0" w:color="auto"/>
            <w:right w:val="none" w:sz="0" w:space="0" w:color="auto"/>
          </w:divBdr>
        </w:div>
        <w:div w:id="1252468220">
          <w:marLeft w:val="0"/>
          <w:marRight w:val="0"/>
          <w:marTop w:val="0"/>
          <w:marBottom w:val="0"/>
          <w:divBdr>
            <w:top w:val="none" w:sz="0" w:space="0" w:color="auto"/>
            <w:left w:val="none" w:sz="0" w:space="0" w:color="auto"/>
            <w:bottom w:val="none" w:sz="0" w:space="0" w:color="auto"/>
            <w:right w:val="none" w:sz="0" w:space="0" w:color="auto"/>
          </w:divBdr>
        </w:div>
        <w:div w:id="1309047209">
          <w:marLeft w:val="0"/>
          <w:marRight w:val="0"/>
          <w:marTop w:val="0"/>
          <w:marBottom w:val="0"/>
          <w:divBdr>
            <w:top w:val="none" w:sz="0" w:space="0" w:color="auto"/>
            <w:left w:val="none" w:sz="0" w:space="0" w:color="auto"/>
            <w:bottom w:val="none" w:sz="0" w:space="0" w:color="auto"/>
            <w:right w:val="none" w:sz="0" w:space="0" w:color="auto"/>
          </w:divBdr>
        </w:div>
        <w:div w:id="1409229574">
          <w:marLeft w:val="0"/>
          <w:marRight w:val="0"/>
          <w:marTop w:val="0"/>
          <w:marBottom w:val="0"/>
          <w:divBdr>
            <w:top w:val="none" w:sz="0" w:space="0" w:color="auto"/>
            <w:left w:val="none" w:sz="0" w:space="0" w:color="auto"/>
            <w:bottom w:val="none" w:sz="0" w:space="0" w:color="auto"/>
            <w:right w:val="none" w:sz="0" w:space="0" w:color="auto"/>
          </w:divBdr>
        </w:div>
        <w:div w:id="1680817029">
          <w:marLeft w:val="0"/>
          <w:marRight w:val="0"/>
          <w:marTop w:val="0"/>
          <w:marBottom w:val="0"/>
          <w:divBdr>
            <w:top w:val="none" w:sz="0" w:space="0" w:color="auto"/>
            <w:left w:val="none" w:sz="0" w:space="0" w:color="auto"/>
            <w:bottom w:val="none" w:sz="0" w:space="0" w:color="auto"/>
            <w:right w:val="none" w:sz="0" w:space="0" w:color="auto"/>
          </w:divBdr>
        </w:div>
        <w:div w:id="1800875331">
          <w:marLeft w:val="0"/>
          <w:marRight w:val="0"/>
          <w:marTop w:val="0"/>
          <w:marBottom w:val="0"/>
          <w:divBdr>
            <w:top w:val="none" w:sz="0" w:space="0" w:color="auto"/>
            <w:left w:val="none" w:sz="0" w:space="0" w:color="auto"/>
            <w:bottom w:val="none" w:sz="0" w:space="0" w:color="auto"/>
            <w:right w:val="none" w:sz="0" w:space="0" w:color="auto"/>
          </w:divBdr>
        </w:div>
        <w:div w:id="1929340915">
          <w:marLeft w:val="0"/>
          <w:marRight w:val="0"/>
          <w:marTop w:val="0"/>
          <w:marBottom w:val="0"/>
          <w:divBdr>
            <w:top w:val="none" w:sz="0" w:space="0" w:color="auto"/>
            <w:left w:val="none" w:sz="0" w:space="0" w:color="auto"/>
            <w:bottom w:val="none" w:sz="0" w:space="0" w:color="auto"/>
            <w:right w:val="none" w:sz="0" w:space="0" w:color="auto"/>
          </w:divBdr>
        </w:div>
        <w:div w:id="2015064417">
          <w:marLeft w:val="0"/>
          <w:marRight w:val="0"/>
          <w:marTop w:val="0"/>
          <w:marBottom w:val="0"/>
          <w:divBdr>
            <w:top w:val="none" w:sz="0" w:space="0" w:color="auto"/>
            <w:left w:val="none" w:sz="0" w:space="0" w:color="auto"/>
            <w:bottom w:val="none" w:sz="0" w:space="0" w:color="auto"/>
            <w:right w:val="none" w:sz="0" w:space="0" w:color="auto"/>
          </w:divBdr>
        </w:div>
        <w:div w:id="2081899235">
          <w:marLeft w:val="0"/>
          <w:marRight w:val="0"/>
          <w:marTop w:val="0"/>
          <w:marBottom w:val="0"/>
          <w:divBdr>
            <w:top w:val="none" w:sz="0" w:space="0" w:color="auto"/>
            <w:left w:val="none" w:sz="0" w:space="0" w:color="auto"/>
            <w:bottom w:val="none" w:sz="0" w:space="0" w:color="auto"/>
            <w:right w:val="none" w:sz="0" w:space="0" w:color="auto"/>
          </w:divBdr>
        </w:div>
        <w:div w:id="21173627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 Id="Ra249adde34f44e9b" Type="http://schemas.microsoft.com/office/2019/09/relationships/intelligence" Target="intelligence.xml"/></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ia\Dropbox\Pfi-La\Vorlagen%20und%20Hilfsmittel%20(f&#252;r%20Leiter)\03_Vorlagen\VORLAGE_LA-Block.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VORLAGE_LA-Block.dotx</Template>
  <TotalTime>0</TotalTime>
  <Pages>4</Pages>
  <Words>967</Words>
  <Characters>6097</Characters>
  <Application>Microsoft Office Word</Application>
  <DocSecurity>0</DocSecurity>
  <Lines>50</Lines>
  <Paragraphs>14</Paragraphs>
  <ScaleCrop>false</ScaleCrop>
  <Manager>Fabian Wydler</Manager>
  <Company>Cevi Wetzikon</Company>
  <LinksUpToDate>false</LinksUpToDate>
  <CharactersWithSpaces>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Lageraktivität-Block</dc:title>
  <dc:subject>J+S-Lager</dc:subject>
  <dc:creator>Fabian Wydler</dc:creator>
  <cp:keywords/>
  <dc:description>Dieses Dokument kann eingesetzt werden um Lageraktivität-Blöcke in J+S-Lager vorzubereiten und zu dokumentieren. Der J+S-Coach benötigt von jedem Block ein solches Dossier.</dc:description>
  <cp:lastModifiedBy>Fabian Wydler</cp:lastModifiedBy>
  <cp:revision>368</cp:revision>
  <cp:lastPrinted>2022-06-03T04:37:00Z</cp:lastPrinted>
  <dcterms:created xsi:type="dcterms:W3CDTF">2021-04-21T23:12:00Z</dcterms:created>
  <dcterms:modified xsi:type="dcterms:W3CDTF">2022-06-03T04:37:00Z</dcterms:modified>
  <cp:category>Jugend und Sport</cp:category>
  <cp:version>1.0</cp:version>
</cp:coreProperties>
</file>