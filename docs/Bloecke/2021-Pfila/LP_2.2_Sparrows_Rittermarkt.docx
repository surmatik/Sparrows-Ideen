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A35D801" w14:textId="4A5C6293" w:rsidR="001543EB" w:rsidRPr="00DE43B2" w:rsidRDefault="004C14A8" w:rsidP="00DE43B2">
      <w:pPr>
        <w:pStyle w:val="04Titel"/>
        <w:rPr>
          <w:sz w:val="20"/>
          <w:szCs w:val="20"/>
        </w:rPr>
      </w:pPr>
      <w:r>
        <w:t>Lager</w:t>
      </w:r>
      <w:r w:rsidR="00C54263">
        <w:t>programm 2.1</w:t>
      </w: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5101"/>
        <w:gridCol w:w="2551"/>
        <w:gridCol w:w="2551"/>
      </w:tblGrid>
      <w:tr w:rsidR="00EA4D09" w:rsidRPr="00A43BA8" w14:paraId="52DC576F" w14:textId="77777777" w:rsidTr="00390156">
        <w:trPr>
          <w:trHeight w:val="42"/>
        </w:trPr>
        <w:tc>
          <w:tcPr>
            <w:tcW w:w="2500" w:type="pct"/>
            <w:vAlign w:val="center"/>
          </w:tcPr>
          <w:p w14:paraId="4EAC5895" w14:textId="77777777" w:rsidR="00EA4D09" w:rsidRDefault="00EA4D09" w:rsidP="001E112B">
            <w:pPr>
              <w:pStyle w:val="05berschrift1"/>
            </w:pPr>
            <w:r w:rsidRPr="00A43BA8">
              <w:t>Stufe:</w:t>
            </w:r>
          </w:p>
          <w:p w14:paraId="44CF2B23" w14:textId="32F31175" w:rsidR="00EA4D09" w:rsidRPr="001543EB" w:rsidRDefault="0093076A" w:rsidP="00181122">
            <w:pPr>
              <w:pStyle w:val="02Eingabe2"/>
            </w:pPr>
            <w:r>
              <w:t>Sparrows</w:t>
            </w:r>
          </w:p>
        </w:tc>
        <w:tc>
          <w:tcPr>
            <w:tcW w:w="2500" w:type="pct"/>
            <w:gridSpan w:val="2"/>
            <w:vAlign w:val="center"/>
          </w:tcPr>
          <w:p w14:paraId="3083FF0D" w14:textId="4289E47A" w:rsidR="00EA4D09" w:rsidRPr="00EA4D09" w:rsidRDefault="0093076A" w:rsidP="00181122">
            <w:pPr>
              <w:pStyle w:val="02Eingabe2"/>
            </w:pPr>
            <w:r>
              <w:t>Kindersport/ ca. 4 Teilnehmer</w:t>
            </w:r>
          </w:p>
        </w:tc>
      </w:tr>
      <w:tr w:rsidR="00EB2EE6" w:rsidRPr="00A43BA8" w14:paraId="2153E363" w14:textId="77777777" w:rsidTr="00DE43B2">
        <w:trPr>
          <w:trHeight w:val="42"/>
        </w:trPr>
        <w:tc>
          <w:tcPr>
            <w:tcW w:w="2500" w:type="pct"/>
            <w:noWrap/>
            <w:vAlign w:val="center"/>
          </w:tcPr>
          <w:p w14:paraId="6A1322A0" w14:textId="77777777" w:rsidR="004F161E" w:rsidRPr="00A43BA8" w:rsidRDefault="004F161E" w:rsidP="001E112B">
            <w:pPr>
              <w:pStyle w:val="05berschrift1"/>
            </w:pPr>
            <w:r w:rsidRPr="00A43BA8">
              <w:t xml:space="preserve">Bezeichnung </w:t>
            </w:r>
            <w:r w:rsidRPr="006C6880">
              <w:t>des</w:t>
            </w:r>
            <w:r w:rsidR="005F1BCF">
              <w:t xml:space="preserve"> Aktivitäten-Teil</w:t>
            </w:r>
            <w:r w:rsidRPr="00A43BA8">
              <w:t>s:</w:t>
            </w:r>
          </w:p>
          <w:p w14:paraId="7B244424" w14:textId="218073BF" w:rsidR="00A14AAF" w:rsidRPr="001543EB" w:rsidRDefault="0093076A" w:rsidP="00181122">
            <w:pPr>
              <w:pStyle w:val="02Eingabe2"/>
            </w:pPr>
            <w:r>
              <w:t>Rittermarkt</w:t>
            </w:r>
          </w:p>
        </w:tc>
        <w:tc>
          <w:tcPr>
            <w:tcW w:w="1250" w:type="pct"/>
            <w:noWrap/>
            <w:vAlign w:val="center"/>
          </w:tcPr>
          <w:p w14:paraId="3957081F" w14:textId="77777777" w:rsidR="004F161E" w:rsidRPr="00A43BA8" w:rsidRDefault="004F161E" w:rsidP="001E112B">
            <w:pPr>
              <w:pStyle w:val="05berschrift1"/>
            </w:pPr>
            <w:r w:rsidRPr="00A43BA8">
              <w:t>Datum:</w:t>
            </w:r>
          </w:p>
          <w:p w14:paraId="5ADF6E98" w14:textId="1DD47A8E" w:rsidR="00A14AAF" w:rsidRPr="006C6880" w:rsidRDefault="0093076A" w:rsidP="00181122">
            <w:pPr>
              <w:pStyle w:val="02Eingabe2"/>
            </w:pPr>
            <w:r>
              <w:t>23.05.2021</w:t>
            </w:r>
          </w:p>
        </w:tc>
        <w:tc>
          <w:tcPr>
            <w:tcW w:w="1250" w:type="pct"/>
            <w:noWrap/>
            <w:vAlign w:val="center"/>
          </w:tcPr>
          <w:p w14:paraId="48A2952F" w14:textId="77777777" w:rsidR="004F161E" w:rsidRPr="00A43BA8" w:rsidRDefault="004F161E" w:rsidP="001E112B">
            <w:pPr>
              <w:pStyle w:val="05berschrift1"/>
            </w:pPr>
            <w:r w:rsidRPr="00A43BA8">
              <w:t>Zeit:</w:t>
            </w:r>
          </w:p>
          <w:p w14:paraId="20420F5B" w14:textId="610674F4" w:rsidR="00586B31" w:rsidRPr="00181122" w:rsidRDefault="0093076A" w:rsidP="00181122">
            <w:pPr>
              <w:pStyle w:val="02Eingabe2"/>
            </w:pPr>
            <w:r>
              <w:t>1</w:t>
            </w:r>
            <w:r w:rsidR="00C54263">
              <w:t>6:00- 17:30</w:t>
            </w:r>
          </w:p>
        </w:tc>
      </w:tr>
      <w:tr w:rsidR="00EB2EE6" w:rsidRPr="00A43BA8" w14:paraId="15DC4F90" w14:textId="77777777" w:rsidTr="00DE43B2">
        <w:trPr>
          <w:trHeight w:val="42"/>
        </w:trPr>
        <w:tc>
          <w:tcPr>
            <w:tcW w:w="2500" w:type="pct"/>
            <w:noWrap/>
            <w:vAlign w:val="center"/>
          </w:tcPr>
          <w:p w14:paraId="2A4711D3" w14:textId="77777777" w:rsidR="004F161E" w:rsidRPr="00A43BA8" w:rsidRDefault="004F161E" w:rsidP="001E112B">
            <w:pPr>
              <w:pStyle w:val="05berschrift1"/>
            </w:pPr>
            <w:r w:rsidRPr="00A43BA8">
              <w:t>Ort:</w:t>
            </w:r>
          </w:p>
          <w:p w14:paraId="0383A2B9" w14:textId="37E4813B" w:rsidR="00586B31" w:rsidRPr="006C6880" w:rsidRDefault="0093076A" w:rsidP="00181122">
            <w:pPr>
              <w:pStyle w:val="02Eingabe2"/>
            </w:pPr>
            <w:r>
              <w:t>Lagergelände (Wiese/Wald)</w:t>
            </w:r>
          </w:p>
        </w:tc>
        <w:tc>
          <w:tcPr>
            <w:tcW w:w="2500" w:type="pct"/>
            <w:gridSpan w:val="2"/>
            <w:noWrap/>
            <w:vAlign w:val="center"/>
          </w:tcPr>
          <w:p w14:paraId="6C06493A" w14:textId="77777777" w:rsidR="004F161E" w:rsidRPr="00A43BA8" w:rsidRDefault="004F161E" w:rsidP="001E112B">
            <w:pPr>
              <w:pStyle w:val="05berschrift1"/>
            </w:pPr>
            <w:r w:rsidRPr="00A43BA8">
              <w:t>Blockverantwortlich</w:t>
            </w:r>
            <w:r w:rsidR="006C4AD7">
              <w:t>e(r)</w:t>
            </w:r>
            <w:r w:rsidRPr="00A43BA8">
              <w:t>:</w:t>
            </w:r>
          </w:p>
          <w:p w14:paraId="483434D9" w14:textId="78B58A5C" w:rsidR="004F161E" w:rsidRPr="0012614A" w:rsidRDefault="00DA5E89" w:rsidP="00181122">
            <w:pPr>
              <w:pStyle w:val="02Eingabe2"/>
            </w:pPr>
            <w:r>
              <w:t>Remo Werthmüller v/o</w:t>
            </w:r>
            <w:r w:rsidR="00A57AED">
              <w:t xml:space="preserve"> </w:t>
            </w:r>
            <w:r w:rsidR="0093076A">
              <w:t>Luchs</w:t>
            </w:r>
          </w:p>
        </w:tc>
      </w:tr>
      <w:tr w:rsidR="007C7091" w:rsidRPr="00A43BA8" w14:paraId="7CD8F225" w14:textId="77777777" w:rsidTr="00DE43B2">
        <w:trPr>
          <w:trHeight w:val="42"/>
        </w:trPr>
        <w:tc>
          <w:tcPr>
            <w:tcW w:w="5000" w:type="pct"/>
            <w:gridSpan w:val="3"/>
            <w:noWrap/>
            <w:vAlign w:val="center"/>
          </w:tcPr>
          <w:p w14:paraId="3FE4FBEA" w14:textId="77777777" w:rsidR="007C7091" w:rsidRDefault="006422E7" w:rsidP="001E112B">
            <w:pPr>
              <w:pStyle w:val="05berschrift1"/>
            </w:pPr>
            <w:r>
              <w:t>Themenbereich:</w:t>
            </w:r>
          </w:p>
          <w:p w14:paraId="4EA1071D" w14:textId="77777777" w:rsidR="004C14A8" w:rsidRPr="004C14A8" w:rsidRDefault="004C14A8" w:rsidP="004C14A8">
            <w:pPr>
              <w:pStyle w:val="01Eingabe1"/>
              <w:rPr>
                <w:sz w:val="20"/>
              </w:rPr>
            </w:pPr>
            <w:r>
              <w:rPr>
                <w:sz w:val="20"/>
              </w:rPr>
              <w:t>[</w:t>
            </w:r>
            <w:r w:rsidRPr="004C14A8">
              <w:rPr>
                <w:sz w:val="20"/>
              </w:rPr>
              <w:t>] Unterwegs sein (Wanderungen; Schneeschuhtouren; Touren mit Velo, Bike, Inline-Skates usw.)</w:t>
            </w:r>
          </w:p>
          <w:p w14:paraId="129ACBD7" w14:textId="77777777" w:rsidR="004C14A8" w:rsidRPr="004C14A8" w:rsidRDefault="004C14A8" w:rsidP="004C14A8">
            <w:pPr>
              <w:pStyle w:val="01Eingabe1"/>
              <w:rPr>
                <w:sz w:val="20"/>
              </w:rPr>
            </w:pPr>
            <w:r w:rsidRPr="004C14A8">
              <w:rPr>
                <w:sz w:val="20"/>
              </w:rPr>
              <w:t>[] Sport (Ballspiele, Trendsportarten, andere Sportarten usw.)</w:t>
            </w:r>
          </w:p>
          <w:p w14:paraId="578AA496" w14:textId="4ECE0AA1" w:rsidR="006422E7" w:rsidRPr="007C7091" w:rsidRDefault="004C14A8" w:rsidP="004C14A8">
            <w:pPr>
              <w:pStyle w:val="01Eingabe1"/>
            </w:pPr>
            <w:r w:rsidRPr="004C14A8">
              <w:rPr>
                <w:sz w:val="20"/>
              </w:rPr>
              <w:t>[</w:t>
            </w:r>
            <w:r w:rsidR="0093076A">
              <w:rPr>
                <w:sz w:val="20"/>
              </w:rPr>
              <w:t>x</w:t>
            </w:r>
            <w:r w:rsidRPr="004C14A8">
              <w:rPr>
                <w:sz w:val="20"/>
              </w:rPr>
              <w:t>] Spiel (Spiel- oder Sportturniere, Geländespiele, Spielfest, freies Spiel, Gruppenspiele, Kämpfen und Raufen usw.)</w:t>
            </w:r>
          </w:p>
        </w:tc>
      </w:tr>
    </w:tbl>
    <w:p w14:paraId="29CE659C" w14:textId="77777777" w:rsidR="004F161E" w:rsidRPr="00A43BA8" w:rsidRDefault="004F161E" w:rsidP="00D750AB">
      <w:pPr>
        <w:pStyle w:val="01Eingabe1"/>
      </w:pP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827"/>
        <w:gridCol w:w="7578"/>
        <w:gridCol w:w="1798"/>
      </w:tblGrid>
      <w:tr w:rsidR="001543EB" w:rsidRPr="00A43BA8" w14:paraId="4B3004A4" w14:textId="77777777" w:rsidTr="00DE43B2">
        <w:trPr>
          <w:trHeight w:val="210"/>
        </w:trPr>
        <w:tc>
          <w:tcPr>
            <w:tcW w:w="5000" w:type="pct"/>
            <w:gridSpan w:val="3"/>
          </w:tcPr>
          <w:p w14:paraId="6E1CE85D" w14:textId="77777777" w:rsidR="001543EB" w:rsidRPr="00A43BA8" w:rsidRDefault="001543EB" w:rsidP="001E112B">
            <w:pPr>
              <w:pStyle w:val="05berschrift1"/>
            </w:pPr>
            <w:r w:rsidRPr="00A43BA8">
              <w:t>Blockziel:</w:t>
            </w:r>
          </w:p>
          <w:p w14:paraId="660B17B1" w14:textId="3D7F285E" w:rsidR="001543EB" w:rsidRDefault="0093076A" w:rsidP="004871C2">
            <w:pPr>
              <w:pStyle w:val="03Aufzhlung"/>
            </w:pPr>
            <w:r>
              <w:t>Die TNs bewegen sich im freiem.</w:t>
            </w:r>
          </w:p>
          <w:p w14:paraId="64BE2071" w14:textId="0E9375A0" w:rsidR="0093076A" w:rsidRDefault="00C324DF" w:rsidP="004871C2">
            <w:pPr>
              <w:pStyle w:val="03Aufzhlung"/>
            </w:pPr>
            <w:r>
              <w:t>Die TNs lernen neue Spiele kennen</w:t>
            </w:r>
          </w:p>
          <w:p w14:paraId="4A143558" w14:textId="6F015CE7" w:rsidR="00C324DF" w:rsidRDefault="00C324DF" w:rsidP="004871C2">
            <w:pPr>
              <w:pStyle w:val="03Aufzhlung"/>
            </w:pPr>
            <w:r>
              <w:t xml:space="preserve">Die TNs </w:t>
            </w:r>
            <w:r w:rsidR="00C54263">
              <w:t>stellen neue Rekorde auf</w:t>
            </w:r>
          </w:p>
          <w:p w14:paraId="5298CE52" w14:textId="77777777" w:rsidR="00DE43B2" w:rsidRPr="001E112B" w:rsidRDefault="00DE43B2" w:rsidP="00DE43B2">
            <w:pPr>
              <w:pStyle w:val="01Eingabe1"/>
            </w:pPr>
          </w:p>
        </w:tc>
      </w:tr>
      <w:tr w:rsidR="00C324DF" w:rsidRPr="00A43BA8" w14:paraId="3AEA8D62" w14:textId="77777777" w:rsidTr="0093076A">
        <w:trPr>
          <w:trHeight w:val="42"/>
        </w:trPr>
        <w:tc>
          <w:tcPr>
            <w:tcW w:w="373" w:type="pct"/>
          </w:tcPr>
          <w:p w14:paraId="0C2EF427" w14:textId="77777777" w:rsidR="001F7DB7" w:rsidRPr="0012614A" w:rsidRDefault="001543EB" w:rsidP="001E112B">
            <w:pPr>
              <w:pStyle w:val="05berschrift1"/>
            </w:pPr>
            <w:r>
              <w:t>Zeit</w:t>
            </w:r>
            <w:r w:rsidR="00B95620">
              <w:t>:</w:t>
            </w:r>
          </w:p>
        </w:tc>
        <w:tc>
          <w:tcPr>
            <w:tcW w:w="3746" w:type="pct"/>
          </w:tcPr>
          <w:p w14:paraId="00593737" w14:textId="77777777" w:rsidR="001543EB" w:rsidRPr="001543EB" w:rsidRDefault="001543EB" w:rsidP="001E112B">
            <w:pPr>
              <w:pStyle w:val="05berschrift1"/>
            </w:pPr>
            <w:r>
              <w:t>Programm</w:t>
            </w:r>
            <w:r w:rsidR="00B95620">
              <w:t>:</w:t>
            </w:r>
          </w:p>
        </w:tc>
        <w:tc>
          <w:tcPr>
            <w:tcW w:w="881" w:type="pct"/>
          </w:tcPr>
          <w:p w14:paraId="79A7F18C" w14:textId="77777777" w:rsidR="001F7DB7" w:rsidRPr="00A43BA8" w:rsidRDefault="0030516F" w:rsidP="001E112B">
            <w:pPr>
              <w:pStyle w:val="05berschrift1"/>
            </w:pPr>
            <w:r>
              <w:t>v</w:t>
            </w:r>
            <w:r w:rsidR="001543EB" w:rsidRPr="007874DA">
              <w:t>erantwortlich</w:t>
            </w:r>
            <w:r w:rsidR="00B95620">
              <w:t>:</w:t>
            </w:r>
          </w:p>
        </w:tc>
      </w:tr>
      <w:tr w:rsidR="00C324DF" w:rsidRPr="00A43BA8" w14:paraId="3C45C106" w14:textId="77777777" w:rsidTr="0093076A">
        <w:trPr>
          <w:trHeight w:val="794"/>
        </w:trPr>
        <w:tc>
          <w:tcPr>
            <w:tcW w:w="373" w:type="pct"/>
          </w:tcPr>
          <w:p w14:paraId="533EC4B0" w14:textId="72F24069" w:rsidR="001543EB" w:rsidRPr="00A43BA8" w:rsidRDefault="0093076A" w:rsidP="000E7309">
            <w:pPr>
              <w:pStyle w:val="01Eingabe1"/>
            </w:pPr>
            <w:r>
              <w:t>15min</w:t>
            </w:r>
          </w:p>
        </w:tc>
        <w:tc>
          <w:tcPr>
            <w:tcW w:w="3746" w:type="pct"/>
          </w:tcPr>
          <w:p w14:paraId="2A0C76D8" w14:textId="529DE186" w:rsidR="001543EB" w:rsidRDefault="001543EB" w:rsidP="001E112B">
            <w:pPr>
              <w:pStyle w:val="05berschrift1"/>
            </w:pPr>
            <w:r>
              <w:t>Einstieg:</w:t>
            </w:r>
          </w:p>
          <w:p w14:paraId="74336800" w14:textId="0BC867C2" w:rsidR="00DA5E89" w:rsidRDefault="0093076A" w:rsidP="001E112B">
            <w:pPr>
              <w:pStyle w:val="05berschrift1"/>
              <w:rPr>
                <w:b w:val="0"/>
                <w:bCs/>
              </w:rPr>
            </w:pPr>
            <w:r w:rsidRPr="00732417">
              <w:rPr>
                <w:b w:val="0"/>
                <w:bCs/>
              </w:rPr>
              <w:t>Ritter sind raue Gesellen</w:t>
            </w:r>
            <w:r w:rsidR="00DA5E89" w:rsidRPr="00732417">
              <w:rPr>
                <w:b w:val="0"/>
                <w:bCs/>
              </w:rPr>
              <w:t>,</w:t>
            </w:r>
            <w:r w:rsidRPr="00732417">
              <w:rPr>
                <w:b w:val="0"/>
                <w:bCs/>
              </w:rPr>
              <w:t xml:space="preserve"> neben den vielen Kämpfen auf den Schlachtfelder Europas und der täglich</w:t>
            </w:r>
            <w:r w:rsidR="00DA5E89" w:rsidRPr="00732417">
              <w:rPr>
                <w:b w:val="0"/>
                <w:bCs/>
              </w:rPr>
              <w:t>en</w:t>
            </w:r>
            <w:r w:rsidRPr="00732417">
              <w:rPr>
                <w:b w:val="0"/>
                <w:bCs/>
              </w:rPr>
              <w:t xml:space="preserve"> </w:t>
            </w:r>
            <w:r w:rsidR="00DA5E89" w:rsidRPr="00732417">
              <w:rPr>
                <w:b w:val="0"/>
                <w:bCs/>
              </w:rPr>
              <w:t>h</w:t>
            </w:r>
            <w:r w:rsidRPr="00732417">
              <w:rPr>
                <w:b w:val="0"/>
                <w:bCs/>
              </w:rPr>
              <w:t>arten Arbeit</w:t>
            </w:r>
            <w:r w:rsidR="00DA5E89" w:rsidRPr="00732417">
              <w:rPr>
                <w:b w:val="0"/>
                <w:bCs/>
              </w:rPr>
              <w:t xml:space="preserve"> vergnügen die Ritter sich auf dem Rittermarkt. </w:t>
            </w:r>
            <w:r w:rsidR="00427E1D" w:rsidRPr="00732417">
              <w:rPr>
                <w:b w:val="0"/>
                <w:bCs/>
              </w:rPr>
              <w:t xml:space="preserve"> Dort geht es hauptsächlich darum wer am </w:t>
            </w:r>
            <w:r w:rsidR="00BA1BD4" w:rsidRPr="00732417">
              <w:rPr>
                <w:b w:val="0"/>
                <w:bCs/>
              </w:rPr>
              <w:t>stärksten, mutigsten</w:t>
            </w:r>
            <w:r w:rsidR="00427E1D" w:rsidRPr="00732417">
              <w:rPr>
                <w:b w:val="0"/>
                <w:bCs/>
              </w:rPr>
              <w:t xml:space="preserve">, schnellsten </w:t>
            </w:r>
            <w:r w:rsidR="00BA1BD4" w:rsidRPr="00732417">
              <w:rPr>
                <w:b w:val="0"/>
                <w:bCs/>
              </w:rPr>
              <w:t xml:space="preserve">und am geschicktesten ist. </w:t>
            </w:r>
          </w:p>
          <w:p w14:paraId="22412677" w14:textId="386D646B" w:rsidR="00732417" w:rsidRDefault="00732417" w:rsidP="001E112B">
            <w:pPr>
              <w:pStyle w:val="05berschrift1"/>
              <w:rPr>
                <w:b w:val="0"/>
                <w:bCs/>
              </w:rPr>
            </w:pPr>
          </w:p>
          <w:p w14:paraId="57B237C2" w14:textId="5F1D15AD" w:rsidR="00732417" w:rsidRPr="00732417" w:rsidRDefault="00732417" w:rsidP="001E112B">
            <w:pPr>
              <w:pStyle w:val="05berschrift1"/>
              <w:rPr>
                <w:b w:val="0"/>
                <w:bCs/>
              </w:rPr>
            </w:pPr>
            <w:r>
              <w:rPr>
                <w:b w:val="0"/>
                <w:bCs/>
              </w:rPr>
              <w:t>Zu beginn wird den TNs d</w:t>
            </w:r>
            <w:r w:rsidR="00FB4957">
              <w:rPr>
                <w:b w:val="0"/>
                <w:bCs/>
              </w:rPr>
              <w:t>as Spiel erklärt und das Spielfeld vorgestellt.</w:t>
            </w:r>
          </w:p>
          <w:p w14:paraId="7BB49C44" w14:textId="5ADBDE67" w:rsidR="00BA1BD4" w:rsidRDefault="00BA1BD4" w:rsidP="001E112B">
            <w:pPr>
              <w:pStyle w:val="05berschrift1"/>
            </w:pPr>
          </w:p>
          <w:p w14:paraId="3FEFFF71" w14:textId="77777777" w:rsidR="00BA1BD4" w:rsidRDefault="00BA1BD4" w:rsidP="001E112B">
            <w:pPr>
              <w:pStyle w:val="05berschrift1"/>
            </w:pPr>
          </w:p>
          <w:p w14:paraId="3B380D51" w14:textId="77777777" w:rsidR="001543EB" w:rsidRPr="001E112B" w:rsidRDefault="001543EB" w:rsidP="001E112B">
            <w:pPr>
              <w:pStyle w:val="01Eingabe1"/>
            </w:pPr>
          </w:p>
        </w:tc>
        <w:tc>
          <w:tcPr>
            <w:tcW w:w="881" w:type="pct"/>
          </w:tcPr>
          <w:p w14:paraId="7063B5E3" w14:textId="45F1C6EA" w:rsidR="001543EB" w:rsidRPr="007874DA" w:rsidRDefault="00C324DF" w:rsidP="000E7309">
            <w:pPr>
              <w:pStyle w:val="01Eingabe1"/>
            </w:pPr>
            <w:r>
              <w:t>Luchs</w:t>
            </w:r>
          </w:p>
        </w:tc>
      </w:tr>
      <w:tr w:rsidR="00C324DF" w:rsidRPr="00A43BA8" w14:paraId="2A342B7C" w14:textId="77777777" w:rsidTr="0093076A">
        <w:trPr>
          <w:trHeight w:val="1701"/>
        </w:trPr>
        <w:tc>
          <w:tcPr>
            <w:tcW w:w="373" w:type="pct"/>
          </w:tcPr>
          <w:p w14:paraId="5B0ACAE2" w14:textId="3BDDF3CF" w:rsidR="0093076A" w:rsidRPr="00A43BA8" w:rsidRDefault="00C324DF" w:rsidP="0093076A">
            <w:pPr>
              <w:pStyle w:val="01Eingabe1"/>
            </w:pPr>
            <w:r>
              <w:t>1h</w:t>
            </w:r>
          </w:p>
        </w:tc>
        <w:tc>
          <w:tcPr>
            <w:tcW w:w="3746" w:type="pct"/>
          </w:tcPr>
          <w:p w14:paraId="36B442F5" w14:textId="77777777" w:rsidR="0093076A" w:rsidRDefault="0093076A" w:rsidP="0093076A">
            <w:pPr>
              <w:pStyle w:val="05berschrift1"/>
            </w:pPr>
            <w:r w:rsidRPr="00A43BA8">
              <w:t>Hauptteil:</w:t>
            </w:r>
          </w:p>
          <w:p w14:paraId="3C797411" w14:textId="4A509DE4" w:rsidR="0093076A" w:rsidRDefault="00FB4957" w:rsidP="0093076A">
            <w:r>
              <w:t>Funktion des Spiels:</w:t>
            </w:r>
          </w:p>
          <w:p w14:paraId="11C60BDF" w14:textId="29F6DA40" w:rsidR="00FB4957" w:rsidRDefault="00C26B39" w:rsidP="0093076A">
            <w:r>
              <w:t>Die Posten sind auf dem Spielfeld verteilt und werden jeweils von einem Leiter betreut.</w:t>
            </w:r>
          </w:p>
          <w:p w14:paraId="78EA3C40" w14:textId="7E1C279C" w:rsidR="00C83AEF" w:rsidRDefault="00C26B39" w:rsidP="0093076A">
            <w:r>
              <w:t xml:space="preserve">Die TNs können die div. </w:t>
            </w:r>
            <w:r w:rsidR="00C83AEF">
              <w:t>Posten mehrfach und ohne eine bestimmte Reihenfolge absolvieren.</w:t>
            </w:r>
          </w:p>
          <w:p w14:paraId="19287C4B" w14:textId="44DA1F5F" w:rsidR="00C83AEF" w:rsidRDefault="00C83AEF" w:rsidP="0093076A">
            <w:r>
              <w:t>Bei den Spielen werden die neuen Rekorde bekannt gegeben</w:t>
            </w:r>
            <w:r w:rsidR="00C00346">
              <w:t>.</w:t>
            </w:r>
          </w:p>
          <w:p w14:paraId="7E1FA436" w14:textId="221415DB" w:rsidR="00C26B39" w:rsidRDefault="00C83AEF" w:rsidP="0093076A">
            <w:r>
              <w:t xml:space="preserve">Bei den einten Posten müssen sie ein Gspänndli finden. </w:t>
            </w:r>
          </w:p>
          <w:p w14:paraId="77973012" w14:textId="77777777" w:rsidR="00C83AEF" w:rsidRDefault="00C83AEF" w:rsidP="0093076A"/>
          <w:p w14:paraId="1A667975" w14:textId="7EC5ABCF" w:rsidR="0093076A" w:rsidRDefault="0093076A" w:rsidP="0093076A">
            <w:pPr>
              <w:pStyle w:val="03Aufzhlung"/>
            </w:pPr>
            <w:r>
              <w:t>Heusack-</w:t>
            </w:r>
            <w:commentRangeStart w:id="0"/>
            <w:r>
              <w:t>Hochwurf</w:t>
            </w:r>
            <w:commentRangeEnd w:id="0"/>
            <w:r w:rsidR="00A57AED">
              <w:rPr>
                <w:rStyle w:val="Kommentarzeichen"/>
              </w:rPr>
              <w:commentReference w:id="0"/>
            </w:r>
            <w:r w:rsidR="00C83AEF">
              <w:t>:</w:t>
            </w:r>
            <w:r w:rsidR="00A57AED">
              <w:t xml:space="preserve"> Kann alleine gemacht werden</w:t>
            </w:r>
          </w:p>
          <w:p w14:paraId="07BB3D41" w14:textId="3E0D0331" w:rsidR="00C83AEF" w:rsidRDefault="00F40104" w:rsidP="00C00346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t xml:space="preserve">Die TNs müssen einen Jutesack gefüllt </w:t>
            </w:r>
            <w:r w:rsidR="00A57AED">
              <w:t>m</w:t>
            </w:r>
            <w:r>
              <w:t>it Heu so hoch und weit werfen wie möglich</w:t>
            </w:r>
            <w:r w:rsidR="00A57AED">
              <w:t xml:space="preserve">. </w:t>
            </w:r>
            <w:r w:rsidR="00C83AEF">
              <w:t xml:space="preserve">       </w:t>
            </w:r>
          </w:p>
          <w:p w14:paraId="06EA7F94" w14:textId="48699C26" w:rsidR="00C00346" w:rsidRDefault="00C00346" w:rsidP="00C00346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drawing>
                <wp:inline distT="0" distB="0" distL="0" distR="0" wp14:anchorId="16983F5E" wp14:editId="44BD4450">
                  <wp:extent cx="1037167" cy="691259"/>
                  <wp:effectExtent l="0" t="0" r="0" b="0"/>
                  <wp:docPr id="1" name="Bild 1" descr="Quellbild anzei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Quellbild anzei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552" cy="70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E49B4" w14:textId="0CBAD798" w:rsidR="0093076A" w:rsidRDefault="0093076A" w:rsidP="0093076A">
            <w:pPr>
              <w:pStyle w:val="03Aufzhlung"/>
            </w:pPr>
            <w:r w:rsidRPr="004118B9">
              <w:t>Baumstamm werfen</w:t>
            </w:r>
            <w:r w:rsidR="00C00346">
              <w:t>: Kann alleine gemacht werden</w:t>
            </w:r>
          </w:p>
          <w:p w14:paraId="76ED9937" w14:textId="15ED76FF" w:rsidR="00C00346" w:rsidRDefault="00C00346" w:rsidP="00C00346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t>Einen für die TNs zugesägten Baumstamm muss möglichst weit mit den Händen geworfen werden.</w:t>
            </w:r>
          </w:p>
          <w:p w14:paraId="51FAD4ED" w14:textId="7FFE48E6" w:rsidR="00C00346" w:rsidRDefault="00C00346" w:rsidP="00C00346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593F90EC" wp14:editId="01C107D4">
                  <wp:extent cx="1069452" cy="702733"/>
                  <wp:effectExtent l="0" t="0" r="0" b="2540"/>
                  <wp:docPr id="4" name="Bild 3" descr="Quellbild anzei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Quellbild anzei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859" cy="716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6E742E" w14:textId="00A93358" w:rsidR="0093076A" w:rsidRDefault="0093076A" w:rsidP="0093076A">
            <w:pPr>
              <w:pStyle w:val="03Aufzhlung"/>
            </w:pPr>
            <w:r w:rsidRPr="004118B9">
              <w:t>Riesen-Wattestäbchen</w:t>
            </w:r>
            <w:r w:rsidR="000E10F8">
              <w:t>: Muss zu zweit gespielt werden</w:t>
            </w:r>
          </w:p>
          <w:p w14:paraId="76236E0A" w14:textId="42D1D12F" w:rsidR="00FF721D" w:rsidRDefault="00FF721D" w:rsidP="00FF721D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t>Die beiden TNs stehen auf einem erhörten Brett und sind jeweils mit einem Riesen-Wattestäbchen bewaffnet. Nun müssen sie versuchen denn anderen vom Holzbrett herunter zu stossen. Es Darf nicht gegen den Kopf geschlagen werden.</w:t>
            </w:r>
          </w:p>
          <w:p w14:paraId="0652CB06" w14:textId="3252D86D" w:rsidR="00FF721D" w:rsidRDefault="00FF721D" w:rsidP="00FF721D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drawing>
                <wp:inline distT="0" distB="0" distL="0" distR="0" wp14:anchorId="2F45AA83" wp14:editId="52E912F7">
                  <wp:extent cx="609401" cy="817033"/>
                  <wp:effectExtent l="0" t="0" r="635" b="2540"/>
                  <wp:docPr id="5" name="Bild 5" descr="Quellbild anzei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Quellbild anzei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949" cy="845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ED56B6" w14:textId="77777777" w:rsidR="000E10F8" w:rsidRDefault="000E10F8" w:rsidP="000E10F8">
            <w:pPr>
              <w:pStyle w:val="03Aufzhlung"/>
              <w:numPr>
                <w:ilvl w:val="0"/>
                <w:numId w:val="0"/>
              </w:numPr>
              <w:ind w:left="720"/>
            </w:pPr>
          </w:p>
          <w:p w14:paraId="186C484A" w14:textId="77B60374" w:rsidR="00FF721D" w:rsidRDefault="0093076A" w:rsidP="00FF721D">
            <w:pPr>
              <w:pStyle w:val="03Aufzhlung"/>
            </w:pPr>
            <w:r w:rsidRPr="004118B9">
              <w:t>Baumstammklettern</w:t>
            </w:r>
            <w:r w:rsidR="00FF721D">
              <w:t>: muss alleine gemacht werden</w:t>
            </w:r>
          </w:p>
          <w:p w14:paraId="1CAF645E" w14:textId="6F53CFFE" w:rsidR="00FF721D" w:rsidRDefault="00FF721D" w:rsidP="00FF721D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t xml:space="preserve">Mittels Umlenkrolle wird ein Seil hoch an einen Ast gehängt. Am einten Seilende wird der </w:t>
            </w:r>
            <w:r w:rsidR="000B2CD6">
              <w:t>TN welcher</w:t>
            </w:r>
            <w:r>
              <w:t xml:space="preserve"> mit einem Klettergestältli ausgerüstet ist befestigt. Am anderen Seilende ist ein Leiter welcher </w:t>
            </w:r>
            <w:r w:rsidR="000B2CD6">
              <w:t>der TN sichert und wieder herunterlässt. Das Ziel ist möglichst schnell und sicher hochzukommen.</w:t>
            </w:r>
          </w:p>
          <w:p w14:paraId="7D5F29FF" w14:textId="64E5BB1A" w:rsidR="000B2CD6" w:rsidRPr="004118B9" w:rsidRDefault="000B2CD6" w:rsidP="00FF721D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drawing>
                <wp:inline distT="0" distB="0" distL="0" distR="0" wp14:anchorId="5C47D1B9" wp14:editId="5AA63047">
                  <wp:extent cx="977900" cy="620799"/>
                  <wp:effectExtent l="0" t="0" r="0" b="8255"/>
                  <wp:docPr id="7" name="Bild 7" descr="Quellbild anzei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Quellbild anzei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781" cy="636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38AB6A" w14:textId="76D29B58" w:rsidR="0093076A" w:rsidRDefault="0093076A" w:rsidP="0093076A">
            <w:pPr>
              <w:pStyle w:val="03Aufzhlung"/>
            </w:pPr>
            <w:r w:rsidRPr="004118B9">
              <w:t>Zinn giessen + Wahrsagen</w:t>
            </w:r>
            <w:r w:rsidR="000B2CD6">
              <w:t>: kann alleine gemacht werden</w:t>
            </w:r>
          </w:p>
          <w:p w14:paraId="089E8458" w14:textId="1C48288A" w:rsidR="000B2CD6" w:rsidRDefault="000B2CD6" w:rsidP="000B2CD6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t xml:space="preserve">Über einem Feuer kann Zinn in einer Pfann erhitzt werden. Sobald es flüssig </w:t>
            </w:r>
            <w:r w:rsidR="00A64FAE">
              <w:t>ist</w:t>
            </w:r>
            <w:r>
              <w:t xml:space="preserve"> kann es in einen Kessel mit Wasser gegossen werden. Dadurch nimmt es eine individuelle Form an. Diese</w:t>
            </w:r>
            <w:r w:rsidR="00A64FAE">
              <w:t>s</w:t>
            </w:r>
            <w:r>
              <w:t xml:space="preserve"> erkaltete Stuck </w:t>
            </w:r>
            <w:r w:rsidR="00A64FAE">
              <w:t>Zinn</w:t>
            </w:r>
            <w:r>
              <w:t xml:space="preserve"> kann vom </w:t>
            </w:r>
            <w:r w:rsidR="00A64FAE">
              <w:t>Wahrsager</w:t>
            </w:r>
            <w:r>
              <w:t xml:space="preserve"> gedeutet werden. </w:t>
            </w:r>
          </w:p>
          <w:p w14:paraId="17623BED" w14:textId="659E45C7" w:rsidR="00C324DF" w:rsidRDefault="00C324DF" w:rsidP="00C324DF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drawing>
                <wp:inline distT="0" distB="0" distL="0" distR="0" wp14:anchorId="760F1994" wp14:editId="6E9F3288">
                  <wp:extent cx="833967" cy="500380"/>
                  <wp:effectExtent l="0" t="0" r="4445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239" cy="50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DF7EE7B" wp14:editId="64C8504B">
                  <wp:extent cx="529167" cy="529167"/>
                  <wp:effectExtent l="0" t="0" r="4445" b="444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31" cy="53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4C7E2" w14:textId="77777777" w:rsidR="000B2CD6" w:rsidRDefault="000B2CD6" w:rsidP="000B2CD6">
            <w:pPr>
              <w:pStyle w:val="03Aufzhlung"/>
              <w:numPr>
                <w:ilvl w:val="0"/>
                <w:numId w:val="0"/>
              </w:numPr>
              <w:ind w:left="720"/>
            </w:pPr>
          </w:p>
          <w:p w14:paraId="6E14E862" w14:textId="404C39B7" w:rsidR="0093076A" w:rsidRDefault="0093076A" w:rsidP="0093076A">
            <w:pPr>
              <w:pStyle w:val="03Aufzhlung"/>
            </w:pPr>
            <w:r w:rsidRPr="004118B9">
              <w:t>Büchsen schiessen</w:t>
            </w:r>
            <w:r w:rsidR="00C324DF">
              <w:t>: kann alleine gespielt werden</w:t>
            </w:r>
          </w:p>
          <w:p w14:paraId="474F080F" w14:textId="032BD053" w:rsidR="00C324DF" w:rsidRDefault="00C324DF" w:rsidP="00C324DF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t>Die TNs müssen einen Tennisball auf aufgestapelte Büchsen werfen. Je mehr das Runterfallen desto besser.</w:t>
            </w:r>
          </w:p>
          <w:p w14:paraId="42E3B5BA" w14:textId="1955B1D0" w:rsidR="00C324DF" w:rsidRDefault="00C324DF" w:rsidP="00C324DF">
            <w:pPr>
              <w:pStyle w:val="03Aufzhlung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drawing>
                <wp:inline distT="0" distB="0" distL="0" distR="0" wp14:anchorId="0793473E" wp14:editId="703865A7">
                  <wp:extent cx="988272" cy="556950"/>
                  <wp:effectExtent l="0" t="0" r="254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563" cy="57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7FDCE" w14:textId="77777777" w:rsidR="00C324DF" w:rsidRPr="004118B9" w:rsidRDefault="00C324DF" w:rsidP="00C324DF">
            <w:pPr>
              <w:pStyle w:val="03Aufzhlung"/>
              <w:numPr>
                <w:ilvl w:val="0"/>
                <w:numId w:val="0"/>
              </w:numPr>
              <w:ind w:left="720"/>
            </w:pPr>
          </w:p>
          <w:p w14:paraId="3323E081" w14:textId="77777777" w:rsidR="0093076A" w:rsidRPr="004118B9" w:rsidRDefault="0093076A" w:rsidP="0093076A">
            <w:pPr>
              <w:pStyle w:val="01Eingabe1"/>
            </w:pPr>
          </w:p>
          <w:p w14:paraId="026873BB" w14:textId="77777777" w:rsidR="0093076A" w:rsidRDefault="0093076A" w:rsidP="0093076A"/>
          <w:p w14:paraId="17B3AD43" w14:textId="77777777" w:rsidR="0093076A" w:rsidRPr="001543EB" w:rsidRDefault="0093076A" w:rsidP="0093076A">
            <w:pPr>
              <w:pStyle w:val="01Eingabe1"/>
            </w:pPr>
          </w:p>
        </w:tc>
        <w:tc>
          <w:tcPr>
            <w:tcW w:w="881" w:type="pct"/>
          </w:tcPr>
          <w:p w14:paraId="6DBE89D2" w14:textId="77777777" w:rsidR="00FF721D" w:rsidRDefault="00FF721D" w:rsidP="0093076A">
            <w:pPr>
              <w:pStyle w:val="01Eingabe1"/>
            </w:pPr>
          </w:p>
          <w:p w14:paraId="215A1693" w14:textId="77777777" w:rsidR="00C324DF" w:rsidRDefault="00C324DF" w:rsidP="0093076A">
            <w:pPr>
              <w:pStyle w:val="01Eingabe1"/>
            </w:pPr>
          </w:p>
          <w:p w14:paraId="3BB1B248" w14:textId="77777777" w:rsidR="00C324DF" w:rsidRDefault="00C324DF" w:rsidP="0093076A">
            <w:pPr>
              <w:pStyle w:val="01Eingabe1"/>
            </w:pPr>
          </w:p>
          <w:p w14:paraId="4E9447B8" w14:textId="77777777" w:rsidR="00C324DF" w:rsidRDefault="00C324DF" w:rsidP="0093076A">
            <w:pPr>
              <w:pStyle w:val="01Eingabe1"/>
            </w:pPr>
          </w:p>
          <w:p w14:paraId="1C16ED5D" w14:textId="77777777" w:rsidR="00C324DF" w:rsidRDefault="00C324DF" w:rsidP="0093076A">
            <w:pPr>
              <w:pStyle w:val="01Eingabe1"/>
            </w:pPr>
          </w:p>
          <w:p w14:paraId="3556CEDE" w14:textId="77777777" w:rsidR="00C324DF" w:rsidRDefault="00C324DF" w:rsidP="0093076A">
            <w:pPr>
              <w:pStyle w:val="01Eingabe1"/>
            </w:pPr>
          </w:p>
          <w:p w14:paraId="7ABDA629" w14:textId="77777777" w:rsidR="00C324DF" w:rsidRDefault="00C324DF" w:rsidP="0093076A">
            <w:pPr>
              <w:pStyle w:val="01Eingabe1"/>
            </w:pPr>
          </w:p>
          <w:p w14:paraId="02159925" w14:textId="77777777" w:rsidR="00C324DF" w:rsidRDefault="00C324DF" w:rsidP="0093076A">
            <w:pPr>
              <w:pStyle w:val="01Eingabe1"/>
            </w:pPr>
          </w:p>
          <w:p w14:paraId="61B252C2" w14:textId="77777777" w:rsidR="00C324DF" w:rsidRDefault="00C324DF" w:rsidP="0093076A">
            <w:pPr>
              <w:pStyle w:val="01Eingabe1"/>
            </w:pPr>
          </w:p>
          <w:p w14:paraId="117B8E08" w14:textId="77777777" w:rsidR="00C324DF" w:rsidRDefault="00C324DF" w:rsidP="0093076A">
            <w:pPr>
              <w:pStyle w:val="01Eingabe1"/>
            </w:pPr>
            <w:r>
              <w:t>Tweet</w:t>
            </w:r>
          </w:p>
          <w:p w14:paraId="63A027B6" w14:textId="77777777" w:rsidR="00C324DF" w:rsidRDefault="00C324DF" w:rsidP="0093076A">
            <w:pPr>
              <w:pStyle w:val="01Eingabe1"/>
            </w:pPr>
          </w:p>
          <w:p w14:paraId="7E07B23B" w14:textId="77777777" w:rsidR="00C324DF" w:rsidRDefault="00C324DF" w:rsidP="0093076A">
            <w:pPr>
              <w:pStyle w:val="01Eingabe1"/>
            </w:pPr>
          </w:p>
          <w:p w14:paraId="1EA450DC" w14:textId="77777777" w:rsidR="00C324DF" w:rsidRDefault="00C324DF" w:rsidP="0093076A">
            <w:pPr>
              <w:pStyle w:val="01Eingabe1"/>
            </w:pPr>
          </w:p>
          <w:p w14:paraId="53DF7EEB" w14:textId="77777777" w:rsidR="00C324DF" w:rsidRDefault="00C324DF" w:rsidP="0093076A">
            <w:pPr>
              <w:pStyle w:val="01Eingabe1"/>
            </w:pPr>
          </w:p>
          <w:p w14:paraId="7D0C47B4" w14:textId="77777777" w:rsidR="00C324DF" w:rsidRDefault="00C324DF" w:rsidP="0093076A">
            <w:pPr>
              <w:pStyle w:val="01Eingabe1"/>
            </w:pPr>
          </w:p>
          <w:p w14:paraId="211ADC9E" w14:textId="77777777" w:rsidR="00C324DF" w:rsidRDefault="00C324DF" w:rsidP="0093076A">
            <w:pPr>
              <w:pStyle w:val="01Eingabe1"/>
            </w:pPr>
          </w:p>
          <w:p w14:paraId="583B701A" w14:textId="77777777" w:rsidR="00C324DF" w:rsidRDefault="00C324DF" w:rsidP="0093076A">
            <w:pPr>
              <w:pStyle w:val="01Eingabe1"/>
            </w:pPr>
          </w:p>
          <w:p w14:paraId="22A3AD27" w14:textId="77777777" w:rsidR="00C324DF" w:rsidRDefault="00C324DF" w:rsidP="0093076A">
            <w:pPr>
              <w:pStyle w:val="01Eingabe1"/>
            </w:pPr>
            <w:r>
              <w:t>Tweet</w:t>
            </w:r>
          </w:p>
          <w:p w14:paraId="5129B84C" w14:textId="77777777" w:rsidR="00C324DF" w:rsidRDefault="00C324DF" w:rsidP="0093076A">
            <w:pPr>
              <w:pStyle w:val="01Eingabe1"/>
            </w:pPr>
          </w:p>
          <w:p w14:paraId="5C821834" w14:textId="77777777" w:rsidR="00C324DF" w:rsidRDefault="00C324DF" w:rsidP="0093076A">
            <w:pPr>
              <w:pStyle w:val="01Eingabe1"/>
            </w:pPr>
          </w:p>
          <w:p w14:paraId="1ACE61BA" w14:textId="77777777" w:rsidR="00C324DF" w:rsidRDefault="00C324DF" w:rsidP="0093076A">
            <w:pPr>
              <w:pStyle w:val="01Eingabe1"/>
            </w:pPr>
          </w:p>
          <w:p w14:paraId="465F3861" w14:textId="77777777" w:rsidR="00C324DF" w:rsidRDefault="00C324DF" w:rsidP="0093076A">
            <w:pPr>
              <w:pStyle w:val="01Eingabe1"/>
            </w:pPr>
          </w:p>
          <w:p w14:paraId="576E5B5A" w14:textId="77777777" w:rsidR="00C324DF" w:rsidRDefault="00C324DF" w:rsidP="0093076A">
            <w:pPr>
              <w:pStyle w:val="01Eingabe1"/>
            </w:pPr>
          </w:p>
          <w:p w14:paraId="64AC1801" w14:textId="77777777" w:rsidR="00C324DF" w:rsidRDefault="00C324DF" w:rsidP="0093076A">
            <w:pPr>
              <w:pStyle w:val="01Eingabe1"/>
            </w:pPr>
          </w:p>
          <w:p w14:paraId="372D734B" w14:textId="77777777" w:rsidR="00C324DF" w:rsidRDefault="00C324DF" w:rsidP="0093076A">
            <w:pPr>
              <w:pStyle w:val="01Eingabe1"/>
            </w:pPr>
            <w:r>
              <w:t>Luchs</w:t>
            </w:r>
          </w:p>
          <w:p w14:paraId="351E34AA" w14:textId="77777777" w:rsidR="00C324DF" w:rsidRDefault="00C324DF" w:rsidP="0093076A">
            <w:pPr>
              <w:pStyle w:val="01Eingabe1"/>
            </w:pPr>
          </w:p>
          <w:p w14:paraId="72C5198C" w14:textId="77777777" w:rsidR="00C324DF" w:rsidRDefault="00C324DF" w:rsidP="0093076A">
            <w:pPr>
              <w:pStyle w:val="01Eingabe1"/>
            </w:pPr>
          </w:p>
          <w:p w14:paraId="48C80898" w14:textId="77777777" w:rsidR="00C324DF" w:rsidRDefault="00C324DF" w:rsidP="0093076A">
            <w:pPr>
              <w:pStyle w:val="01Eingabe1"/>
            </w:pPr>
          </w:p>
          <w:p w14:paraId="0C07F42F" w14:textId="77777777" w:rsidR="00C324DF" w:rsidRDefault="00C324DF" w:rsidP="0093076A">
            <w:pPr>
              <w:pStyle w:val="01Eingabe1"/>
            </w:pPr>
          </w:p>
          <w:p w14:paraId="3F0F53EF" w14:textId="77777777" w:rsidR="00C324DF" w:rsidRDefault="00C324DF" w:rsidP="0093076A">
            <w:pPr>
              <w:pStyle w:val="01Eingabe1"/>
            </w:pPr>
          </w:p>
          <w:p w14:paraId="76D7C77C" w14:textId="77777777" w:rsidR="00C324DF" w:rsidRDefault="00C324DF" w:rsidP="0093076A">
            <w:pPr>
              <w:pStyle w:val="01Eingabe1"/>
            </w:pPr>
          </w:p>
          <w:p w14:paraId="3B882E7C" w14:textId="77777777" w:rsidR="00C324DF" w:rsidRDefault="00C324DF" w:rsidP="0093076A">
            <w:pPr>
              <w:pStyle w:val="01Eingabe1"/>
            </w:pPr>
          </w:p>
          <w:p w14:paraId="378E2422" w14:textId="77777777" w:rsidR="00C324DF" w:rsidRDefault="00C324DF" w:rsidP="0093076A">
            <w:pPr>
              <w:pStyle w:val="01Eingabe1"/>
            </w:pPr>
          </w:p>
          <w:p w14:paraId="034C3327" w14:textId="77777777" w:rsidR="00C324DF" w:rsidRDefault="00C324DF" w:rsidP="0093076A">
            <w:pPr>
              <w:pStyle w:val="01Eingabe1"/>
            </w:pPr>
          </w:p>
          <w:p w14:paraId="16DC972C" w14:textId="77777777" w:rsidR="00C324DF" w:rsidRDefault="00C324DF" w:rsidP="0093076A">
            <w:pPr>
              <w:pStyle w:val="01Eingabe1"/>
            </w:pPr>
          </w:p>
          <w:p w14:paraId="453B36B0" w14:textId="77777777" w:rsidR="00C324DF" w:rsidRDefault="00C324DF" w:rsidP="0093076A">
            <w:pPr>
              <w:pStyle w:val="01Eingabe1"/>
            </w:pPr>
          </w:p>
          <w:p w14:paraId="2465B71E" w14:textId="77777777" w:rsidR="00C324DF" w:rsidRDefault="00C324DF" w:rsidP="0093076A">
            <w:pPr>
              <w:pStyle w:val="01Eingabe1"/>
            </w:pPr>
            <w:r>
              <w:t>Adler</w:t>
            </w:r>
          </w:p>
          <w:p w14:paraId="32DACC41" w14:textId="77777777" w:rsidR="00C324DF" w:rsidRDefault="00C324DF" w:rsidP="0093076A">
            <w:pPr>
              <w:pStyle w:val="01Eingabe1"/>
            </w:pPr>
          </w:p>
          <w:p w14:paraId="76A4C080" w14:textId="77777777" w:rsidR="00C324DF" w:rsidRDefault="00C324DF" w:rsidP="0093076A">
            <w:pPr>
              <w:pStyle w:val="01Eingabe1"/>
            </w:pPr>
          </w:p>
          <w:p w14:paraId="44239405" w14:textId="77777777" w:rsidR="00C324DF" w:rsidRDefault="00C324DF" w:rsidP="0093076A">
            <w:pPr>
              <w:pStyle w:val="01Eingabe1"/>
            </w:pPr>
          </w:p>
          <w:p w14:paraId="23283168" w14:textId="77777777" w:rsidR="00C324DF" w:rsidRDefault="00C324DF" w:rsidP="0093076A">
            <w:pPr>
              <w:pStyle w:val="01Eingabe1"/>
            </w:pPr>
          </w:p>
          <w:p w14:paraId="7D30D0AC" w14:textId="77777777" w:rsidR="00C324DF" w:rsidRDefault="00C324DF" w:rsidP="0093076A">
            <w:pPr>
              <w:pStyle w:val="01Eingabe1"/>
            </w:pPr>
          </w:p>
          <w:p w14:paraId="3BBE6F8E" w14:textId="77777777" w:rsidR="00C324DF" w:rsidRDefault="00C324DF" w:rsidP="0093076A">
            <w:pPr>
              <w:pStyle w:val="01Eingabe1"/>
            </w:pPr>
          </w:p>
          <w:p w14:paraId="56210AF4" w14:textId="77777777" w:rsidR="00C324DF" w:rsidRDefault="00C324DF" w:rsidP="0093076A">
            <w:pPr>
              <w:pStyle w:val="01Eingabe1"/>
            </w:pPr>
          </w:p>
          <w:p w14:paraId="4DE4E80D" w14:textId="77777777" w:rsidR="00C324DF" w:rsidRDefault="00C324DF" w:rsidP="0093076A">
            <w:pPr>
              <w:pStyle w:val="01Eingabe1"/>
            </w:pPr>
          </w:p>
          <w:p w14:paraId="6664C03F" w14:textId="77777777" w:rsidR="00C324DF" w:rsidRDefault="00C324DF" w:rsidP="0093076A">
            <w:pPr>
              <w:pStyle w:val="01Eingabe1"/>
            </w:pPr>
            <w:r>
              <w:t>Express</w:t>
            </w:r>
          </w:p>
          <w:p w14:paraId="4DD25149" w14:textId="77777777" w:rsidR="00C324DF" w:rsidRDefault="00C324DF" w:rsidP="0093076A">
            <w:pPr>
              <w:pStyle w:val="01Eingabe1"/>
            </w:pPr>
          </w:p>
          <w:p w14:paraId="4AD488A5" w14:textId="77777777" w:rsidR="00C324DF" w:rsidRDefault="00C324DF" w:rsidP="0093076A">
            <w:pPr>
              <w:pStyle w:val="01Eingabe1"/>
            </w:pPr>
          </w:p>
          <w:p w14:paraId="2BDBC57C" w14:textId="77777777" w:rsidR="00C324DF" w:rsidRDefault="00C324DF" w:rsidP="0093076A">
            <w:pPr>
              <w:pStyle w:val="01Eingabe1"/>
            </w:pPr>
          </w:p>
          <w:p w14:paraId="4B6AF372" w14:textId="77777777" w:rsidR="00C324DF" w:rsidRDefault="00C324DF" w:rsidP="0093076A">
            <w:pPr>
              <w:pStyle w:val="01Eingabe1"/>
            </w:pPr>
          </w:p>
          <w:p w14:paraId="61515BF4" w14:textId="77777777" w:rsidR="00C324DF" w:rsidRDefault="00C324DF" w:rsidP="0093076A">
            <w:pPr>
              <w:pStyle w:val="01Eingabe1"/>
            </w:pPr>
          </w:p>
          <w:p w14:paraId="33480E0B" w14:textId="77777777" w:rsidR="00C324DF" w:rsidRDefault="00C324DF" w:rsidP="0093076A">
            <w:pPr>
              <w:pStyle w:val="01Eingabe1"/>
            </w:pPr>
          </w:p>
          <w:p w14:paraId="7A5CF0A4" w14:textId="77777777" w:rsidR="00C324DF" w:rsidRDefault="00C324DF" w:rsidP="0093076A">
            <w:pPr>
              <w:pStyle w:val="01Eingabe1"/>
            </w:pPr>
          </w:p>
          <w:p w14:paraId="4A393382" w14:textId="77777777" w:rsidR="00C324DF" w:rsidRDefault="00C324DF" w:rsidP="0093076A">
            <w:pPr>
              <w:pStyle w:val="01Eingabe1"/>
            </w:pPr>
          </w:p>
          <w:p w14:paraId="522FDC02" w14:textId="77777777" w:rsidR="00C324DF" w:rsidRDefault="00C324DF" w:rsidP="0093076A">
            <w:pPr>
              <w:pStyle w:val="01Eingabe1"/>
            </w:pPr>
          </w:p>
          <w:p w14:paraId="630AA3A0" w14:textId="3BC2BE68" w:rsidR="00C324DF" w:rsidRPr="007874DA" w:rsidRDefault="00C324DF" w:rsidP="0093076A">
            <w:pPr>
              <w:pStyle w:val="01Eingabe1"/>
            </w:pPr>
            <w:r>
              <w:t>Shark</w:t>
            </w:r>
          </w:p>
        </w:tc>
      </w:tr>
      <w:tr w:rsidR="00C324DF" w:rsidRPr="00A43BA8" w14:paraId="0FD6ED12" w14:textId="77777777" w:rsidTr="0093076A">
        <w:trPr>
          <w:trHeight w:val="794"/>
        </w:trPr>
        <w:tc>
          <w:tcPr>
            <w:tcW w:w="373" w:type="pct"/>
          </w:tcPr>
          <w:p w14:paraId="2E74FF47" w14:textId="53AABF1A" w:rsidR="0093076A" w:rsidRPr="00A43BA8" w:rsidRDefault="00C324DF" w:rsidP="0093076A">
            <w:pPr>
              <w:pStyle w:val="01Eingabe1"/>
            </w:pPr>
            <w:r>
              <w:lastRenderedPageBreak/>
              <w:t>15min</w:t>
            </w:r>
          </w:p>
        </w:tc>
        <w:tc>
          <w:tcPr>
            <w:tcW w:w="3746" w:type="pct"/>
          </w:tcPr>
          <w:p w14:paraId="5972085B" w14:textId="390F7326" w:rsidR="0093076A" w:rsidRDefault="0093076A" w:rsidP="0093076A">
            <w:pPr>
              <w:pStyle w:val="05berschrift1"/>
            </w:pPr>
            <w:r w:rsidRPr="00A43BA8">
              <w:t>Ausklang:</w:t>
            </w:r>
          </w:p>
          <w:p w14:paraId="20C14AB4" w14:textId="50F08EC8" w:rsidR="00C324DF" w:rsidRPr="00C324DF" w:rsidRDefault="00C324DF" w:rsidP="0093076A">
            <w:pPr>
              <w:pStyle w:val="05berschrift1"/>
              <w:rPr>
                <w:b w:val="0"/>
                <w:bCs/>
              </w:rPr>
            </w:pPr>
            <w:r w:rsidRPr="00C324DF">
              <w:rPr>
                <w:b w:val="0"/>
                <w:bCs/>
              </w:rPr>
              <w:t>Zum Schluss werden die Rekorde verkündigt und augferäumt</w:t>
            </w:r>
          </w:p>
          <w:p w14:paraId="06B7626E" w14:textId="77777777" w:rsidR="0093076A" w:rsidRPr="007874DA" w:rsidRDefault="0093076A" w:rsidP="0093076A">
            <w:pPr>
              <w:pStyle w:val="01Eingabe1"/>
            </w:pPr>
          </w:p>
        </w:tc>
        <w:tc>
          <w:tcPr>
            <w:tcW w:w="881" w:type="pct"/>
          </w:tcPr>
          <w:p w14:paraId="4447C17F" w14:textId="59F2C45D" w:rsidR="0093076A" w:rsidRPr="00A43BA8" w:rsidRDefault="00C324DF" w:rsidP="0093076A">
            <w:pPr>
              <w:pStyle w:val="01Eingabe1"/>
            </w:pPr>
            <w:r>
              <w:t>Luchs</w:t>
            </w:r>
          </w:p>
        </w:tc>
      </w:tr>
    </w:tbl>
    <w:p w14:paraId="43518D67" w14:textId="77777777" w:rsidR="00BF2A95" w:rsidRPr="00A43BA8" w:rsidRDefault="00BF2A95" w:rsidP="00D750AB">
      <w:pPr>
        <w:pStyle w:val="01Eingabe1"/>
      </w:pP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0203"/>
      </w:tblGrid>
      <w:tr w:rsidR="00AF272E" w:rsidRPr="00A43BA8" w14:paraId="6862A605" w14:textId="77777777" w:rsidTr="00DE43B2">
        <w:trPr>
          <w:trHeight w:val="42"/>
        </w:trPr>
        <w:tc>
          <w:tcPr>
            <w:tcW w:w="5000" w:type="pct"/>
            <w:vAlign w:val="center"/>
          </w:tcPr>
          <w:p w14:paraId="2AAA754C" w14:textId="77777777" w:rsidR="00AF272E" w:rsidRPr="00A43BA8" w:rsidRDefault="00AF272E" w:rsidP="001E112B">
            <w:pPr>
              <w:pStyle w:val="05berschrift1"/>
            </w:pPr>
            <w:r w:rsidRPr="00A43BA8">
              <w:t>Sicherheitsüberlegungen und -Massnahmen:</w:t>
            </w:r>
          </w:p>
        </w:tc>
      </w:tr>
      <w:tr w:rsidR="00AF272E" w:rsidRPr="00A43BA8" w14:paraId="1B1923D0" w14:textId="77777777" w:rsidTr="00DE43B2">
        <w:trPr>
          <w:trHeight w:val="567"/>
        </w:trPr>
        <w:tc>
          <w:tcPr>
            <w:tcW w:w="5000" w:type="pct"/>
          </w:tcPr>
          <w:p w14:paraId="538A2A87" w14:textId="42B56EF3" w:rsidR="00AF272E" w:rsidRDefault="008B2D01" w:rsidP="008B2D01">
            <w:pPr>
              <w:pStyle w:val="01Eingabe1"/>
              <w:numPr>
                <w:ilvl w:val="0"/>
                <w:numId w:val="13"/>
              </w:numPr>
            </w:pPr>
            <w:r>
              <w:t>Die Leiter schauen, dass, das Klettergestältli richtig angezogen ist.</w:t>
            </w:r>
          </w:p>
          <w:p w14:paraId="5B27007C" w14:textId="77777777" w:rsidR="008B2D01" w:rsidRDefault="008B2D01" w:rsidP="008B2D01">
            <w:pPr>
              <w:pStyle w:val="01Eingabe1"/>
              <w:numPr>
                <w:ilvl w:val="0"/>
                <w:numId w:val="13"/>
              </w:numPr>
            </w:pPr>
            <w:r>
              <w:t>Die Leiterachten das nicht gegen den Kopf geschlagen wird.</w:t>
            </w:r>
          </w:p>
          <w:p w14:paraId="2116657A" w14:textId="0EAF3BA8" w:rsidR="008B2D01" w:rsidRDefault="008B2D01" w:rsidP="008B2D01">
            <w:pPr>
              <w:pStyle w:val="01Eingabe1"/>
              <w:numPr>
                <w:ilvl w:val="0"/>
                <w:numId w:val="13"/>
              </w:numPr>
            </w:pPr>
            <w:r>
              <w:t>Die Leiter schauen das die TNs sich nicht am heissen Zinn  verbrennen</w:t>
            </w:r>
          </w:p>
          <w:p w14:paraId="2B87FD9C" w14:textId="267CD1A2" w:rsidR="008B2D01" w:rsidRPr="007874DA" w:rsidRDefault="008B2D01" w:rsidP="008B2D01">
            <w:pPr>
              <w:pStyle w:val="01Eingabe1"/>
              <w:numPr>
                <w:ilvl w:val="0"/>
                <w:numId w:val="13"/>
              </w:numPr>
            </w:pPr>
            <w:r>
              <w:lastRenderedPageBreak/>
              <w:t>-Ansonsten gilt das Sicherheitskonzept</w:t>
            </w:r>
          </w:p>
        </w:tc>
      </w:tr>
    </w:tbl>
    <w:p w14:paraId="2E7FA9BF" w14:textId="77777777" w:rsidR="00AF272E" w:rsidRPr="00A43BA8" w:rsidRDefault="00AF272E" w:rsidP="00D750AB">
      <w:pPr>
        <w:pStyle w:val="01Eingabe1"/>
      </w:pP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0203"/>
      </w:tblGrid>
      <w:tr w:rsidR="00AF272E" w:rsidRPr="00A43BA8" w14:paraId="779385F7" w14:textId="77777777" w:rsidTr="00DE43B2">
        <w:trPr>
          <w:trHeight w:val="70"/>
        </w:trPr>
        <w:tc>
          <w:tcPr>
            <w:tcW w:w="5000" w:type="pct"/>
          </w:tcPr>
          <w:p w14:paraId="729FCD4A" w14:textId="77777777" w:rsidR="00AF272E" w:rsidRPr="00A43BA8" w:rsidRDefault="00AF272E" w:rsidP="001E112B">
            <w:pPr>
              <w:pStyle w:val="05berschrift1"/>
            </w:pPr>
            <w:r w:rsidRPr="00A43BA8">
              <w:t>Alternativprogramm:</w:t>
            </w:r>
          </w:p>
        </w:tc>
      </w:tr>
      <w:tr w:rsidR="00AF272E" w:rsidRPr="00A43BA8" w14:paraId="715914FB" w14:textId="77777777" w:rsidTr="00DE43B2">
        <w:trPr>
          <w:trHeight w:val="567"/>
        </w:trPr>
        <w:tc>
          <w:tcPr>
            <w:tcW w:w="5000" w:type="pct"/>
          </w:tcPr>
          <w:p w14:paraId="71875F1F" w14:textId="695D4886" w:rsidR="00AF272E" w:rsidRPr="001C7348" w:rsidRDefault="00C324DF" w:rsidP="000E7309">
            <w:pPr>
              <w:pStyle w:val="01Eingabe1"/>
            </w:pPr>
            <w:r>
              <w:t>Es ist kein Alternativprogramm vorgesehen, das Programm wird in Jedem Fall so durgeführt.</w:t>
            </w:r>
          </w:p>
        </w:tc>
      </w:tr>
    </w:tbl>
    <w:p w14:paraId="0186D09B" w14:textId="77777777" w:rsidR="00AF272E" w:rsidRPr="00D750AB" w:rsidRDefault="00AF272E" w:rsidP="00D750AB">
      <w:pPr>
        <w:pStyle w:val="01Eingabe1"/>
      </w:pP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2875"/>
        <w:gridCol w:w="7328"/>
      </w:tblGrid>
      <w:tr w:rsidR="009D5C7B" w:rsidRPr="00A43BA8" w14:paraId="3764D2F8" w14:textId="77777777" w:rsidTr="004C14A8">
        <w:tc>
          <w:tcPr>
            <w:tcW w:w="5000" w:type="pct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2BFD81AF" w14:textId="77777777" w:rsidR="009D5C7B" w:rsidRPr="00A43BA8" w:rsidRDefault="009D5C7B" w:rsidP="001E112B">
            <w:pPr>
              <w:pStyle w:val="05berschrift1"/>
            </w:pPr>
            <w:r w:rsidRPr="00A43BA8">
              <w:t>Material:</w:t>
            </w:r>
          </w:p>
        </w:tc>
      </w:tr>
      <w:tr w:rsidR="009D5C7B" w:rsidRPr="00A43BA8" w14:paraId="75698C22" w14:textId="77777777" w:rsidTr="004C14A8">
        <w:trPr>
          <w:trHeight w:val="70"/>
        </w:trPr>
        <w:tc>
          <w:tcPr>
            <w:tcW w:w="1409" w:type="pc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31FE4282" w14:textId="77777777" w:rsidR="009D5C7B" w:rsidRPr="00F44425" w:rsidRDefault="009D5C7B" w:rsidP="00F44425">
            <w:pPr>
              <w:pStyle w:val="06berschrift2"/>
            </w:pPr>
            <w:r w:rsidRPr="00F44425">
              <w:t>Anzahl:</w:t>
            </w:r>
          </w:p>
        </w:tc>
        <w:tc>
          <w:tcPr>
            <w:tcW w:w="3591" w:type="pct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024A3F43" w14:textId="77777777" w:rsidR="009D5C7B" w:rsidRPr="00181122" w:rsidRDefault="009D5C7B" w:rsidP="00F44425">
            <w:pPr>
              <w:pStyle w:val="05berschrift1"/>
            </w:pPr>
            <w:r>
              <w:t>Artikel:</w:t>
            </w:r>
          </w:p>
        </w:tc>
      </w:tr>
      <w:tr w:rsidR="0093076A" w:rsidRPr="007874DA" w14:paraId="592418A8" w14:textId="77777777" w:rsidTr="004C14A8">
        <w:trPr>
          <w:trHeight w:val="907"/>
        </w:trPr>
        <w:tc>
          <w:tcPr>
            <w:tcW w:w="1409" w:type="pct"/>
            <w:tcBorders>
              <w:left w:val="nil"/>
            </w:tcBorders>
          </w:tcPr>
          <w:p w14:paraId="0A335878" w14:textId="77777777" w:rsidR="0093076A" w:rsidRDefault="0093076A" w:rsidP="0093076A">
            <w:pPr>
              <w:pStyle w:val="02Eingabe2"/>
            </w:pPr>
          </w:p>
          <w:p w14:paraId="6ED5AD49" w14:textId="77777777" w:rsidR="0093076A" w:rsidRDefault="0093076A" w:rsidP="0093076A">
            <w:pPr>
              <w:pStyle w:val="02Eingabe2"/>
            </w:pPr>
            <w:r>
              <w:t>2</w:t>
            </w:r>
          </w:p>
          <w:p w14:paraId="1665C47B" w14:textId="77777777" w:rsidR="0093076A" w:rsidRDefault="0093076A" w:rsidP="0093076A">
            <w:pPr>
              <w:pStyle w:val="02Eingabe2"/>
            </w:pPr>
            <w:r>
              <w:t>1</w:t>
            </w:r>
          </w:p>
          <w:p w14:paraId="592F5901" w14:textId="77777777" w:rsidR="0093076A" w:rsidRDefault="0093076A" w:rsidP="0093076A">
            <w:pPr>
              <w:pStyle w:val="02Eingabe2"/>
            </w:pPr>
            <w:r>
              <w:t>1</w:t>
            </w:r>
          </w:p>
          <w:p w14:paraId="08766FA8" w14:textId="77777777" w:rsidR="0093076A" w:rsidRDefault="0093076A" w:rsidP="0093076A">
            <w:pPr>
              <w:pStyle w:val="02Eingabe2"/>
            </w:pPr>
            <w:r>
              <w:t>1 Paar</w:t>
            </w:r>
          </w:p>
          <w:p w14:paraId="42A62FE9" w14:textId="77777777" w:rsidR="0093076A" w:rsidRDefault="0093076A" w:rsidP="0093076A">
            <w:pPr>
              <w:pStyle w:val="02Eingabe2"/>
            </w:pPr>
            <w:r>
              <w:t>1</w:t>
            </w:r>
          </w:p>
          <w:p w14:paraId="7C88DA1A" w14:textId="77777777" w:rsidR="0093076A" w:rsidRDefault="0093076A" w:rsidP="0093076A">
            <w:pPr>
              <w:pStyle w:val="02Eingabe2"/>
            </w:pPr>
            <w:r>
              <w:t>2</w:t>
            </w:r>
          </w:p>
          <w:p w14:paraId="29241D32" w14:textId="77777777" w:rsidR="0093076A" w:rsidRDefault="0093076A" w:rsidP="0093076A">
            <w:pPr>
              <w:pStyle w:val="02Eingabe2"/>
            </w:pPr>
            <w:r>
              <w:t>3</w:t>
            </w:r>
          </w:p>
          <w:p w14:paraId="6980C37B" w14:textId="77777777" w:rsidR="0093076A" w:rsidRDefault="0093076A" w:rsidP="0093076A">
            <w:pPr>
              <w:pStyle w:val="02Eingabe2"/>
            </w:pPr>
            <w:r>
              <w:t>2</w:t>
            </w:r>
          </w:p>
          <w:p w14:paraId="0BD827FE" w14:textId="77777777" w:rsidR="0093076A" w:rsidRDefault="0093076A" w:rsidP="0093076A">
            <w:pPr>
              <w:pStyle w:val="02Eingabe2"/>
            </w:pPr>
            <w:r>
              <w:t>1</w:t>
            </w:r>
          </w:p>
          <w:p w14:paraId="7E82FABC" w14:textId="77777777" w:rsidR="0093076A" w:rsidRDefault="0093076A" w:rsidP="0093076A">
            <w:pPr>
              <w:pStyle w:val="02Eingabe2"/>
            </w:pPr>
            <w:r>
              <w:t>2</w:t>
            </w:r>
          </w:p>
          <w:p w14:paraId="01D9F8BC" w14:textId="77777777" w:rsidR="0093076A" w:rsidRDefault="0093076A" w:rsidP="0093076A">
            <w:pPr>
              <w:pStyle w:val="02Eingabe2"/>
            </w:pPr>
            <w:r>
              <w:t>1</w:t>
            </w:r>
          </w:p>
          <w:p w14:paraId="2227F048" w14:textId="77777777" w:rsidR="0093076A" w:rsidRDefault="0093076A" w:rsidP="0093076A">
            <w:pPr>
              <w:pStyle w:val="02Eingabe2"/>
            </w:pPr>
            <w:r>
              <w:t>2</w:t>
            </w:r>
          </w:p>
          <w:p w14:paraId="7139C589" w14:textId="77777777" w:rsidR="0093076A" w:rsidRDefault="0093076A" w:rsidP="0093076A">
            <w:pPr>
              <w:pStyle w:val="02Eingabe2"/>
            </w:pPr>
            <w:r>
              <w:t>2</w:t>
            </w:r>
          </w:p>
          <w:p w14:paraId="505BFF45" w14:textId="77777777" w:rsidR="0093076A" w:rsidRDefault="0093076A" w:rsidP="0093076A">
            <w:pPr>
              <w:pStyle w:val="02Eingabe2"/>
            </w:pPr>
            <w:r>
              <w:t>1</w:t>
            </w:r>
          </w:p>
          <w:p w14:paraId="745CE67C" w14:textId="77777777" w:rsidR="0093076A" w:rsidRDefault="0093076A" w:rsidP="0093076A">
            <w:pPr>
              <w:pStyle w:val="02Eingabe2"/>
            </w:pPr>
            <w:r>
              <w:t>20</w:t>
            </w:r>
          </w:p>
          <w:p w14:paraId="2B031CE2" w14:textId="77777777" w:rsidR="0093076A" w:rsidRDefault="0093076A" w:rsidP="0093076A">
            <w:pPr>
              <w:pStyle w:val="02Eingabe2"/>
            </w:pPr>
            <w:r>
              <w:t>1 Rolle</w:t>
            </w:r>
          </w:p>
          <w:p w14:paraId="3177CB11" w14:textId="77777777" w:rsidR="0093076A" w:rsidRDefault="0093076A" w:rsidP="0093076A">
            <w:pPr>
              <w:pStyle w:val="02Eingabe2"/>
            </w:pPr>
            <w:r>
              <w:t>2</w:t>
            </w:r>
          </w:p>
          <w:p w14:paraId="5BB61128" w14:textId="77777777" w:rsidR="0093076A" w:rsidRDefault="0093076A" w:rsidP="0093076A">
            <w:pPr>
              <w:pStyle w:val="02Eingabe2"/>
            </w:pPr>
            <w:r>
              <w:t>2</w:t>
            </w:r>
          </w:p>
          <w:p w14:paraId="2E830B3A" w14:textId="72BD1E65" w:rsidR="0093076A" w:rsidRPr="00C32882" w:rsidRDefault="0093076A" w:rsidP="0093076A">
            <w:pPr>
              <w:pStyle w:val="02Eingabe2"/>
            </w:pPr>
            <w:r>
              <w:t>4</w:t>
            </w:r>
          </w:p>
        </w:tc>
        <w:tc>
          <w:tcPr>
            <w:tcW w:w="3591" w:type="pct"/>
            <w:tcBorders>
              <w:right w:val="nil"/>
            </w:tcBorders>
          </w:tcPr>
          <w:p w14:paraId="5C43F3FD" w14:textId="77777777" w:rsidR="0093076A" w:rsidRDefault="0093076A" w:rsidP="0093076A">
            <w:pPr>
              <w:pStyle w:val="05berschrift1"/>
            </w:pPr>
            <w:r w:rsidRPr="009A2355">
              <w:t>Mat</w:t>
            </w:r>
            <w:r>
              <w:t>erial (bestellen):</w:t>
            </w:r>
          </w:p>
          <w:p w14:paraId="35F40EF2" w14:textId="77777777" w:rsidR="0093076A" w:rsidRDefault="0093076A" w:rsidP="0093076A">
            <w:pPr>
              <w:pStyle w:val="01Eingabe1"/>
            </w:pPr>
            <w:r>
              <w:t>Jutesack</w:t>
            </w:r>
          </w:p>
          <w:p w14:paraId="6EEE322D" w14:textId="77777777" w:rsidR="0093076A" w:rsidRDefault="0093076A" w:rsidP="0093076A">
            <w:pPr>
              <w:pStyle w:val="01Eingabe1"/>
            </w:pPr>
            <w:r>
              <w:t>Massband</w:t>
            </w:r>
          </w:p>
          <w:p w14:paraId="4307E780" w14:textId="77777777" w:rsidR="0093076A" w:rsidRDefault="0093076A" w:rsidP="0093076A">
            <w:pPr>
              <w:pStyle w:val="01Eingabe1"/>
            </w:pPr>
            <w:r>
              <w:t>Zinngiess-Set</w:t>
            </w:r>
          </w:p>
          <w:p w14:paraId="2148FCC8" w14:textId="77777777" w:rsidR="0093076A" w:rsidRDefault="0093076A" w:rsidP="0093076A">
            <w:pPr>
              <w:pStyle w:val="01Eingabe1"/>
            </w:pPr>
            <w:r>
              <w:t>Arbeitshandschuhe</w:t>
            </w:r>
          </w:p>
          <w:p w14:paraId="081651FC" w14:textId="77777777" w:rsidR="0093076A" w:rsidRDefault="0093076A" w:rsidP="0093076A">
            <w:pPr>
              <w:pStyle w:val="01Eingabe1"/>
            </w:pPr>
            <w:r>
              <w:t>Kochtopf, schlechter Zustand</w:t>
            </w:r>
          </w:p>
          <w:p w14:paraId="5B53F568" w14:textId="77777777" w:rsidR="0093076A" w:rsidRDefault="0093076A" w:rsidP="0093076A">
            <w:pPr>
              <w:pStyle w:val="01Eingabe1"/>
            </w:pPr>
            <w:r w:rsidRPr="00284513">
              <w:t>Riesen-Wattestäbchen</w:t>
            </w:r>
          </w:p>
          <w:p w14:paraId="3EFA6DD9" w14:textId="77777777" w:rsidR="0093076A" w:rsidRDefault="0093076A" w:rsidP="0093076A">
            <w:pPr>
              <w:pStyle w:val="01Eingabe1"/>
            </w:pPr>
            <w:r>
              <w:t>Gstältli (Grösse S, M, L)</w:t>
            </w:r>
          </w:p>
          <w:p w14:paraId="2854FA38" w14:textId="77777777" w:rsidR="0093076A" w:rsidRDefault="0093076A" w:rsidP="0093076A">
            <w:pPr>
              <w:pStyle w:val="01Eingabe1"/>
            </w:pPr>
            <w:r>
              <w:t>Helm</w:t>
            </w:r>
          </w:p>
          <w:p w14:paraId="5F100EC2" w14:textId="77777777" w:rsidR="0093076A" w:rsidRDefault="0093076A" w:rsidP="0093076A">
            <w:pPr>
              <w:pStyle w:val="01Eingabe1"/>
            </w:pPr>
            <w:r>
              <w:t>Umlenkrolle (aus Seilbahn-Mat)</w:t>
            </w:r>
          </w:p>
          <w:p w14:paraId="06130F35" w14:textId="77777777" w:rsidR="0093076A" w:rsidRDefault="0093076A" w:rsidP="0093076A">
            <w:pPr>
              <w:pStyle w:val="01Eingabe1"/>
            </w:pPr>
            <w:r>
              <w:t>Baumschlinge</w:t>
            </w:r>
          </w:p>
          <w:p w14:paraId="243B18DB" w14:textId="77777777" w:rsidR="0093076A" w:rsidRDefault="0093076A" w:rsidP="0093076A">
            <w:pPr>
              <w:pStyle w:val="01Eingabe1"/>
            </w:pPr>
            <w:r>
              <w:t>Kletterseil</w:t>
            </w:r>
          </w:p>
          <w:p w14:paraId="0A3550AB" w14:textId="77777777" w:rsidR="0093076A" w:rsidRDefault="0093076A" w:rsidP="0093076A">
            <w:pPr>
              <w:pStyle w:val="01Eingabe1"/>
            </w:pPr>
            <w:r>
              <w:t>Karabiner, Stahl, schraubbar</w:t>
            </w:r>
          </w:p>
          <w:p w14:paraId="3A64720F" w14:textId="77777777" w:rsidR="0093076A" w:rsidRDefault="0093076A" w:rsidP="0093076A">
            <w:pPr>
              <w:pStyle w:val="01Eingabe1"/>
            </w:pPr>
            <w:r>
              <w:t>Karabiner, Alu, Trilock</w:t>
            </w:r>
          </w:p>
          <w:p w14:paraId="3A787D4B" w14:textId="77777777" w:rsidR="0093076A" w:rsidRDefault="0093076A" w:rsidP="0093076A">
            <w:pPr>
              <w:pStyle w:val="01Eingabe1"/>
            </w:pPr>
            <w:r>
              <w:t>Petzl „Grigri“</w:t>
            </w:r>
          </w:p>
          <w:p w14:paraId="3B6B89E7" w14:textId="77777777" w:rsidR="0093076A" w:rsidRDefault="0093076A" w:rsidP="0093076A">
            <w:pPr>
              <w:pStyle w:val="01Eingabe1"/>
            </w:pPr>
            <w:r>
              <w:t>ZKB-Fähnchen</w:t>
            </w:r>
          </w:p>
          <w:p w14:paraId="27962CB9" w14:textId="77777777" w:rsidR="0093076A" w:rsidRDefault="0093076A" w:rsidP="0093076A">
            <w:pPr>
              <w:pStyle w:val="01Eingabe1"/>
            </w:pPr>
            <w:r>
              <w:t>Absperrband</w:t>
            </w:r>
          </w:p>
          <w:p w14:paraId="473E8BD3" w14:textId="77777777" w:rsidR="0093076A" w:rsidRDefault="0093076A" w:rsidP="0093076A">
            <w:pPr>
              <w:pStyle w:val="01Eingabe1"/>
            </w:pPr>
            <w:r>
              <w:t>Blache</w:t>
            </w:r>
          </w:p>
          <w:p w14:paraId="4586F698" w14:textId="77777777" w:rsidR="0093076A" w:rsidRDefault="0093076A" w:rsidP="0093076A">
            <w:pPr>
              <w:pStyle w:val="01Eingabe1"/>
            </w:pPr>
            <w:r>
              <w:t>Pflocksack</w:t>
            </w:r>
          </w:p>
          <w:p w14:paraId="65AEEFFF" w14:textId="77777777" w:rsidR="0093076A" w:rsidRDefault="0093076A" w:rsidP="0093076A">
            <w:pPr>
              <w:pStyle w:val="01Eingabe1"/>
            </w:pPr>
            <w:r>
              <w:t>Tennisball</w:t>
            </w:r>
          </w:p>
          <w:p w14:paraId="0339EE1F" w14:textId="77777777" w:rsidR="0093076A" w:rsidRDefault="0093076A" w:rsidP="0093076A">
            <w:pPr>
              <w:pStyle w:val="01Eingabe1"/>
            </w:pPr>
          </w:p>
          <w:p w14:paraId="6070BEA0" w14:textId="77777777" w:rsidR="0093076A" w:rsidRPr="009A2355" w:rsidRDefault="0093076A" w:rsidP="0093076A">
            <w:pPr>
              <w:pStyle w:val="05berschrift1"/>
            </w:pPr>
            <w:r w:rsidRPr="009A2355">
              <w:t>Mat</w:t>
            </w:r>
            <w:r>
              <w:t>erial (</w:t>
            </w:r>
            <w:r w:rsidRPr="009A2355">
              <w:t>selber organisieren</w:t>
            </w:r>
            <w:r>
              <w:t>, in Rako-Kisten verpacken):</w:t>
            </w:r>
          </w:p>
          <w:p w14:paraId="604DF623" w14:textId="77777777" w:rsidR="0093076A" w:rsidRDefault="0093076A" w:rsidP="0093076A">
            <w:pPr>
              <w:pStyle w:val="01Eingabe1"/>
            </w:pPr>
            <w:r>
              <w:t>Heu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Luchs</w:t>
            </w:r>
          </w:p>
          <w:p w14:paraId="29E890C8" w14:textId="07E72DC3" w:rsidR="0093076A" w:rsidRDefault="0093076A" w:rsidP="0093076A">
            <w:pPr>
              <w:pStyle w:val="01Eingabe1"/>
            </w:pPr>
            <w:r>
              <w:t>Zinn zum giessen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F60D58">
              <w:t>Adler</w:t>
            </w:r>
          </w:p>
          <w:p w14:paraId="1D36C4AE" w14:textId="5A0709FE" w:rsidR="0093076A" w:rsidRPr="0097350A" w:rsidRDefault="0093076A" w:rsidP="0093076A">
            <w:pPr>
              <w:pStyle w:val="01Eingabe1"/>
            </w:pPr>
            <w:r>
              <w:t>Leere Büchsen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Luchs</w:t>
            </w:r>
          </w:p>
        </w:tc>
      </w:tr>
    </w:tbl>
    <w:p w14:paraId="58D2CFE1" w14:textId="77777777" w:rsidR="00AF272E" w:rsidRPr="00A43BA8" w:rsidRDefault="00AF272E" w:rsidP="00D750AB">
      <w:pPr>
        <w:pStyle w:val="01Eingabe1"/>
      </w:pPr>
    </w:p>
    <w:tbl>
      <w:tblPr>
        <w:tblStyle w:val="Tabellenraster"/>
        <w:tblW w:w="5000" w:type="pct"/>
        <w:tblBorders>
          <w:left w:val="none" w:sz="0" w:space="0" w:color="auto"/>
          <w:right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0203"/>
      </w:tblGrid>
      <w:tr w:rsidR="00AF272E" w:rsidRPr="00A43BA8" w14:paraId="3607F225" w14:textId="77777777" w:rsidTr="00DE43B2">
        <w:tc>
          <w:tcPr>
            <w:tcW w:w="5000" w:type="pct"/>
          </w:tcPr>
          <w:p w14:paraId="2A7DC554" w14:textId="77777777" w:rsidR="00AF272E" w:rsidRPr="00A43BA8" w:rsidRDefault="004871C2" w:rsidP="001E112B">
            <w:pPr>
              <w:pStyle w:val="05berschrift1"/>
            </w:pPr>
            <w:r>
              <w:t xml:space="preserve">Beilagen / </w:t>
            </w:r>
            <w:r w:rsidR="00AF272E" w:rsidRPr="00A43BA8">
              <w:t>Bemerkungen:</w:t>
            </w:r>
          </w:p>
        </w:tc>
      </w:tr>
      <w:tr w:rsidR="00AF272E" w:rsidRPr="00A43BA8" w14:paraId="032CD486" w14:textId="77777777" w:rsidTr="00DE43B2">
        <w:trPr>
          <w:trHeight w:val="567"/>
        </w:trPr>
        <w:tc>
          <w:tcPr>
            <w:tcW w:w="5000" w:type="pct"/>
          </w:tcPr>
          <w:p w14:paraId="69E14BFB" w14:textId="1FE67267" w:rsidR="00AF272E" w:rsidRPr="007874DA" w:rsidRDefault="00AF272E" w:rsidP="0097350A">
            <w:pPr>
              <w:pStyle w:val="01Eingabe1"/>
            </w:pPr>
          </w:p>
        </w:tc>
      </w:tr>
    </w:tbl>
    <w:p w14:paraId="69E1C137" w14:textId="77777777" w:rsidR="00AF272E" w:rsidRPr="00A43BA8" w:rsidRDefault="00AF272E" w:rsidP="00DE43B2">
      <w:pPr>
        <w:pStyle w:val="01Eingabe1"/>
      </w:pPr>
    </w:p>
    <w:sectPr w:rsidR="00AF272E" w:rsidRPr="00A43BA8" w:rsidSect="006C6880">
      <w:headerReference w:type="default" r:id="rId18"/>
      <w:footerReference w:type="default" r:id="rId19"/>
      <w:footnotePr>
        <w:pos w:val="beneathText"/>
      </w:footnotePr>
      <w:pgSz w:w="11905" w:h="16837"/>
      <w:pgMar w:top="1956" w:right="851" w:bottom="851" w:left="851" w:header="720" w:footer="352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erthmüller Remo" w:date="2021-05-02T09:50:00Z" w:initials="WR">
    <w:p w14:paraId="2E4FAB42" w14:textId="4169DAF1" w:rsidR="00A57AED" w:rsidRDefault="00A57AED">
      <w:pPr>
        <w:pStyle w:val="Kommentartext"/>
      </w:pPr>
      <w:r>
        <w:rPr>
          <w:rStyle w:val="Kommentarzeichen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E4FAB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8F481" w16cex:dateUtc="2021-05-02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4FAB42" w16cid:durableId="2438F48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9312A" w14:textId="77777777" w:rsidR="006A5FCE" w:rsidRDefault="006A5FCE">
      <w:r>
        <w:separator/>
      </w:r>
    </w:p>
  </w:endnote>
  <w:endnote w:type="continuationSeparator" w:id="0">
    <w:p w14:paraId="4A105047" w14:textId="77777777" w:rsidR="006A5FCE" w:rsidRDefault="006A5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1803D" w14:textId="4FB59E1F" w:rsidR="004F4DD9" w:rsidRDefault="00C54263" w:rsidP="00F44425">
    <w:pPr>
      <w:pStyle w:val="Fuzeile"/>
    </w:pPr>
    <w:r>
      <w:t>Rittermarkt</w:t>
    </w:r>
    <w:r w:rsidR="0097350A">
      <w:ptab w:relativeTo="margin" w:alignment="center" w:leader="none"/>
    </w:r>
    <w:r w:rsidR="0097350A">
      <w:fldChar w:fldCharType="begin"/>
    </w:r>
    <w:r w:rsidR="0097350A">
      <w:instrText xml:space="preserve"> TIME \@ "dd.MM.yyyy" </w:instrText>
    </w:r>
    <w:r w:rsidR="0097350A">
      <w:fldChar w:fldCharType="separate"/>
    </w:r>
    <w:r w:rsidR="00F60D58">
      <w:rPr>
        <w:noProof/>
      </w:rPr>
      <w:t>18.05.2021</w:t>
    </w:r>
    <w:r w:rsidR="0097350A">
      <w:fldChar w:fldCharType="end"/>
    </w:r>
    <w:r w:rsidR="0097350A">
      <w:ptab w:relativeTo="margin" w:alignment="right" w:leader="none"/>
    </w:r>
    <w:r w:rsidR="0097350A">
      <w:t xml:space="preserve">Seite, </w:t>
    </w:r>
    <w:r w:rsidR="0097350A">
      <w:fldChar w:fldCharType="begin"/>
    </w:r>
    <w:r w:rsidR="0097350A">
      <w:instrText>PAGE   \* MERGEFORMAT</w:instrText>
    </w:r>
    <w:r w:rsidR="0097350A">
      <w:fldChar w:fldCharType="separate"/>
    </w:r>
    <w:r w:rsidR="0030516F">
      <w:rPr>
        <w:noProof/>
      </w:rPr>
      <w:t>1</w:t>
    </w:r>
    <w:r w:rsidR="0097350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2B8F5" w14:textId="77777777" w:rsidR="006A5FCE" w:rsidRDefault="006A5FCE">
      <w:r>
        <w:separator/>
      </w:r>
    </w:p>
  </w:footnote>
  <w:footnote w:type="continuationSeparator" w:id="0">
    <w:p w14:paraId="48E047FA" w14:textId="77777777" w:rsidR="006A5FCE" w:rsidRDefault="006A5F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B22C3" w14:textId="77777777" w:rsidR="00805BF8" w:rsidRPr="00845364" w:rsidRDefault="004871C2" w:rsidP="00845364">
    <w:pPr>
      <w:pStyle w:val="Kopfzeile"/>
      <w:jc w:val="center"/>
      <w:rPr>
        <w:rStyle w:val="KopfzeileZchn"/>
        <w:b/>
      </w:rPr>
    </w:pPr>
    <w:r>
      <w:rPr>
        <w:rStyle w:val="KopfzeileZchn"/>
        <w:noProof/>
        <w:lang w:val="de-CH" w:eastAsia="de-CH"/>
      </w:rPr>
      <w:drawing>
        <wp:anchor distT="0" distB="0" distL="114300" distR="114300" simplePos="0" relativeHeight="251661312" behindDoc="0" locked="0" layoutInCell="1" allowOverlap="1" wp14:anchorId="02DC3F9A" wp14:editId="5680A89F">
          <wp:simplePos x="0" y="0"/>
          <wp:positionH relativeFrom="margin">
            <wp:align>left</wp:align>
          </wp:positionH>
          <wp:positionV relativeFrom="paragraph">
            <wp:posOffset>9525</wp:posOffset>
          </wp:positionV>
          <wp:extent cx="726409" cy="720000"/>
          <wp:effectExtent l="0" t="0" r="0" b="4445"/>
          <wp:wrapNone/>
          <wp:docPr id="2" name="Grafik 2" descr="X:\Downloads\cevi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:\Downloads\cevi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409" cy="72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5364" w:rsidRPr="00845364">
      <w:rPr>
        <w:noProof/>
        <w:lang w:eastAsia="de-CH"/>
      </w:rPr>
      <w:drawing>
        <wp:anchor distT="0" distB="0" distL="114935" distR="114935" simplePos="0" relativeHeight="251656192" behindDoc="1" locked="0" layoutInCell="1" allowOverlap="1" wp14:anchorId="20D1C604" wp14:editId="2AA6414D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03083" cy="720000"/>
          <wp:effectExtent l="0" t="0" r="1905" b="4445"/>
          <wp:wrapNone/>
          <wp:docPr id="3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3083" cy="72000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14A8">
      <w:rPr>
        <w:rStyle w:val="KopfzeileZchn"/>
      </w:rPr>
      <w:t>J+S Lagersport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92CA4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9FE34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636CDD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000C9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21E2D0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2A99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17C89B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02D4F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12C3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B270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0EC01031"/>
    <w:multiLevelType w:val="hybridMultilevel"/>
    <w:tmpl w:val="D2EC3D38"/>
    <w:lvl w:ilvl="0" w:tplc="9C526C70">
      <w:start w:val="1"/>
      <w:numFmt w:val="bullet"/>
      <w:pStyle w:val="03Aufzhlu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A80B16"/>
    <w:multiLevelType w:val="hybridMultilevel"/>
    <w:tmpl w:val="BFF4A5D4"/>
    <w:lvl w:ilvl="0" w:tplc="87846D26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erthmüller Remo">
    <w15:presenceInfo w15:providerId="None" w15:userId="Werthmüller Rem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ttachedTemplate r:id="rId1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ocumentProtection w:edit="forms" w:enforcement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6A"/>
    <w:rsid w:val="000038FD"/>
    <w:rsid w:val="000B2CD6"/>
    <w:rsid w:val="000B3761"/>
    <w:rsid w:val="000E10F8"/>
    <w:rsid w:val="000E2091"/>
    <w:rsid w:val="000E7309"/>
    <w:rsid w:val="001210B7"/>
    <w:rsid w:val="0012614A"/>
    <w:rsid w:val="001543EB"/>
    <w:rsid w:val="0016625F"/>
    <w:rsid w:val="00181122"/>
    <w:rsid w:val="001A172E"/>
    <w:rsid w:val="001C7348"/>
    <w:rsid w:val="001E112B"/>
    <w:rsid w:val="001F7DB7"/>
    <w:rsid w:val="00216B90"/>
    <w:rsid w:val="002272A1"/>
    <w:rsid w:val="00232786"/>
    <w:rsid w:val="00254882"/>
    <w:rsid w:val="002703FB"/>
    <w:rsid w:val="00296625"/>
    <w:rsid w:val="002B0F5E"/>
    <w:rsid w:val="0030516F"/>
    <w:rsid w:val="00390156"/>
    <w:rsid w:val="003D55C5"/>
    <w:rsid w:val="00427E1D"/>
    <w:rsid w:val="004365CF"/>
    <w:rsid w:val="004871C2"/>
    <w:rsid w:val="004A34AD"/>
    <w:rsid w:val="004B395E"/>
    <w:rsid w:val="004C14A8"/>
    <w:rsid w:val="004F161E"/>
    <w:rsid w:val="004F4DD9"/>
    <w:rsid w:val="00503D48"/>
    <w:rsid w:val="00556893"/>
    <w:rsid w:val="005640F6"/>
    <w:rsid w:val="00586B31"/>
    <w:rsid w:val="005906EB"/>
    <w:rsid w:val="00595EB8"/>
    <w:rsid w:val="005C4FD1"/>
    <w:rsid w:val="005C52A8"/>
    <w:rsid w:val="005D4C29"/>
    <w:rsid w:val="005E7BF9"/>
    <w:rsid w:val="005F1BCF"/>
    <w:rsid w:val="00613159"/>
    <w:rsid w:val="0061352A"/>
    <w:rsid w:val="006422E7"/>
    <w:rsid w:val="006A5FCE"/>
    <w:rsid w:val="006B5E91"/>
    <w:rsid w:val="006C4AD7"/>
    <w:rsid w:val="006C6880"/>
    <w:rsid w:val="007033E0"/>
    <w:rsid w:val="00732417"/>
    <w:rsid w:val="00752F70"/>
    <w:rsid w:val="00767C10"/>
    <w:rsid w:val="007874DA"/>
    <w:rsid w:val="007C42A4"/>
    <w:rsid w:val="007C6938"/>
    <w:rsid w:val="007C7091"/>
    <w:rsid w:val="007D5746"/>
    <w:rsid w:val="007F532B"/>
    <w:rsid w:val="00804F56"/>
    <w:rsid w:val="00805BF8"/>
    <w:rsid w:val="00841DB2"/>
    <w:rsid w:val="00845364"/>
    <w:rsid w:val="00850B6B"/>
    <w:rsid w:val="00851A80"/>
    <w:rsid w:val="0085654F"/>
    <w:rsid w:val="008B2D01"/>
    <w:rsid w:val="00914292"/>
    <w:rsid w:val="00926F69"/>
    <w:rsid w:val="0093076A"/>
    <w:rsid w:val="0097350A"/>
    <w:rsid w:val="009B2D65"/>
    <w:rsid w:val="009D5C7B"/>
    <w:rsid w:val="00A14AAF"/>
    <w:rsid w:val="00A16E02"/>
    <w:rsid w:val="00A43BA8"/>
    <w:rsid w:val="00A52469"/>
    <w:rsid w:val="00A57AED"/>
    <w:rsid w:val="00A64FAE"/>
    <w:rsid w:val="00AC7BBA"/>
    <w:rsid w:val="00AD4011"/>
    <w:rsid w:val="00AF272E"/>
    <w:rsid w:val="00B15A88"/>
    <w:rsid w:val="00B5291A"/>
    <w:rsid w:val="00B56494"/>
    <w:rsid w:val="00B92829"/>
    <w:rsid w:val="00B95620"/>
    <w:rsid w:val="00BA1BD4"/>
    <w:rsid w:val="00BF2A95"/>
    <w:rsid w:val="00C00346"/>
    <w:rsid w:val="00C120A7"/>
    <w:rsid w:val="00C12579"/>
    <w:rsid w:val="00C17708"/>
    <w:rsid w:val="00C26B39"/>
    <w:rsid w:val="00C324DF"/>
    <w:rsid w:val="00C32882"/>
    <w:rsid w:val="00C54263"/>
    <w:rsid w:val="00C83AEF"/>
    <w:rsid w:val="00C930A5"/>
    <w:rsid w:val="00CA3FEC"/>
    <w:rsid w:val="00CB5D01"/>
    <w:rsid w:val="00CB7CE9"/>
    <w:rsid w:val="00CC283D"/>
    <w:rsid w:val="00CE1FC6"/>
    <w:rsid w:val="00D21436"/>
    <w:rsid w:val="00D41412"/>
    <w:rsid w:val="00D75063"/>
    <w:rsid w:val="00D750AB"/>
    <w:rsid w:val="00D97510"/>
    <w:rsid w:val="00DA3C15"/>
    <w:rsid w:val="00DA5C0B"/>
    <w:rsid w:val="00DA5E89"/>
    <w:rsid w:val="00DC00B8"/>
    <w:rsid w:val="00DC4A47"/>
    <w:rsid w:val="00DD104B"/>
    <w:rsid w:val="00DE43B2"/>
    <w:rsid w:val="00DF6AAB"/>
    <w:rsid w:val="00E54C29"/>
    <w:rsid w:val="00EA31C2"/>
    <w:rsid w:val="00EA4D09"/>
    <w:rsid w:val="00EB0BAA"/>
    <w:rsid w:val="00EB2EE6"/>
    <w:rsid w:val="00EC3549"/>
    <w:rsid w:val="00F01276"/>
    <w:rsid w:val="00F35E9C"/>
    <w:rsid w:val="00F40104"/>
    <w:rsid w:val="00F44425"/>
    <w:rsid w:val="00F60D58"/>
    <w:rsid w:val="00FA34FD"/>
    <w:rsid w:val="00FB4957"/>
    <w:rsid w:val="00FF721D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CDB073"/>
  <w15:chartTrackingRefBased/>
  <w15:docId w15:val="{3F763F40-5786-456F-9090-124AA8F4A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12579"/>
    <w:pPr>
      <w:suppressAutoHyphens/>
    </w:pPr>
    <w:rPr>
      <w:rFonts w:ascii="Cambria" w:hAnsi="Cambria"/>
      <w:sz w:val="22"/>
      <w:lang w:eastAsia="ar-SA"/>
    </w:rPr>
  </w:style>
  <w:style w:type="paragraph" w:styleId="berschrift1">
    <w:name w:val="heading 1"/>
    <w:basedOn w:val="Standard"/>
    <w:link w:val="berschrift1Zchn"/>
    <w:rsid w:val="006C6880"/>
    <w:pPr>
      <w:outlineLvl w:val="0"/>
    </w:pPr>
    <w:rPr>
      <w:b/>
    </w:rPr>
  </w:style>
  <w:style w:type="paragraph" w:styleId="berschrift2">
    <w:name w:val="heading 2"/>
    <w:basedOn w:val="berschrift3"/>
    <w:next w:val="Standard"/>
    <w:link w:val="berschrift2Zchn"/>
    <w:rsid w:val="00F44425"/>
    <w:pPr>
      <w:outlineLvl w:val="1"/>
    </w:p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850B6B"/>
    <w:pPr>
      <w:jc w:val="right"/>
      <w:outlineLvl w:val="2"/>
    </w:pPr>
    <w:rPr>
      <w:b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semiHidden/>
    <w:pPr>
      <w:spacing w:after="120"/>
    </w:pPr>
  </w:style>
  <w:style w:type="paragraph" w:styleId="Liste">
    <w:name w:val="List"/>
    <w:basedOn w:val="Textkrper"/>
    <w:semiHidden/>
    <w:rPr>
      <w:rFonts w:cs="Tahoma"/>
    </w:rPr>
  </w:style>
  <w:style w:type="paragraph" w:styleId="Kopfzeile">
    <w:name w:val="header"/>
    <w:basedOn w:val="Standard"/>
    <w:link w:val="KopfzeileZchn"/>
    <w:uiPriority w:val="9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</w:pPr>
  </w:style>
  <w:style w:type="table" w:styleId="Tabellenraster">
    <w:name w:val="Table Grid"/>
    <w:basedOn w:val="NormaleTabelle"/>
    <w:uiPriority w:val="59"/>
    <w:rsid w:val="004F16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97350A"/>
    <w:rPr>
      <w:rFonts w:ascii="Cambria" w:hAnsi="Cambria"/>
      <w:b/>
      <w:sz w:val="22"/>
      <w:lang w:val="de-DE" w:eastAsia="ar-SA"/>
    </w:rPr>
  </w:style>
  <w:style w:type="paragraph" w:customStyle="1" w:styleId="05berschrift1">
    <w:name w:val="_05_Überschrift 1"/>
    <w:basedOn w:val="berschrift1"/>
    <w:link w:val="05berschrift1Zchn"/>
    <w:qFormat/>
    <w:rsid w:val="001E112B"/>
  </w:style>
  <w:style w:type="paragraph" w:customStyle="1" w:styleId="06berschrift2">
    <w:name w:val="_06_Überschrift 2"/>
    <w:basedOn w:val="berschrift2"/>
    <w:link w:val="06berschrift2Zchn"/>
    <w:qFormat/>
    <w:rsid w:val="00F44425"/>
  </w:style>
  <w:style w:type="character" w:styleId="Platzhaltertext">
    <w:name w:val="Placeholder Text"/>
    <w:basedOn w:val="Absatz-Standardschriftart"/>
    <w:uiPriority w:val="99"/>
    <w:semiHidden/>
    <w:rsid w:val="00BF2A95"/>
    <w:rPr>
      <w:color w:val="80808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14292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14292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14292"/>
    <w:rPr>
      <w:rFonts w:ascii="Arial" w:hAnsi="Arial"/>
      <w:lang w:val="de-DE" w:eastAsia="ar-SA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1429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14292"/>
    <w:rPr>
      <w:rFonts w:ascii="Arial" w:hAnsi="Arial"/>
      <w:b/>
      <w:bCs/>
      <w:lang w:val="de-DE" w:eastAsia="ar-SA"/>
    </w:rPr>
  </w:style>
  <w:style w:type="paragraph" w:customStyle="1" w:styleId="01Eingabe1">
    <w:name w:val="_01_Eingabe 1"/>
    <w:basedOn w:val="Standard"/>
    <w:link w:val="01Eingabe1Zchn"/>
    <w:qFormat/>
    <w:rsid w:val="00181122"/>
  </w:style>
  <w:style w:type="character" w:customStyle="1" w:styleId="FuzeileZchn">
    <w:name w:val="Fußzeile Zchn"/>
    <w:basedOn w:val="Absatz-Standardschriftart"/>
    <w:link w:val="Fuzeile"/>
    <w:uiPriority w:val="99"/>
    <w:rsid w:val="00254882"/>
    <w:rPr>
      <w:rFonts w:ascii="Arial" w:hAnsi="Arial"/>
      <w:sz w:val="22"/>
      <w:lang w:val="de-DE" w:eastAsia="ar-SA"/>
    </w:rPr>
  </w:style>
  <w:style w:type="paragraph" w:customStyle="1" w:styleId="03Aufzhlung">
    <w:name w:val="_03_Aufzählung"/>
    <w:basedOn w:val="Standard"/>
    <w:link w:val="03AufzhlungZchn"/>
    <w:qFormat/>
    <w:rsid w:val="005906EB"/>
    <w:pPr>
      <w:numPr>
        <w:numId w:val="2"/>
      </w:numPr>
    </w:pPr>
  </w:style>
  <w:style w:type="paragraph" w:customStyle="1" w:styleId="02Eingabe2">
    <w:name w:val="_02_Eingabe 2"/>
    <w:basedOn w:val="Standard"/>
    <w:link w:val="02Eingabe2Zchn"/>
    <w:qFormat/>
    <w:rsid w:val="00181122"/>
    <w:pPr>
      <w:jc w:val="right"/>
    </w:pPr>
  </w:style>
  <w:style w:type="character" w:customStyle="1" w:styleId="02Eingabe2Zchn">
    <w:name w:val="_02_Eingabe 2 Zchn"/>
    <w:basedOn w:val="Absatz-Standardschriftart"/>
    <w:link w:val="02Eingabe2"/>
    <w:rsid w:val="00181122"/>
    <w:rPr>
      <w:rFonts w:ascii="Cambria" w:hAnsi="Cambria"/>
      <w:sz w:val="22"/>
      <w:lang w:val="de-DE" w:eastAsia="ar-SA"/>
    </w:rPr>
  </w:style>
  <w:style w:type="character" w:customStyle="1" w:styleId="01Eingabe1Zchn">
    <w:name w:val="_01_Eingabe 1 Zchn"/>
    <w:basedOn w:val="Absatz-Standardschriftart"/>
    <w:link w:val="01Eingabe1"/>
    <w:rsid w:val="00181122"/>
    <w:rPr>
      <w:rFonts w:ascii="Cambria" w:hAnsi="Cambria"/>
      <w:sz w:val="22"/>
      <w:lang w:val="de-DE" w:eastAsia="ar-SA"/>
    </w:rPr>
  </w:style>
  <w:style w:type="paragraph" w:customStyle="1" w:styleId="04Titel">
    <w:name w:val="_04_Titel"/>
    <w:basedOn w:val="Standard"/>
    <w:link w:val="04TitelZchn"/>
    <w:qFormat/>
    <w:rsid w:val="00DE43B2"/>
    <w:pPr>
      <w:spacing w:after="240"/>
      <w:outlineLvl w:val="1"/>
    </w:pPr>
    <w:rPr>
      <w:b/>
      <w:sz w:val="28"/>
      <w:szCs w:val="28"/>
    </w:rPr>
  </w:style>
  <w:style w:type="character" w:customStyle="1" w:styleId="03AufzhlungZchn">
    <w:name w:val="_03_Aufzählung Zchn"/>
    <w:basedOn w:val="01Eingabe1Zchn"/>
    <w:link w:val="03Aufzhlung"/>
    <w:rsid w:val="001E112B"/>
    <w:rPr>
      <w:rFonts w:ascii="Cambria" w:hAnsi="Cambria"/>
      <w:sz w:val="22"/>
      <w:lang w:val="de-DE" w:eastAsia="ar-SA"/>
    </w:rPr>
  </w:style>
  <w:style w:type="character" w:customStyle="1" w:styleId="KopfzeileZchn">
    <w:name w:val="Kopfzeile Zchn"/>
    <w:basedOn w:val="Absatz-Standardschriftart"/>
    <w:link w:val="Kopfzeile"/>
    <w:uiPriority w:val="99"/>
    <w:rsid w:val="000E7309"/>
    <w:rPr>
      <w:rFonts w:ascii="Cambria" w:hAnsi="Cambria"/>
      <w:sz w:val="22"/>
      <w:lang w:val="de-DE" w:eastAsia="ar-SA"/>
    </w:rPr>
  </w:style>
  <w:style w:type="character" w:customStyle="1" w:styleId="berschrift1Zchn">
    <w:name w:val="Überschrift 1 Zchn"/>
    <w:basedOn w:val="Absatz-Standardschriftart"/>
    <w:link w:val="berschrift1"/>
    <w:rsid w:val="001E112B"/>
    <w:rPr>
      <w:rFonts w:ascii="Cambria" w:hAnsi="Cambria"/>
      <w:b/>
      <w:sz w:val="22"/>
      <w:lang w:val="de-DE" w:eastAsia="ar-SA"/>
    </w:rPr>
  </w:style>
  <w:style w:type="character" w:customStyle="1" w:styleId="04TitelZchn">
    <w:name w:val="_04_Titel Zchn"/>
    <w:basedOn w:val="Absatz-Standardschriftart"/>
    <w:link w:val="04Titel"/>
    <w:rsid w:val="00DE43B2"/>
    <w:rPr>
      <w:rFonts w:ascii="Cambria" w:hAnsi="Cambria"/>
      <w:b/>
      <w:sz w:val="28"/>
      <w:szCs w:val="28"/>
      <w:lang w:val="de-DE" w:eastAsia="ar-SA"/>
    </w:rPr>
  </w:style>
  <w:style w:type="character" w:customStyle="1" w:styleId="05berschrift1Zchn">
    <w:name w:val="_05_Überschrift 1 Zchn"/>
    <w:basedOn w:val="berschrift1Zchn"/>
    <w:link w:val="05berschrift1"/>
    <w:rsid w:val="001E112B"/>
    <w:rPr>
      <w:rFonts w:ascii="Cambria" w:hAnsi="Cambria"/>
      <w:b/>
      <w:sz w:val="22"/>
      <w:lang w:val="de-DE" w:eastAsia="ar-SA"/>
    </w:rPr>
  </w:style>
  <w:style w:type="character" w:customStyle="1" w:styleId="berschrift2Zchn">
    <w:name w:val="Überschrift 2 Zchn"/>
    <w:basedOn w:val="berschrift3Zchn"/>
    <w:link w:val="berschrift2"/>
    <w:rsid w:val="00F44425"/>
    <w:rPr>
      <w:rFonts w:ascii="Cambria" w:hAnsi="Cambria"/>
      <w:b/>
      <w:sz w:val="22"/>
      <w:lang w:val="de-DE" w:eastAsia="ar-SA"/>
    </w:rPr>
  </w:style>
  <w:style w:type="character" w:customStyle="1" w:styleId="06berschrift2Zchn">
    <w:name w:val="_06_Überschrift 2 Zchn"/>
    <w:basedOn w:val="berschrift2Zchn"/>
    <w:link w:val="06berschrift2"/>
    <w:rsid w:val="00F44425"/>
    <w:rPr>
      <w:rFonts w:ascii="Cambria" w:hAnsi="Cambria"/>
      <w:b/>
      <w:sz w:val="22"/>
      <w:lang w:val="de-DE" w:eastAsia="ar-SA"/>
    </w:rPr>
  </w:style>
  <w:style w:type="character" w:customStyle="1" w:styleId="TextkrperZchn">
    <w:name w:val="Textkörper Zchn"/>
    <w:basedOn w:val="Absatz-Standardschriftart"/>
    <w:link w:val="Textkrper"/>
    <w:semiHidden/>
    <w:rsid w:val="00D750AB"/>
    <w:rPr>
      <w:rFonts w:ascii="Cambria" w:hAnsi="Cambria"/>
      <w:sz w:val="22"/>
      <w:lang w:val="de-DE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8/08/relationships/commentsExtensible" Target="commentsExtensible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mow\Dropbox\Mein%20PC%20(MSI)\Downloads\VORLAGE_LS-Block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VORLAGE_LS-Block.dotx</Template>
  <TotalTime>0</TotalTime>
  <Pages>3</Pages>
  <Words>529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Lagersport-Block</vt:lpstr>
    </vt:vector>
  </TitlesOfParts>
  <Manager>Fabian Wydler</Manager>
  <Company>Cevi Wetzikon</Company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Lagersport-Block</dc:title>
  <dc:subject>J+S-Lager</dc:subject>
  <dc:creator>Remo Werthmüller</dc:creator>
  <cp:keywords/>
  <dc:description>Dieses Dokument kann eingesetzt werden um Lagersport-Blöcke in J+S-Lager vorzubereiten und zu dokumentieren. Der J+S-Coach benötigt von jedem Block ein solches Dossier.</dc:description>
  <cp:lastModifiedBy>Fabian Wydler</cp:lastModifiedBy>
  <cp:revision>7</cp:revision>
  <cp:lastPrinted>2010-07-19T20:56:00Z</cp:lastPrinted>
  <dcterms:created xsi:type="dcterms:W3CDTF">2021-05-01T04:00:00Z</dcterms:created>
  <dcterms:modified xsi:type="dcterms:W3CDTF">2021-05-18T21:32:00Z</dcterms:modified>
  <cp:category>Jugend und Sport</cp:category>
  <cp:version>1.0</cp:version>
</cp:coreProperties>
</file>