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0E94C85" w14:textId="17C69031" w:rsidR="001543EB" w:rsidRPr="00695D8E" w:rsidRDefault="004C14A8" w:rsidP="00695D8E">
      <w:pPr>
        <w:pStyle w:val="04Titel"/>
      </w:pPr>
      <w:r w:rsidRPr="00695D8E">
        <w:t>Lagersport</w:t>
      </w:r>
      <w:r w:rsidR="001543EB" w:rsidRPr="00695D8E">
        <w:t xml:space="preserve">-Block </w:t>
      </w:r>
      <w:r w:rsidR="00695D8E" w:rsidRPr="00695D8E">
        <w:t>1.</w:t>
      </w:r>
      <w:r w:rsidR="00F52501">
        <w:t>2</w:t>
      </w: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5101"/>
        <w:gridCol w:w="2551"/>
        <w:gridCol w:w="2551"/>
      </w:tblGrid>
      <w:tr w:rsidR="00EA4D09" w:rsidRPr="00A43BA8" w14:paraId="696D09F5" w14:textId="77777777" w:rsidTr="00390156">
        <w:trPr>
          <w:trHeight w:val="42"/>
        </w:trPr>
        <w:tc>
          <w:tcPr>
            <w:tcW w:w="2500" w:type="pct"/>
            <w:vAlign w:val="center"/>
          </w:tcPr>
          <w:p w14:paraId="31295339" w14:textId="77777777" w:rsidR="00EA4D09" w:rsidRDefault="00EA4D09" w:rsidP="001E112B">
            <w:pPr>
              <w:pStyle w:val="05berschrift1"/>
            </w:pPr>
            <w:r w:rsidRPr="00A43BA8">
              <w:t>Stufe:</w:t>
            </w:r>
          </w:p>
          <w:p w14:paraId="196A816F" w14:textId="19051ED9" w:rsidR="00EA4D09" w:rsidRPr="001543EB" w:rsidRDefault="00B155EC" w:rsidP="00181122">
            <w:pPr>
              <w:pStyle w:val="02Eingabe2"/>
            </w:pPr>
            <w:proofErr w:type="spellStart"/>
            <w:r>
              <w:t>Sparrows</w:t>
            </w:r>
            <w:proofErr w:type="spellEnd"/>
          </w:p>
        </w:tc>
        <w:tc>
          <w:tcPr>
            <w:tcW w:w="2500" w:type="pct"/>
            <w:gridSpan w:val="2"/>
            <w:vAlign w:val="center"/>
          </w:tcPr>
          <w:p w14:paraId="25F43CFE" w14:textId="77777777" w:rsidR="00EA4D09" w:rsidRDefault="004871C2" w:rsidP="001E112B">
            <w:pPr>
              <w:pStyle w:val="05berschrift1"/>
            </w:pPr>
            <w:r>
              <w:t>Zielgruppe</w:t>
            </w:r>
            <w:r w:rsidR="00EA4D09" w:rsidRPr="006C6880">
              <w:t xml:space="preserve"> und Anz</w:t>
            </w:r>
            <w:r w:rsidR="000038FD">
              <w:t>ahl</w:t>
            </w:r>
            <w:r w:rsidR="00EA4D09" w:rsidRPr="006C6880">
              <w:t xml:space="preserve"> Teilnehmende</w:t>
            </w:r>
            <w:r w:rsidR="00181122">
              <w:t>:</w:t>
            </w:r>
          </w:p>
          <w:p w14:paraId="25D4A28F" w14:textId="1A70591F" w:rsidR="00EA4D09" w:rsidRPr="00EA4D09" w:rsidRDefault="00B155EC" w:rsidP="00181122">
            <w:pPr>
              <w:pStyle w:val="02Eingabe2"/>
            </w:pPr>
            <w:r>
              <w:t>Kindersport / 4 Teilnehmer</w:t>
            </w:r>
          </w:p>
        </w:tc>
      </w:tr>
      <w:tr w:rsidR="00EB2EE6" w:rsidRPr="00A43BA8" w14:paraId="2ED87B81" w14:textId="77777777" w:rsidTr="00DE43B2">
        <w:trPr>
          <w:trHeight w:val="42"/>
        </w:trPr>
        <w:tc>
          <w:tcPr>
            <w:tcW w:w="2500" w:type="pct"/>
            <w:noWrap/>
            <w:vAlign w:val="center"/>
          </w:tcPr>
          <w:p w14:paraId="1723FD2F" w14:textId="77777777" w:rsidR="004F161E" w:rsidRPr="00A43BA8" w:rsidRDefault="004F161E" w:rsidP="001E112B">
            <w:pPr>
              <w:pStyle w:val="05berschrift1"/>
            </w:pPr>
            <w:r w:rsidRPr="00A43BA8">
              <w:t xml:space="preserve">Bezeichnung </w:t>
            </w:r>
            <w:r w:rsidRPr="006C6880">
              <w:t>des</w:t>
            </w:r>
            <w:r w:rsidR="005F1BCF">
              <w:t xml:space="preserve"> Aktivitäten-Teil</w:t>
            </w:r>
            <w:r w:rsidRPr="00A43BA8">
              <w:t>s:</w:t>
            </w:r>
          </w:p>
          <w:p w14:paraId="5AB4AD3E" w14:textId="6D80E04C" w:rsidR="00A14AAF" w:rsidRPr="001543EB" w:rsidRDefault="00B155EC" w:rsidP="00181122">
            <w:pPr>
              <w:pStyle w:val="02Eingabe2"/>
            </w:pPr>
            <w:r>
              <w:t>Geländespiel – Silbermünzen</w:t>
            </w:r>
          </w:p>
        </w:tc>
        <w:tc>
          <w:tcPr>
            <w:tcW w:w="1250" w:type="pct"/>
            <w:noWrap/>
            <w:vAlign w:val="center"/>
          </w:tcPr>
          <w:p w14:paraId="60671410" w14:textId="77777777" w:rsidR="004F161E" w:rsidRPr="00A43BA8" w:rsidRDefault="004F161E" w:rsidP="001E112B">
            <w:pPr>
              <w:pStyle w:val="05berschrift1"/>
            </w:pPr>
            <w:r w:rsidRPr="00A43BA8">
              <w:t>Datum:</w:t>
            </w:r>
          </w:p>
          <w:p w14:paraId="6D79A345" w14:textId="778A9A0A" w:rsidR="00A14AAF" w:rsidRPr="006C6880" w:rsidRDefault="00B155EC" w:rsidP="00181122">
            <w:pPr>
              <w:pStyle w:val="02Eingabe2"/>
            </w:pPr>
            <w:r>
              <w:t>22.05.2021</w:t>
            </w:r>
          </w:p>
        </w:tc>
        <w:tc>
          <w:tcPr>
            <w:tcW w:w="1250" w:type="pct"/>
            <w:noWrap/>
            <w:vAlign w:val="center"/>
          </w:tcPr>
          <w:p w14:paraId="6E7978C3" w14:textId="77777777" w:rsidR="004F161E" w:rsidRPr="00A43BA8" w:rsidRDefault="004F161E" w:rsidP="001E112B">
            <w:pPr>
              <w:pStyle w:val="05berschrift1"/>
            </w:pPr>
            <w:r w:rsidRPr="00A43BA8">
              <w:t>Zeit:</w:t>
            </w:r>
          </w:p>
          <w:p w14:paraId="451AC3DB" w14:textId="25BC7650" w:rsidR="00586B31" w:rsidRPr="00181122" w:rsidRDefault="008411ED" w:rsidP="00181122">
            <w:pPr>
              <w:pStyle w:val="02Eingabe2"/>
            </w:pPr>
            <w:r>
              <w:t>20:00 – 22:00</w:t>
            </w:r>
          </w:p>
        </w:tc>
      </w:tr>
      <w:tr w:rsidR="00EB2EE6" w:rsidRPr="00B155EC" w14:paraId="3E238A1E" w14:textId="77777777" w:rsidTr="00DE43B2">
        <w:trPr>
          <w:trHeight w:val="42"/>
        </w:trPr>
        <w:tc>
          <w:tcPr>
            <w:tcW w:w="2500" w:type="pct"/>
            <w:noWrap/>
            <w:vAlign w:val="center"/>
          </w:tcPr>
          <w:p w14:paraId="4206E0A0" w14:textId="77777777" w:rsidR="004F161E" w:rsidRPr="00A43BA8" w:rsidRDefault="004F161E" w:rsidP="001E112B">
            <w:pPr>
              <w:pStyle w:val="05berschrift1"/>
            </w:pPr>
            <w:r w:rsidRPr="00A43BA8">
              <w:t>Ort:</w:t>
            </w:r>
          </w:p>
          <w:p w14:paraId="1CE42F05" w14:textId="2E97F100" w:rsidR="00586B31" w:rsidRPr="006C6880" w:rsidRDefault="00B155EC" w:rsidP="00181122">
            <w:pPr>
              <w:pStyle w:val="02Eingabe2"/>
            </w:pPr>
            <w:r>
              <w:t>Wiese Lagergelände / nördlicher Wald (siehe Foto)</w:t>
            </w:r>
          </w:p>
        </w:tc>
        <w:tc>
          <w:tcPr>
            <w:tcW w:w="2500" w:type="pct"/>
            <w:gridSpan w:val="2"/>
            <w:noWrap/>
            <w:vAlign w:val="center"/>
          </w:tcPr>
          <w:p w14:paraId="78ECA4EF" w14:textId="77777777" w:rsidR="004F161E" w:rsidRPr="00A43BA8" w:rsidRDefault="004F161E" w:rsidP="001E112B">
            <w:pPr>
              <w:pStyle w:val="05berschrift1"/>
            </w:pPr>
            <w:r w:rsidRPr="00A43BA8">
              <w:t>Blockverantwortlich</w:t>
            </w:r>
            <w:r w:rsidR="006C4AD7">
              <w:t>e(r)</w:t>
            </w:r>
            <w:r w:rsidRPr="00A43BA8">
              <w:t>:</w:t>
            </w:r>
          </w:p>
          <w:p w14:paraId="29806806" w14:textId="3042ACE2" w:rsidR="004F161E" w:rsidRPr="00B155EC" w:rsidRDefault="00B155EC" w:rsidP="00181122">
            <w:pPr>
              <w:pStyle w:val="02Eingabe2"/>
            </w:pPr>
            <w:r w:rsidRPr="00B155EC">
              <w:t>Fabian Wydler v/o Adler</w:t>
            </w:r>
          </w:p>
        </w:tc>
      </w:tr>
      <w:tr w:rsidR="007C7091" w:rsidRPr="00A43BA8" w14:paraId="0E0328C7" w14:textId="77777777" w:rsidTr="00DE43B2">
        <w:trPr>
          <w:trHeight w:val="42"/>
        </w:trPr>
        <w:tc>
          <w:tcPr>
            <w:tcW w:w="5000" w:type="pct"/>
            <w:gridSpan w:val="3"/>
            <w:noWrap/>
            <w:vAlign w:val="center"/>
          </w:tcPr>
          <w:p w14:paraId="747675DD" w14:textId="77777777" w:rsidR="007C7091" w:rsidRDefault="006422E7" w:rsidP="001E112B">
            <w:pPr>
              <w:pStyle w:val="05berschrift1"/>
            </w:pPr>
            <w:r>
              <w:t>Themenbereich:</w:t>
            </w:r>
          </w:p>
          <w:p w14:paraId="7F949EBC" w14:textId="77777777" w:rsidR="004C14A8" w:rsidRPr="004C14A8" w:rsidRDefault="004C14A8" w:rsidP="004C14A8">
            <w:pPr>
              <w:pStyle w:val="01Eingabe1"/>
              <w:rPr>
                <w:sz w:val="20"/>
              </w:rPr>
            </w:pPr>
            <w:r>
              <w:rPr>
                <w:sz w:val="20"/>
              </w:rPr>
              <w:t>[</w:t>
            </w:r>
            <w:r w:rsidRPr="004C14A8">
              <w:rPr>
                <w:sz w:val="20"/>
              </w:rPr>
              <w:t>] Unterwegs sein (Wanderungen; Schneeschuhtouren; Touren mit Velo, Bike, Inline-Skates usw.)</w:t>
            </w:r>
          </w:p>
          <w:p w14:paraId="039A9174" w14:textId="77777777" w:rsidR="004C14A8" w:rsidRPr="004C14A8" w:rsidRDefault="004C14A8" w:rsidP="004C14A8">
            <w:pPr>
              <w:pStyle w:val="01Eingabe1"/>
              <w:rPr>
                <w:sz w:val="20"/>
              </w:rPr>
            </w:pPr>
            <w:r w:rsidRPr="004C14A8">
              <w:rPr>
                <w:sz w:val="20"/>
              </w:rPr>
              <w:t>[] Sport (Ballspiele, Trendsportarten, andere Sportarten usw.)</w:t>
            </w:r>
          </w:p>
          <w:p w14:paraId="5BCACC0E" w14:textId="1A66BBF5" w:rsidR="006422E7" w:rsidRPr="007C7091" w:rsidRDefault="004C14A8" w:rsidP="004C14A8">
            <w:pPr>
              <w:pStyle w:val="01Eingabe1"/>
            </w:pPr>
            <w:r w:rsidRPr="004C14A8">
              <w:rPr>
                <w:sz w:val="20"/>
              </w:rPr>
              <w:t>[</w:t>
            </w:r>
            <w:r w:rsidR="00695D8E">
              <w:rPr>
                <w:sz w:val="20"/>
              </w:rPr>
              <w:t>x</w:t>
            </w:r>
            <w:r w:rsidRPr="004C14A8">
              <w:rPr>
                <w:sz w:val="20"/>
              </w:rPr>
              <w:t>] Spiel (Spiel- oder Sportturniere, Geländespiele, Spielfest, freies Spiel, Gruppenspiele, Kämpfen und Raufen usw.)</w:t>
            </w:r>
          </w:p>
        </w:tc>
      </w:tr>
    </w:tbl>
    <w:p w14:paraId="2A401F27" w14:textId="77777777" w:rsidR="004F161E" w:rsidRPr="00A43BA8" w:rsidRDefault="004F161E" w:rsidP="00D750AB">
      <w:pPr>
        <w:pStyle w:val="01Eingabe1"/>
      </w:pP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761"/>
        <w:gridCol w:w="7644"/>
        <w:gridCol w:w="1798"/>
      </w:tblGrid>
      <w:tr w:rsidR="001543EB" w:rsidRPr="00A43BA8" w14:paraId="790FDD01" w14:textId="77777777" w:rsidTr="00DE43B2">
        <w:trPr>
          <w:trHeight w:val="210"/>
        </w:trPr>
        <w:tc>
          <w:tcPr>
            <w:tcW w:w="5000" w:type="pct"/>
            <w:gridSpan w:val="3"/>
          </w:tcPr>
          <w:p w14:paraId="78F7F23B" w14:textId="77777777" w:rsidR="001543EB" w:rsidRPr="00A43BA8" w:rsidRDefault="001543EB" w:rsidP="001E112B">
            <w:pPr>
              <w:pStyle w:val="05berschrift1"/>
            </w:pPr>
            <w:r w:rsidRPr="00A43BA8">
              <w:t>Blockziel:</w:t>
            </w:r>
          </w:p>
          <w:p w14:paraId="44E84BCD" w14:textId="0AB1146E" w:rsidR="00CA77FF" w:rsidRDefault="00CA77FF" w:rsidP="00CA77FF">
            <w:pPr>
              <w:pStyle w:val="03Aufzhlung"/>
            </w:pPr>
            <w:r>
              <w:t>Die TNs lernen verschiedene Hinweise zu kombinieren.</w:t>
            </w:r>
          </w:p>
          <w:p w14:paraId="46696B0B" w14:textId="4F6E4428" w:rsidR="00CD4BC4" w:rsidRDefault="00CD4BC4" w:rsidP="00CA77FF">
            <w:pPr>
              <w:pStyle w:val="03Aufzhlung"/>
            </w:pPr>
            <w:r>
              <w:t>Die TNs fördern das strategische Denken.</w:t>
            </w:r>
          </w:p>
          <w:p w14:paraId="1EB0C45A" w14:textId="5517BCC1" w:rsidR="00CA77FF" w:rsidRDefault="00CA77FF" w:rsidP="00CA77FF">
            <w:pPr>
              <w:pStyle w:val="03Aufzhlung"/>
            </w:pPr>
            <w:r>
              <w:t xml:space="preserve">Die TNs </w:t>
            </w:r>
            <w:r w:rsidR="00CD4BC4">
              <w:t>lernen im Team zu agieren,</w:t>
            </w:r>
          </w:p>
          <w:p w14:paraId="57B5B8F5" w14:textId="4E293FFE" w:rsidR="00CA77FF" w:rsidRDefault="00CA77FF" w:rsidP="00CA77FF">
            <w:pPr>
              <w:pStyle w:val="03Aufzhlung"/>
            </w:pPr>
            <w:r>
              <w:t>Die TNs lernen eine neue Spielform kennen.</w:t>
            </w:r>
          </w:p>
          <w:p w14:paraId="26B29E57" w14:textId="2F241A40" w:rsidR="00CA77FF" w:rsidRDefault="00CA77FF" w:rsidP="00CA77FF">
            <w:pPr>
              <w:pStyle w:val="03Aufzhlung"/>
            </w:pPr>
            <w:r>
              <w:t>Die TNs stellen so viele Silbermünzen wie möglich her.</w:t>
            </w:r>
          </w:p>
          <w:p w14:paraId="46B71790" w14:textId="77777777" w:rsidR="00DE43B2" w:rsidRPr="001E112B" w:rsidRDefault="00DE43B2" w:rsidP="00DE43B2">
            <w:pPr>
              <w:pStyle w:val="01Eingabe1"/>
            </w:pPr>
          </w:p>
        </w:tc>
      </w:tr>
      <w:tr w:rsidR="004365CF" w:rsidRPr="00A43BA8" w14:paraId="7B4E7314" w14:textId="77777777" w:rsidTr="00DE43B2">
        <w:trPr>
          <w:trHeight w:val="42"/>
        </w:trPr>
        <w:tc>
          <w:tcPr>
            <w:tcW w:w="417" w:type="pct"/>
          </w:tcPr>
          <w:p w14:paraId="709E6C91" w14:textId="77777777" w:rsidR="001F7DB7" w:rsidRPr="0012614A" w:rsidRDefault="001543EB" w:rsidP="001E112B">
            <w:pPr>
              <w:pStyle w:val="05berschrift1"/>
            </w:pPr>
            <w:r>
              <w:t>Zeit</w:t>
            </w:r>
            <w:r w:rsidR="00B95620">
              <w:t>:</w:t>
            </w:r>
          </w:p>
        </w:tc>
        <w:tc>
          <w:tcPr>
            <w:tcW w:w="3790" w:type="pct"/>
          </w:tcPr>
          <w:p w14:paraId="08B7E499" w14:textId="77777777" w:rsidR="001543EB" w:rsidRPr="001543EB" w:rsidRDefault="001543EB" w:rsidP="001E112B">
            <w:pPr>
              <w:pStyle w:val="05berschrift1"/>
            </w:pPr>
            <w:r>
              <w:t>Programm</w:t>
            </w:r>
            <w:r w:rsidR="00B95620">
              <w:t>:</w:t>
            </w:r>
          </w:p>
        </w:tc>
        <w:tc>
          <w:tcPr>
            <w:tcW w:w="793" w:type="pct"/>
          </w:tcPr>
          <w:p w14:paraId="11C9870B" w14:textId="77777777" w:rsidR="001F7DB7" w:rsidRPr="00A43BA8" w:rsidRDefault="0030516F" w:rsidP="001E112B">
            <w:pPr>
              <w:pStyle w:val="05berschrift1"/>
            </w:pPr>
            <w:r>
              <w:t>v</w:t>
            </w:r>
            <w:r w:rsidR="001543EB" w:rsidRPr="007874DA">
              <w:t>erantwortlich</w:t>
            </w:r>
            <w:r w:rsidR="00B95620">
              <w:t>:</w:t>
            </w:r>
          </w:p>
        </w:tc>
      </w:tr>
      <w:tr w:rsidR="001543EB" w:rsidRPr="00A43BA8" w14:paraId="43271C0F" w14:textId="77777777" w:rsidTr="004C14A8">
        <w:trPr>
          <w:trHeight w:val="794"/>
        </w:trPr>
        <w:tc>
          <w:tcPr>
            <w:tcW w:w="417" w:type="pct"/>
          </w:tcPr>
          <w:p w14:paraId="0BA1CE6A" w14:textId="4CACD9A6" w:rsidR="001543EB" w:rsidRPr="00A43BA8" w:rsidRDefault="00E47780" w:rsidP="000E7309">
            <w:pPr>
              <w:pStyle w:val="01Eingabe1"/>
            </w:pPr>
            <w:r>
              <w:t>15 min</w:t>
            </w:r>
          </w:p>
        </w:tc>
        <w:tc>
          <w:tcPr>
            <w:tcW w:w="3790" w:type="pct"/>
          </w:tcPr>
          <w:p w14:paraId="59786DA1" w14:textId="77777777" w:rsidR="001543EB" w:rsidRDefault="001543EB" w:rsidP="001E112B">
            <w:pPr>
              <w:pStyle w:val="05berschrift1"/>
            </w:pPr>
            <w:r>
              <w:t>Einstieg:</w:t>
            </w:r>
          </w:p>
          <w:p w14:paraId="1F997605" w14:textId="77777777" w:rsidR="00294A25" w:rsidRDefault="00294A25" w:rsidP="00B155EC">
            <w:pPr>
              <w:pStyle w:val="01Eingabe1"/>
            </w:pPr>
          </w:p>
          <w:p w14:paraId="492F421E" w14:textId="77777777" w:rsidR="00B155EC" w:rsidRDefault="00B155EC" w:rsidP="00294A25">
            <w:pPr>
              <w:pStyle w:val="05berschrift1"/>
            </w:pPr>
            <w:r>
              <w:t>Ablauf</w:t>
            </w:r>
          </w:p>
          <w:p w14:paraId="14CDE088" w14:textId="77777777" w:rsidR="000E2250" w:rsidRDefault="00B155EC" w:rsidP="00B155EC">
            <w:pPr>
              <w:pStyle w:val="01Eingabe1"/>
            </w:pPr>
            <w:r>
              <w:t>Die TNs werden in zwei Gruppen eingeteilt</w:t>
            </w:r>
            <w:r w:rsidR="000E2250">
              <w:t>, anschliessend wird das Spiel erklärt.</w:t>
            </w:r>
          </w:p>
          <w:p w14:paraId="574624B3" w14:textId="77777777" w:rsidR="000E2250" w:rsidRDefault="000E2250" w:rsidP="00B155EC">
            <w:pPr>
              <w:pStyle w:val="01Eingabe1"/>
            </w:pPr>
          </w:p>
          <w:p w14:paraId="0FD68D3C" w14:textId="392B9028" w:rsidR="001543EB" w:rsidRDefault="00B155EC" w:rsidP="00B155EC">
            <w:pPr>
              <w:pStyle w:val="01Eingabe1"/>
            </w:pPr>
            <w:r>
              <w:t>Das Geländespiel beruht auf dem Spielprinzip des Brettspieles Siedler von Catan. Die TNs müssen Rohstoffe erarbeiten, von denen sie sich die Materialien kaufen können, die sie für die Herstellung der Silbermünzen benötigen.</w:t>
            </w:r>
          </w:p>
          <w:p w14:paraId="7C12B15F" w14:textId="55754B4C" w:rsidR="00B155EC" w:rsidRPr="001E112B" w:rsidRDefault="00B155EC" w:rsidP="00B155EC">
            <w:pPr>
              <w:pStyle w:val="01Eingabe1"/>
            </w:pPr>
          </w:p>
        </w:tc>
        <w:tc>
          <w:tcPr>
            <w:tcW w:w="793" w:type="pct"/>
          </w:tcPr>
          <w:p w14:paraId="742B7B53" w14:textId="2C24A051" w:rsidR="001543EB" w:rsidRPr="007874DA" w:rsidRDefault="00294A25" w:rsidP="000E7309">
            <w:pPr>
              <w:pStyle w:val="01Eingabe1"/>
            </w:pPr>
            <w:r>
              <w:t>Adler</w:t>
            </w:r>
          </w:p>
        </w:tc>
      </w:tr>
      <w:tr w:rsidR="004365CF" w:rsidRPr="00A43BA8" w14:paraId="438227BD" w14:textId="77777777" w:rsidTr="00390156">
        <w:trPr>
          <w:trHeight w:val="1701"/>
        </w:trPr>
        <w:tc>
          <w:tcPr>
            <w:tcW w:w="417" w:type="pct"/>
          </w:tcPr>
          <w:p w14:paraId="4E6C3D7F" w14:textId="77777777" w:rsidR="001F7DB7" w:rsidRPr="00A43BA8" w:rsidRDefault="001F7DB7" w:rsidP="000E7309">
            <w:pPr>
              <w:pStyle w:val="01Eingabe1"/>
            </w:pPr>
          </w:p>
        </w:tc>
        <w:tc>
          <w:tcPr>
            <w:tcW w:w="3790" w:type="pct"/>
          </w:tcPr>
          <w:p w14:paraId="29800702" w14:textId="77777777" w:rsidR="001F7DB7" w:rsidRDefault="004365CF" w:rsidP="001E112B">
            <w:pPr>
              <w:pStyle w:val="05berschrift1"/>
            </w:pPr>
            <w:r w:rsidRPr="00A43BA8">
              <w:t>Hauptteil:</w:t>
            </w:r>
          </w:p>
          <w:p w14:paraId="103A8E50" w14:textId="77777777" w:rsidR="00B155EC" w:rsidRDefault="00B155EC" w:rsidP="00B155EC">
            <w:pPr>
              <w:pStyle w:val="01Eingabe1"/>
            </w:pPr>
          </w:p>
          <w:p w14:paraId="6F1F2F76" w14:textId="77777777" w:rsidR="00B155EC" w:rsidRDefault="00B155EC" w:rsidP="00294A25">
            <w:pPr>
              <w:pStyle w:val="05berschrift1"/>
            </w:pPr>
            <w:r>
              <w:t>Gelände</w:t>
            </w:r>
          </w:p>
          <w:p w14:paraId="1A6CAAB2" w14:textId="15A6D7C5" w:rsidR="00B155EC" w:rsidRDefault="00B155EC" w:rsidP="00B155EC">
            <w:pPr>
              <w:pStyle w:val="01Eingabe1"/>
            </w:pPr>
            <w:r>
              <w:t>Es wird ein grosses, weitläufiges Gelände benötigt, welches nicht zu übersichtlich ist. Die Wiese des Lagerplatzes, sowie ein Abschnitt im nördlichen Waldstück bieten gute Voraussetzungen, um dieses Geländespiel durchzuführen:</w:t>
            </w:r>
          </w:p>
          <w:p w14:paraId="3CB0705E" w14:textId="57D38AC8" w:rsidR="00B155EC" w:rsidRDefault="00B155EC" w:rsidP="00B155EC">
            <w:pPr>
              <w:pStyle w:val="01Eingabe1"/>
            </w:pPr>
          </w:p>
          <w:p w14:paraId="6980032E" w14:textId="7D0737BF" w:rsidR="00B155EC" w:rsidRDefault="00B155EC" w:rsidP="00B155EC">
            <w:pPr>
              <w:pStyle w:val="01Eingabe1"/>
            </w:pPr>
            <w:r>
              <w:rPr>
                <w:noProof/>
              </w:rPr>
              <w:lastRenderedPageBreak/>
              <w:drawing>
                <wp:inline distT="0" distB="0" distL="0" distR="0" wp14:anchorId="18F29E57" wp14:editId="614EB749">
                  <wp:extent cx="4710112" cy="385330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4187" cy="3881186"/>
                          </a:xfrm>
                          <a:prstGeom prst="rect">
                            <a:avLst/>
                          </a:prstGeom>
                        </pic:spPr>
                      </pic:pic>
                    </a:graphicData>
                  </a:graphic>
                </wp:inline>
              </w:drawing>
            </w:r>
          </w:p>
          <w:p w14:paraId="55DD26A2" w14:textId="77777777" w:rsidR="00B155EC" w:rsidRDefault="00B155EC" w:rsidP="00B155EC">
            <w:pPr>
              <w:pStyle w:val="01Eingabe1"/>
            </w:pPr>
          </w:p>
          <w:p w14:paraId="202008FE" w14:textId="12B3E592" w:rsidR="00B155EC" w:rsidRDefault="00B155EC" w:rsidP="00B155EC">
            <w:pPr>
              <w:pStyle w:val="01Eingabe1"/>
            </w:pPr>
            <w:r>
              <w:t>Zuerst richtet sich jede</w:t>
            </w:r>
            <w:r w:rsidR="00294A25">
              <w:t xml:space="preserve"> Gruppe</w:t>
            </w:r>
            <w:r>
              <w:t xml:space="preserve"> eine </w:t>
            </w:r>
            <w:r w:rsidR="00695D8E">
              <w:t>Silbermünzen-W</w:t>
            </w:r>
            <w:r>
              <w:t xml:space="preserve">erkstatt ein. Dort ist der Treffpunkt der </w:t>
            </w:r>
            <w:r w:rsidR="00294A25">
              <w:t>Gruppen</w:t>
            </w:r>
            <w:r>
              <w:t xml:space="preserve">, an dieser Stelle werden die Materialien gelagert und die </w:t>
            </w:r>
            <w:r w:rsidR="00695D8E">
              <w:t>Silbermünzen</w:t>
            </w:r>
            <w:r>
              <w:t xml:space="preserve"> hergestellt. Diese Werkstatt sollte ca. 1×1 m gross und mit Absperrband gekennzeichnet sein. Die Werkstätten dürfen nur von de</w:t>
            </w:r>
            <w:r w:rsidR="00294A25">
              <w:t>r</w:t>
            </w:r>
            <w:r>
              <w:t xml:space="preserve"> eigenen</w:t>
            </w:r>
            <w:r w:rsidR="00294A25">
              <w:t xml:space="preserve"> Gruppe </w:t>
            </w:r>
            <w:r>
              <w:t>betreten werden.</w:t>
            </w:r>
          </w:p>
          <w:p w14:paraId="76CC243A" w14:textId="77777777" w:rsidR="00B155EC" w:rsidRDefault="00B155EC" w:rsidP="00B155EC">
            <w:pPr>
              <w:pStyle w:val="01Eingabe1"/>
            </w:pPr>
          </w:p>
          <w:p w14:paraId="5C63D7B2" w14:textId="77777777" w:rsidR="00294A25" w:rsidRPr="00294A25" w:rsidRDefault="00294A25" w:rsidP="00294A25">
            <w:pPr>
              <w:pStyle w:val="05berschrift1"/>
            </w:pPr>
            <w:r w:rsidRPr="00294A25">
              <w:t>Posten</w:t>
            </w:r>
          </w:p>
          <w:p w14:paraId="1096AEB9" w14:textId="7258C2D7" w:rsidR="00B155EC" w:rsidRDefault="00294A25" w:rsidP="00B155EC">
            <w:pPr>
              <w:pStyle w:val="01Eingabe1"/>
            </w:pPr>
            <w:r>
              <w:t>Es gibt fünf Posten, welche</w:t>
            </w:r>
            <w:r w:rsidR="00B155EC">
              <w:t xml:space="preserve"> gleichmässig über das </w:t>
            </w:r>
            <w:r>
              <w:t xml:space="preserve">ganze </w:t>
            </w:r>
            <w:r w:rsidR="00B155EC">
              <w:t xml:space="preserve">Gelände verteilt sind. An diesen </w:t>
            </w:r>
            <w:r>
              <w:t>Posten</w:t>
            </w:r>
            <w:r w:rsidR="00B155EC">
              <w:t xml:space="preserve"> müssen die </w:t>
            </w:r>
            <w:r>
              <w:t>TNs</w:t>
            </w:r>
            <w:r w:rsidR="00B155EC">
              <w:t xml:space="preserve"> Aufgaben erfüllen, um dafür Rohstoffe zu erlangen. Die Rohstoffe sind kleine Kärtchen, auf denen steht, um welchen Rohstoff es sich handelt. Solche Rohstoffkarten müssen in genügender Anzahl vorhanden sein.</w:t>
            </w:r>
            <w:r>
              <w:t xml:space="preserve"> Da wir zu wenige Leiter sind, sind die Posten unbesetzt. Da die TNs jedoch immer als komplette Gruppe unterwegs sind und von je einem Leiter begleitet werden, </w:t>
            </w:r>
            <w:r w:rsidR="00580DCF">
              <w:t>sind sie immer beaufsichtigt. Die Leiter sind verantwortlich dafür, dass die Posten fair absolviert werden.</w:t>
            </w:r>
          </w:p>
          <w:p w14:paraId="7FB9A72D" w14:textId="77777777" w:rsidR="00B155EC" w:rsidRDefault="00B155EC" w:rsidP="00B155EC">
            <w:pPr>
              <w:pStyle w:val="01Eingabe1"/>
            </w:pPr>
          </w:p>
          <w:p w14:paraId="559E609D" w14:textId="77777777" w:rsidR="00294A25" w:rsidRPr="00294A25" w:rsidRDefault="00294A25" w:rsidP="00294A25">
            <w:pPr>
              <w:pStyle w:val="05berschrift1"/>
            </w:pPr>
            <w:r w:rsidRPr="00294A25">
              <w:t>Händler</w:t>
            </w:r>
          </w:p>
          <w:p w14:paraId="104F5D7D" w14:textId="42DFAB64" w:rsidR="00B155EC" w:rsidRDefault="00B155EC" w:rsidP="00B155EC">
            <w:pPr>
              <w:pStyle w:val="01Eingabe1"/>
            </w:pPr>
            <w:r>
              <w:t xml:space="preserve">Auf dem Gelände sind </w:t>
            </w:r>
            <w:r w:rsidR="00294A25">
              <w:t>zwei</w:t>
            </w:r>
            <w:r>
              <w:t xml:space="preserve"> fliegende Händler unterwegs, bei denen die </w:t>
            </w:r>
            <w:r w:rsidR="0084605F">
              <w:t>TNs</w:t>
            </w:r>
            <w:r>
              <w:t xml:space="preserve"> die Materialien kaufen, die sie für die Herstellung der Hinkelsteine brauchen. Bezahlt wird mit den Rohstoffkarten. Ein Händler ist der Gips</w:t>
            </w:r>
            <w:r w:rsidR="0084605F">
              <w:t xml:space="preserve">- und </w:t>
            </w:r>
            <w:r>
              <w:t xml:space="preserve">Wasserhändler und ein </w:t>
            </w:r>
            <w:r w:rsidR="0084605F">
              <w:t>zweiter</w:t>
            </w:r>
            <w:r>
              <w:t xml:space="preserve"> Händler ist der Werkzeughändler.</w:t>
            </w:r>
          </w:p>
          <w:p w14:paraId="4FC24CDD" w14:textId="77777777" w:rsidR="00B155EC" w:rsidRDefault="00B155EC" w:rsidP="00B155EC">
            <w:pPr>
              <w:pStyle w:val="01Eingabe1"/>
            </w:pPr>
          </w:p>
          <w:p w14:paraId="548D9B8F" w14:textId="463B63DE" w:rsidR="00B155EC" w:rsidRDefault="00B155EC" w:rsidP="00B155EC">
            <w:pPr>
              <w:pStyle w:val="01Eingabe1"/>
            </w:pPr>
            <w:r>
              <w:t xml:space="preserve">Die </w:t>
            </w:r>
            <w:r w:rsidR="00294A25">
              <w:t>TNs</w:t>
            </w:r>
            <w:r>
              <w:t xml:space="preserve"> gehen </w:t>
            </w:r>
            <w:r w:rsidR="00294A25">
              <w:t xml:space="preserve">nun jeweils als komplette Gruppe </w:t>
            </w:r>
            <w:r>
              <w:t xml:space="preserve">an </w:t>
            </w:r>
            <w:r w:rsidR="00294A25">
              <w:t>die Posten</w:t>
            </w:r>
            <w:r>
              <w:t xml:space="preserve"> und erfüllen dort Aufgaben. Wenn die Aufgabe erfüllt ist, erhält </w:t>
            </w:r>
            <w:r w:rsidR="00294A25">
              <w:t xml:space="preserve">sie </w:t>
            </w:r>
            <w:r>
              <w:t>einen Rohstoff und muss d</w:t>
            </w:r>
            <w:r w:rsidR="0084605F">
              <w:t xml:space="preserve">en Posten </w:t>
            </w:r>
            <w:r>
              <w:t>verlassen. Es darf also kein</w:t>
            </w:r>
            <w:r w:rsidR="00294A25">
              <w:t>e Gruppe</w:t>
            </w:r>
            <w:r>
              <w:t xml:space="preserve"> Spieler mehrmals hintereinander die gleiche Station besuchen. Er muss erst zu einer anderen Station gehen, erst dann kann er wieder zu der Station zurückkommen.</w:t>
            </w:r>
          </w:p>
          <w:p w14:paraId="5795AE51" w14:textId="3A1899AE" w:rsidR="00B155EC" w:rsidRDefault="00B155EC" w:rsidP="00B155EC">
            <w:pPr>
              <w:pStyle w:val="01Eingabe1"/>
            </w:pPr>
          </w:p>
          <w:p w14:paraId="5CCC716A" w14:textId="77777777" w:rsidR="00E47780" w:rsidRDefault="00E47780" w:rsidP="00B155EC">
            <w:pPr>
              <w:pStyle w:val="01Eingabe1"/>
            </w:pPr>
          </w:p>
          <w:p w14:paraId="394EDC91" w14:textId="77777777" w:rsidR="00CC570F" w:rsidRDefault="00CC570F" w:rsidP="00EA44DC">
            <w:pPr>
              <w:pStyle w:val="05berschrift1"/>
            </w:pPr>
            <w:r>
              <w:lastRenderedPageBreak/>
              <w:t>Station «Knappen-Ausbildung»:</w:t>
            </w:r>
          </w:p>
          <w:p w14:paraId="18C9B856" w14:textId="6C49DA91" w:rsidR="00CC570F" w:rsidRDefault="0028735B" w:rsidP="00CC570F">
            <w:pPr>
              <w:pStyle w:val="01Eingabe1"/>
            </w:pPr>
            <w:r w:rsidRPr="0028735B">
              <w:t>I</w:t>
            </w:r>
            <w:r>
              <w:t xml:space="preserve">m Mittelalter waren bei den Rittern nebst dem Schwert und dem Speer </w:t>
            </w:r>
            <w:r w:rsidRPr="0028735B">
              <w:t>Pfeil und Bogen</w:t>
            </w:r>
            <w:r>
              <w:t xml:space="preserve"> beliebte Waffen.</w:t>
            </w:r>
            <w:r w:rsidR="00361B29">
              <w:t xml:space="preserve"> Die Technik damit musste geübt werden, hierfür wurde zu trainingszwecken auf Zielscheiben geschossen.</w:t>
            </w:r>
          </w:p>
          <w:p w14:paraId="6852D161" w14:textId="77777777" w:rsidR="00361B29" w:rsidRDefault="00361B29" w:rsidP="00CC570F">
            <w:pPr>
              <w:pStyle w:val="01Eingabe1"/>
            </w:pPr>
          </w:p>
          <w:p w14:paraId="0DB169A0" w14:textId="5ED6D996" w:rsidR="00CC570F" w:rsidRDefault="00CC570F" w:rsidP="00CC570F">
            <w:pPr>
              <w:pStyle w:val="03Aufzhlung"/>
            </w:pPr>
            <w:r>
              <w:t xml:space="preserve">Aufgabe: </w:t>
            </w:r>
            <w:r w:rsidR="00361B29">
              <w:t>Zielschiessen</w:t>
            </w:r>
          </w:p>
          <w:p w14:paraId="6A2DE34F" w14:textId="77777777" w:rsidR="00CC570F" w:rsidRDefault="00CC570F" w:rsidP="00CC570F">
            <w:pPr>
              <w:pStyle w:val="01Eingabe1"/>
            </w:pPr>
          </w:p>
          <w:p w14:paraId="7D7632C6" w14:textId="2F22F2C8" w:rsidR="00CC570F" w:rsidRDefault="00CC570F" w:rsidP="00CC570F">
            <w:pPr>
              <w:pStyle w:val="03Aufzhlung"/>
            </w:pPr>
            <w:r>
              <w:t xml:space="preserve">Material: </w:t>
            </w:r>
            <w:r w:rsidR="00361B29">
              <w:t>Dartpfeile, Zielscheiben</w:t>
            </w:r>
          </w:p>
          <w:p w14:paraId="3A86D768" w14:textId="77777777" w:rsidR="00CC570F" w:rsidRDefault="00CC570F" w:rsidP="00CC570F">
            <w:pPr>
              <w:pStyle w:val="01Eingabe1"/>
            </w:pPr>
          </w:p>
          <w:p w14:paraId="15D4CFB7" w14:textId="6EF00825" w:rsidR="00CC570F" w:rsidRDefault="00361B29" w:rsidP="00CC570F">
            <w:pPr>
              <w:pStyle w:val="01Eingabe1"/>
            </w:pPr>
            <w:r w:rsidRPr="00361B29">
              <w:t>Ei</w:t>
            </w:r>
            <w:r>
              <w:t xml:space="preserve">ne Styropor-Zielscheibe </w:t>
            </w:r>
            <w:r w:rsidRPr="00361B29">
              <w:t xml:space="preserve">wird in einiger Entfernung von einer Ziellinie aufgestellt. Die TNs haben nun die Aufgabe, während einer gewissen Zeit </w:t>
            </w:r>
            <w:r>
              <w:t>mittels Dartpfeile auf die Scheibe zu schiessen</w:t>
            </w:r>
            <w:r w:rsidRPr="00361B29">
              <w:t xml:space="preserve">. Wenn während dieser Zeit mindestens ein </w:t>
            </w:r>
            <w:r>
              <w:t xml:space="preserve">Treffer gelandet wird, erhält </w:t>
            </w:r>
            <w:r w:rsidRPr="00361B29">
              <w:t xml:space="preserve">jeder TN eine </w:t>
            </w:r>
            <w:r>
              <w:t>Erz</w:t>
            </w:r>
            <w:r w:rsidRPr="00361B29">
              <w:t xml:space="preserve">-Rohstoffkarte. wenn mindestens fünf </w:t>
            </w:r>
            <w:r>
              <w:t>Treffer gelandet wurden</w:t>
            </w:r>
            <w:r w:rsidRPr="00361B29">
              <w:t xml:space="preserve">, erhält er sogar zwei </w:t>
            </w:r>
            <w:r>
              <w:t>Rohstoffkarten</w:t>
            </w:r>
            <w:r w:rsidRPr="00361B29">
              <w:t>.</w:t>
            </w:r>
          </w:p>
          <w:p w14:paraId="5F2636AF" w14:textId="77777777" w:rsidR="00CC570F" w:rsidRDefault="00CC570F" w:rsidP="00CC570F">
            <w:pPr>
              <w:pStyle w:val="01Eingabe1"/>
            </w:pPr>
          </w:p>
          <w:p w14:paraId="244D2C73" w14:textId="159DBB46" w:rsidR="00B155EC" w:rsidRDefault="007D7849" w:rsidP="00EA44DC">
            <w:pPr>
              <w:pStyle w:val="05berschrift1"/>
            </w:pPr>
            <w:r>
              <w:t xml:space="preserve">Station </w:t>
            </w:r>
            <w:r w:rsidR="00A37909">
              <w:t>«</w:t>
            </w:r>
            <w:r w:rsidR="00EA44DC">
              <w:t>Druide</w:t>
            </w:r>
            <w:r w:rsidR="00A37909">
              <w:t>»</w:t>
            </w:r>
            <w:r>
              <w:t>:</w:t>
            </w:r>
          </w:p>
          <w:p w14:paraId="3FAEF525" w14:textId="57C15585" w:rsidR="00B155EC" w:rsidRDefault="007D7849" w:rsidP="00B155EC">
            <w:pPr>
              <w:pStyle w:val="01Eingabe1"/>
            </w:pPr>
            <w:r>
              <w:t xml:space="preserve">Druiden waren im Mittelalter weitverbreitet. Sie verbrachten </w:t>
            </w:r>
            <w:r w:rsidR="00B155EC">
              <w:t xml:space="preserve">die meiste Zeit des Tages damit, mit </w:t>
            </w:r>
            <w:r>
              <w:t>ihrer</w:t>
            </w:r>
            <w:r w:rsidR="00B155EC">
              <w:t xml:space="preserve"> Sichel Misteln zu schneiden. Diese Misteln und andere Zutaten mischt</w:t>
            </w:r>
            <w:r>
              <w:t>en sie dann zu leckeren Tränken.</w:t>
            </w:r>
          </w:p>
          <w:p w14:paraId="35FF5D37" w14:textId="77777777" w:rsidR="00B155EC" w:rsidRDefault="00B155EC" w:rsidP="00B155EC">
            <w:pPr>
              <w:pStyle w:val="01Eingabe1"/>
            </w:pPr>
          </w:p>
          <w:p w14:paraId="20A7D97B" w14:textId="77777777" w:rsidR="00B155EC" w:rsidRDefault="00B155EC" w:rsidP="007D7849">
            <w:pPr>
              <w:pStyle w:val="03Aufzhlung"/>
            </w:pPr>
            <w:r>
              <w:t>Aufgabe: Wassertransport</w:t>
            </w:r>
          </w:p>
          <w:p w14:paraId="624EF6A2" w14:textId="77777777" w:rsidR="00B155EC" w:rsidRDefault="00B155EC" w:rsidP="007D7849">
            <w:pPr>
              <w:pStyle w:val="01Eingabe1"/>
            </w:pPr>
          </w:p>
          <w:p w14:paraId="0A58927A" w14:textId="7FE7DE04" w:rsidR="00B155EC" w:rsidRDefault="00B155EC" w:rsidP="007D7849">
            <w:pPr>
              <w:pStyle w:val="03Aufzhlung"/>
            </w:pPr>
            <w:r>
              <w:t>Material: 2</w:t>
            </w:r>
            <w:r w:rsidR="00BC6048">
              <w:t>x</w:t>
            </w:r>
            <w:r>
              <w:t xml:space="preserve"> </w:t>
            </w:r>
            <w:r w:rsidR="00BC6048">
              <w:t>Kochtopf</w:t>
            </w:r>
            <w:r>
              <w:t>, Kelle, Wasser</w:t>
            </w:r>
          </w:p>
          <w:p w14:paraId="02F7FBD6" w14:textId="77777777" w:rsidR="00B155EC" w:rsidRDefault="00B155EC" w:rsidP="00B155EC">
            <w:pPr>
              <w:pStyle w:val="01Eingabe1"/>
            </w:pPr>
          </w:p>
          <w:p w14:paraId="7E84E5FA" w14:textId="343F6A90" w:rsidR="00B155EC" w:rsidRDefault="00B155EC" w:rsidP="00B155EC">
            <w:pPr>
              <w:pStyle w:val="01Eingabe1"/>
            </w:pPr>
            <w:r>
              <w:t xml:space="preserve">Im Abstand von ca. zehn Metern stehen zwei </w:t>
            </w:r>
            <w:r w:rsidR="00BC6048">
              <w:t>Töpfe,</w:t>
            </w:r>
            <w:r>
              <w:t xml:space="preserve"> in einem befindet sich Wasser (Zaubertrank). Die Aufgabe besteht darin, mit einer Kelle das Wasser aus dem einen Gefäss in das andere Gefäss zu transportieren.</w:t>
            </w:r>
          </w:p>
          <w:p w14:paraId="4B77B297" w14:textId="77777777" w:rsidR="00B155EC" w:rsidRDefault="00B155EC" w:rsidP="00B155EC">
            <w:pPr>
              <w:pStyle w:val="01Eingabe1"/>
            </w:pPr>
          </w:p>
          <w:p w14:paraId="4A0B24B2" w14:textId="72E6B1C2" w:rsidR="00B155EC" w:rsidRDefault="00B155EC" w:rsidP="00B155EC">
            <w:pPr>
              <w:pStyle w:val="01Eingabe1"/>
            </w:pPr>
            <w:r>
              <w:t>Wenn das geschafft ist, erhält der Spieler eine Mistel</w:t>
            </w:r>
            <w:r w:rsidR="00CC570F">
              <w:t>-Rohstoffkarte</w:t>
            </w:r>
            <w:r>
              <w:t>.</w:t>
            </w:r>
          </w:p>
          <w:p w14:paraId="288B9256" w14:textId="77777777" w:rsidR="00B155EC" w:rsidRDefault="00B155EC" w:rsidP="00B155EC">
            <w:pPr>
              <w:pStyle w:val="01Eingabe1"/>
            </w:pPr>
          </w:p>
          <w:p w14:paraId="7CD2707B" w14:textId="29429A7F" w:rsidR="00B155EC" w:rsidRPr="00484D66" w:rsidRDefault="00A37909" w:rsidP="00484D66">
            <w:pPr>
              <w:pStyle w:val="05berschrift1"/>
            </w:pPr>
            <w:r>
              <w:t>Station «</w:t>
            </w:r>
            <w:r w:rsidR="00EA44DC">
              <w:t>Zimmermann</w:t>
            </w:r>
            <w:r>
              <w:t>»:</w:t>
            </w:r>
          </w:p>
          <w:p w14:paraId="0AAD20AF" w14:textId="3089FB01" w:rsidR="00B155EC" w:rsidRDefault="00A37909" w:rsidP="00B155EC">
            <w:pPr>
              <w:pStyle w:val="01Eingabe1"/>
            </w:pPr>
            <w:r w:rsidRPr="00A37909">
              <w:t xml:space="preserve">Durch die </w:t>
            </w:r>
            <w:r>
              <w:t xml:space="preserve">Erbauung von grossen Ritterburgen wurde </w:t>
            </w:r>
            <w:r w:rsidRPr="00A37909">
              <w:t>der Zimmermann</w:t>
            </w:r>
            <w:r>
              <w:t xml:space="preserve"> im Mittelalter unentbehrlich.</w:t>
            </w:r>
          </w:p>
          <w:p w14:paraId="386F2756" w14:textId="77777777" w:rsidR="00A37909" w:rsidRDefault="00A37909" w:rsidP="00B155EC">
            <w:pPr>
              <w:pStyle w:val="01Eingabe1"/>
            </w:pPr>
          </w:p>
          <w:p w14:paraId="2ECB9ECF" w14:textId="77777777" w:rsidR="00B155EC" w:rsidRDefault="00B155EC" w:rsidP="00A37909">
            <w:pPr>
              <w:pStyle w:val="03Aufzhlung"/>
            </w:pPr>
            <w:r>
              <w:t>Aufgabe: Holz sägen</w:t>
            </w:r>
          </w:p>
          <w:p w14:paraId="54983EBE" w14:textId="77777777" w:rsidR="00B155EC" w:rsidRDefault="00B155EC" w:rsidP="00A37909">
            <w:pPr>
              <w:pStyle w:val="01Eingabe1"/>
            </w:pPr>
          </w:p>
          <w:p w14:paraId="6FABED2A" w14:textId="2994D1FB" w:rsidR="00B155EC" w:rsidRDefault="00B155EC" w:rsidP="00A37909">
            <w:pPr>
              <w:pStyle w:val="03Aufzhlung"/>
            </w:pPr>
            <w:r>
              <w:t>Material: Äste</w:t>
            </w:r>
            <w:r w:rsidR="007C7738">
              <w:t xml:space="preserve">, </w:t>
            </w:r>
            <w:r>
              <w:t>Säge</w:t>
            </w:r>
          </w:p>
          <w:p w14:paraId="31B664E9" w14:textId="77777777" w:rsidR="00B155EC" w:rsidRDefault="00B155EC" w:rsidP="00B155EC">
            <w:pPr>
              <w:pStyle w:val="01Eingabe1"/>
            </w:pPr>
          </w:p>
          <w:p w14:paraId="3D4A13D7" w14:textId="399E195C" w:rsidR="00B155EC" w:rsidRDefault="00B155EC" w:rsidP="00B155EC">
            <w:pPr>
              <w:pStyle w:val="01Eingabe1"/>
            </w:pPr>
            <w:r>
              <w:t xml:space="preserve">Ein Ast liegt </w:t>
            </w:r>
            <w:r w:rsidR="00F06215">
              <w:t>bereit</w:t>
            </w:r>
            <w:r>
              <w:t xml:space="preserve"> und die </w:t>
            </w:r>
            <w:r w:rsidR="00484D66">
              <w:t>TNs</w:t>
            </w:r>
            <w:r>
              <w:t xml:space="preserve"> haben die Aufgabe, von diesem Ast ein Stück abzusägen. Wenn es sich um einen dünnen Ast handelt, müssen sie zwei Stücke absägen, um einen Rohstoff, einen Baumstamm, zu erhalten. Bei dickeren Ästen reicht es, wenn ein Stück abgesägt wird.</w:t>
            </w:r>
          </w:p>
          <w:p w14:paraId="5DE7E6BC" w14:textId="77777777" w:rsidR="00B155EC" w:rsidRDefault="00B155EC" w:rsidP="00B155EC">
            <w:pPr>
              <w:pStyle w:val="01Eingabe1"/>
            </w:pPr>
          </w:p>
          <w:p w14:paraId="248BAD04" w14:textId="77777777" w:rsidR="00B155EC" w:rsidRDefault="00B155EC" w:rsidP="00B155EC">
            <w:pPr>
              <w:pStyle w:val="01Eingabe1"/>
            </w:pPr>
            <w:r>
              <w:t>Achtung: Man muss darauf achten, dass die Äste in etwa gleich dick sind.</w:t>
            </w:r>
          </w:p>
          <w:p w14:paraId="1D792974" w14:textId="77777777" w:rsidR="00B155EC" w:rsidRDefault="00B155EC" w:rsidP="00B155EC">
            <w:pPr>
              <w:pStyle w:val="01Eingabe1"/>
            </w:pPr>
          </w:p>
          <w:p w14:paraId="4C38070E" w14:textId="0D4BE480" w:rsidR="00B155EC" w:rsidRDefault="00F06215" w:rsidP="00484D66">
            <w:pPr>
              <w:pStyle w:val="05berschrift1"/>
            </w:pPr>
            <w:r>
              <w:t>Station «</w:t>
            </w:r>
            <w:r w:rsidR="00484D66">
              <w:t>Fischer</w:t>
            </w:r>
            <w:r>
              <w:t>»:</w:t>
            </w:r>
          </w:p>
          <w:p w14:paraId="0A206FEB" w14:textId="5B07765E" w:rsidR="000D570D" w:rsidRPr="000D570D" w:rsidRDefault="000D570D" w:rsidP="000D570D">
            <w:r>
              <w:t xml:space="preserve">Fisch wurde im Mittelalter reichlich gegessen, er war eine beliebte </w:t>
            </w:r>
            <w:r w:rsidRPr="000D570D">
              <w:t xml:space="preserve">Ergänzung </w:t>
            </w:r>
            <w:r>
              <w:t>zu Fleisch und Gemüse</w:t>
            </w:r>
            <w:r w:rsidRPr="000D570D">
              <w:t>.</w:t>
            </w:r>
          </w:p>
          <w:p w14:paraId="1559A2C8" w14:textId="77777777" w:rsidR="00B155EC" w:rsidRDefault="00B155EC" w:rsidP="00B155EC">
            <w:pPr>
              <w:pStyle w:val="01Eingabe1"/>
            </w:pPr>
          </w:p>
          <w:p w14:paraId="2AC69259" w14:textId="2DAEAC73" w:rsidR="00B155EC" w:rsidRDefault="00B155EC" w:rsidP="00F06215">
            <w:pPr>
              <w:pStyle w:val="03Aufzhlung"/>
            </w:pPr>
            <w:r>
              <w:t xml:space="preserve">Aufgabe: </w:t>
            </w:r>
            <w:r w:rsidR="00484D66">
              <w:t>Fischen</w:t>
            </w:r>
          </w:p>
          <w:p w14:paraId="1EE922F2" w14:textId="77777777" w:rsidR="00B155EC" w:rsidRDefault="00B155EC" w:rsidP="00F06215">
            <w:pPr>
              <w:pStyle w:val="01Eingabe1"/>
            </w:pPr>
          </w:p>
          <w:p w14:paraId="70EE63BF" w14:textId="11554F90" w:rsidR="00B155EC" w:rsidRDefault="00B155EC" w:rsidP="00F06215">
            <w:pPr>
              <w:pStyle w:val="03Aufzhlung"/>
            </w:pPr>
            <w:r>
              <w:t xml:space="preserve">Material: </w:t>
            </w:r>
            <w:r w:rsidR="00EA44DC">
              <w:t>Holz</w:t>
            </w:r>
            <w:r>
              <w:t>fische</w:t>
            </w:r>
            <w:r w:rsidR="00EA44DC">
              <w:t>, Fischerruten</w:t>
            </w:r>
            <w:r w:rsidR="007C7738">
              <w:t>, Abwaschbecken</w:t>
            </w:r>
          </w:p>
          <w:p w14:paraId="04757B52" w14:textId="77777777" w:rsidR="00B155EC" w:rsidRDefault="00B155EC" w:rsidP="00B155EC">
            <w:pPr>
              <w:pStyle w:val="01Eingabe1"/>
            </w:pPr>
          </w:p>
          <w:p w14:paraId="2A089FAE" w14:textId="2B432369" w:rsidR="00B155EC" w:rsidRDefault="007C7738" w:rsidP="00B155EC">
            <w:pPr>
              <w:pStyle w:val="01Eingabe1"/>
            </w:pPr>
            <w:r>
              <w:t xml:space="preserve">Ein Abwaschbecken, gefüllt mit Holzfischen, </w:t>
            </w:r>
            <w:r w:rsidR="00B155EC">
              <w:t>wird in einiger Entfernung von einer Ziellinie aufgestellt</w:t>
            </w:r>
            <w:r>
              <w:t xml:space="preserve">. Die </w:t>
            </w:r>
            <w:r w:rsidR="000D570D">
              <w:t>TNs</w:t>
            </w:r>
            <w:r w:rsidR="00B155EC">
              <w:t xml:space="preserve"> haben </w:t>
            </w:r>
            <w:r>
              <w:t xml:space="preserve">nun </w:t>
            </w:r>
            <w:r w:rsidR="00B155EC">
              <w:t xml:space="preserve">die Aufgabe, </w:t>
            </w:r>
            <w:r>
              <w:t xml:space="preserve">während einer gewissen Zeit mittels einer Rute </w:t>
            </w:r>
            <w:r w:rsidR="00B155EC">
              <w:t xml:space="preserve">Fische </w:t>
            </w:r>
            <w:r w:rsidR="000D570D">
              <w:t>aus dem Becken</w:t>
            </w:r>
            <w:r w:rsidR="00B155EC">
              <w:t xml:space="preserve"> </w:t>
            </w:r>
            <w:r>
              <w:t>zu fischen</w:t>
            </w:r>
            <w:r w:rsidR="00B155EC">
              <w:t xml:space="preserve">. Wenn </w:t>
            </w:r>
            <w:r>
              <w:t xml:space="preserve">während dieser Zeit </w:t>
            </w:r>
            <w:r w:rsidR="00B155EC">
              <w:t xml:space="preserve">mindestens ein </w:t>
            </w:r>
            <w:r>
              <w:t>Fisch gefangen wurde</w:t>
            </w:r>
            <w:r w:rsidR="00B155EC">
              <w:t xml:space="preserve">, erhält </w:t>
            </w:r>
            <w:r>
              <w:t>je</w:t>
            </w:r>
            <w:r w:rsidR="00B155EC">
              <w:t xml:space="preserve">der </w:t>
            </w:r>
            <w:r w:rsidR="0084605F">
              <w:t>TN</w:t>
            </w:r>
            <w:r w:rsidR="00B155EC">
              <w:t xml:space="preserve"> ein</w:t>
            </w:r>
            <w:r w:rsidR="000D570D">
              <w:t xml:space="preserve">e </w:t>
            </w:r>
            <w:r w:rsidR="00B155EC">
              <w:t>Fisch</w:t>
            </w:r>
            <w:r w:rsidR="000D570D">
              <w:t>-Rohstoffkarte.</w:t>
            </w:r>
            <w:r w:rsidR="00B155EC">
              <w:t xml:space="preserve"> wenn mindestens fünf </w:t>
            </w:r>
            <w:r>
              <w:t>Fische gefangen wurde</w:t>
            </w:r>
            <w:r w:rsidR="00B155EC">
              <w:t>, erhält er sogar zwei Fische.</w:t>
            </w:r>
          </w:p>
          <w:p w14:paraId="27E2941A" w14:textId="77777777" w:rsidR="00B155EC" w:rsidRDefault="00B155EC" w:rsidP="00B155EC">
            <w:pPr>
              <w:pStyle w:val="01Eingabe1"/>
            </w:pPr>
          </w:p>
          <w:p w14:paraId="3A5884A2" w14:textId="1FFD3DEF" w:rsidR="00B155EC" w:rsidRDefault="00F06215" w:rsidP="00484D66">
            <w:pPr>
              <w:pStyle w:val="05berschrift1"/>
            </w:pPr>
            <w:r>
              <w:t>Station «</w:t>
            </w:r>
            <w:r w:rsidR="00484D66">
              <w:t>Schmied</w:t>
            </w:r>
            <w:r>
              <w:t>»:</w:t>
            </w:r>
          </w:p>
          <w:p w14:paraId="1FAAF839" w14:textId="15504118" w:rsidR="00B155EC" w:rsidRDefault="00F06215" w:rsidP="00B155EC">
            <w:pPr>
              <w:pStyle w:val="01Eingabe1"/>
            </w:pPr>
            <w:r w:rsidRPr="00F06215">
              <w:t>Im Mittelalter gehörte ein Schmied zu jeder Ritterburg. Er fertigte und reparierte Messer, Werkzeuge, Schlösser, Türbeschläge und andere nützliche Gegenstände aus Eisen.</w:t>
            </w:r>
          </w:p>
          <w:p w14:paraId="42DDF9FB" w14:textId="77777777" w:rsidR="00F06215" w:rsidRDefault="00F06215" w:rsidP="00B155EC">
            <w:pPr>
              <w:pStyle w:val="01Eingabe1"/>
            </w:pPr>
          </w:p>
          <w:p w14:paraId="7D0177BF" w14:textId="77777777" w:rsidR="00B155EC" w:rsidRDefault="00B155EC" w:rsidP="00F06215">
            <w:pPr>
              <w:pStyle w:val="03Aufzhlung"/>
            </w:pPr>
            <w:r>
              <w:t>Aufgabe: Nägel einschlagen</w:t>
            </w:r>
          </w:p>
          <w:p w14:paraId="3C5BE0CF" w14:textId="77777777" w:rsidR="00B155EC" w:rsidRDefault="00B155EC" w:rsidP="00F06215">
            <w:pPr>
              <w:pStyle w:val="01Eingabe1"/>
            </w:pPr>
          </w:p>
          <w:p w14:paraId="2BCC39F2" w14:textId="77777777" w:rsidR="00B155EC" w:rsidRDefault="00B155EC" w:rsidP="00F06215">
            <w:pPr>
              <w:pStyle w:val="03Aufzhlung"/>
            </w:pPr>
            <w:r>
              <w:t>Material: Balken, Nägel, Hammer</w:t>
            </w:r>
          </w:p>
          <w:p w14:paraId="54D7BD19" w14:textId="77777777" w:rsidR="00B155EC" w:rsidRDefault="00B155EC" w:rsidP="00B155EC">
            <w:pPr>
              <w:pStyle w:val="01Eingabe1"/>
            </w:pPr>
          </w:p>
          <w:p w14:paraId="737E4D28" w14:textId="66369053" w:rsidR="00B155EC" w:rsidRDefault="00B155EC" w:rsidP="00B155EC">
            <w:pPr>
              <w:pStyle w:val="01Eingabe1"/>
            </w:pPr>
            <w:r>
              <w:t xml:space="preserve">Die </w:t>
            </w:r>
            <w:r w:rsidR="007D7849">
              <w:t>TNs</w:t>
            </w:r>
            <w:r>
              <w:t xml:space="preserve"> haben die Aufgabe, in einen Balken Nägel einzuschlagen. Für drei eingeschlagene Nägel erhalten sie eine Rohstoff</w:t>
            </w:r>
            <w:r w:rsidR="00F567DC">
              <w:t>karte</w:t>
            </w:r>
            <w:r>
              <w:t>, nämlich einen Nagel.</w:t>
            </w:r>
          </w:p>
          <w:p w14:paraId="4F62F902" w14:textId="77777777" w:rsidR="00B155EC" w:rsidRDefault="00B155EC" w:rsidP="00B155EC">
            <w:pPr>
              <w:pStyle w:val="01Eingabe1"/>
            </w:pPr>
          </w:p>
          <w:p w14:paraId="22F796C6" w14:textId="77777777" w:rsidR="00B155EC" w:rsidRDefault="00B155EC" w:rsidP="00EA44DC">
            <w:pPr>
              <w:pStyle w:val="05berschrift1"/>
            </w:pPr>
            <w:r>
              <w:t>Die Händler</w:t>
            </w:r>
          </w:p>
          <w:p w14:paraId="0F5FE3A1" w14:textId="77777777" w:rsidR="00B155EC" w:rsidRDefault="00B155EC" w:rsidP="00B155EC">
            <w:pPr>
              <w:pStyle w:val="01Eingabe1"/>
            </w:pPr>
            <w:r>
              <w:t>Der Werkzeughändler hat folgende Werkzeuge dabei: Gipsbecher, Spachtel, Becher für den Wassertransport, Becher für den Gipstransport (die Becher sollten unterschiedliche Farben haben), Eimer zum Sammeln von Gips und Eimer zum Sammeln von Wasser.</w:t>
            </w:r>
          </w:p>
          <w:p w14:paraId="6CAC45B7" w14:textId="77777777" w:rsidR="00B155EC" w:rsidRDefault="00B155EC" w:rsidP="00B155EC">
            <w:pPr>
              <w:pStyle w:val="01Eingabe1"/>
            </w:pPr>
          </w:p>
          <w:p w14:paraId="27FB8075" w14:textId="0142D647" w:rsidR="00B155EC" w:rsidRDefault="00B155EC" w:rsidP="00B155EC">
            <w:pPr>
              <w:pStyle w:val="01Eingabe1"/>
            </w:pPr>
            <w:r>
              <w:t xml:space="preserve">Es reicht, wenn für jede Gruppe ein Gipsbecher, ein Spachtel und zwei Eimer vorhanden sind. Von den Bechern </w:t>
            </w:r>
            <w:r w:rsidR="00D30E78">
              <w:t xml:space="preserve">für den Transport </w:t>
            </w:r>
            <w:r>
              <w:t xml:space="preserve">sollte man mehrere bereithalten, damit </w:t>
            </w:r>
            <w:r w:rsidR="00D30E78">
              <w:t>jeder TN</w:t>
            </w:r>
            <w:r>
              <w:t xml:space="preserve"> </w:t>
            </w:r>
            <w:r w:rsidR="00D30E78">
              <w:t>etwas transportieren kann</w:t>
            </w:r>
            <w:r>
              <w:t>. Die Werkzeuge kosten alle gleich</w:t>
            </w:r>
            <w:r w:rsidR="00D30E78">
              <w:t xml:space="preserve"> viel</w:t>
            </w:r>
            <w:r>
              <w:t>, egal wie gross das Werkzeug ist.</w:t>
            </w:r>
          </w:p>
          <w:p w14:paraId="767BCF75" w14:textId="77777777" w:rsidR="00B155EC" w:rsidRDefault="00B155EC" w:rsidP="00B155EC">
            <w:pPr>
              <w:pStyle w:val="01Eingabe1"/>
            </w:pPr>
          </w:p>
          <w:p w14:paraId="06D2BC3C" w14:textId="70949724" w:rsidR="00B155EC" w:rsidRDefault="00B155EC" w:rsidP="00B155EC">
            <w:pPr>
              <w:pStyle w:val="01Eingabe1"/>
            </w:pPr>
            <w:r>
              <w:t>D</w:t>
            </w:r>
            <w:r w:rsidR="000D570D">
              <w:t>er zweite</w:t>
            </w:r>
            <w:r>
              <w:t xml:space="preserve"> Händler brauch</w:t>
            </w:r>
            <w:r w:rsidR="000D570D">
              <w:t>t</w:t>
            </w:r>
            <w:r>
              <w:t xml:space="preserve"> Wasser bzw. Gips</w:t>
            </w:r>
            <w:r w:rsidR="000D570D">
              <w:t xml:space="preserve"> (braucht es genügend!)</w:t>
            </w:r>
            <w:r w:rsidR="0028735B">
              <w:t>.</w:t>
            </w:r>
          </w:p>
          <w:p w14:paraId="5D8BFFAB" w14:textId="77777777" w:rsidR="00B155EC" w:rsidRDefault="00B155EC" w:rsidP="00B155EC">
            <w:pPr>
              <w:pStyle w:val="01Eingabe1"/>
            </w:pPr>
          </w:p>
          <w:p w14:paraId="5EDC33F6" w14:textId="51457489" w:rsidR="00B155EC" w:rsidRDefault="00B155EC" w:rsidP="00B155EC">
            <w:pPr>
              <w:pStyle w:val="01Eingabe1"/>
            </w:pPr>
            <w:r>
              <w:t>Die Händler verkaufen ihre Materialien für folgende Rohstoffe</w:t>
            </w:r>
            <w:r w:rsidR="0028735B">
              <w:t>:</w:t>
            </w:r>
          </w:p>
          <w:p w14:paraId="40C25356" w14:textId="120DDB0E" w:rsidR="00B155EC" w:rsidRDefault="00B155EC" w:rsidP="00B155EC">
            <w:pPr>
              <w:pStyle w:val="01Eingabe1"/>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36"/>
              <w:gridCol w:w="1236"/>
              <w:gridCol w:w="1237"/>
              <w:gridCol w:w="1236"/>
              <w:gridCol w:w="1236"/>
              <w:gridCol w:w="1237"/>
            </w:tblGrid>
            <w:tr w:rsidR="00D2622E" w:rsidRPr="00CC570F" w14:paraId="6BF95BA5" w14:textId="77777777" w:rsidTr="0028735B">
              <w:tc>
                <w:tcPr>
                  <w:tcW w:w="833" w:type="pct"/>
                  <w:shd w:val="clear" w:color="auto" w:fill="BFBFBF" w:themeFill="background1" w:themeFillShade="BF"/>
                  <w:vAlign w:val="center"/>
                  <w:hideMark/>
                </w:tcPr>
                <w:p w14:paraId="01D997A8" w14:textId="77777777" w:rsidR="00CC570F" w:rsidRPr="00CC570F" w:rsidRDefault="00CC570F" w:rsidP="00CC570F">
                  <w:pPr>
                    <w:pStyle w:val="01Eingabe1"/>
                  </w:pPr>
                </w:p>
              </w:tc>
              <w:tc>
                <w:tcPr>
                  <w:tcW w:w="833" w:type="pct"/>
                  <w:shd w:val="clear" w:color="auto" w:fill="BFBFBF" w:themeFill="background1" w:themeFillShade="BF"/>
                  <w:vAlign w:val="center"/>
                  <w:hideMark/>
                </w:tcPr>
                <w:p w14:paraId="139BB2AB" w14:textId="578D28D3" w:rsidR="00CC570F" w:rsidRPr="00CC570F" w:rsidRDefault="00CC570F" w:rsidP="00CC570F">
                  <w:pPr>
                    <w:pStyle w:val="01Eingabe1"/>
                  </w:pPr>
                  <w:r w:rsidRPr="00CC570F">
                    <w:t>Mistel</w:t>
                  </w:r>
                </w:p>
              </w:tc>
              <w:tc>
                <w:tcPr>
                  <w:tcW w:w="834" w:type="pct"/>
                  <w:shd w:val="clear" w:color="auto" w:fill="BFBFBF" w:themeFill="background1" w:themeFillShade="BF"/>
                  <w:vAlign w:val="center"/>
                  <w:hideMark/>
                </w:tcPr>
                <w:p w14:paraId="57220B29" w14:textId="7F077238" w:rsidR="00CC570F" w:rsidRPr="00CC570F" w:rsidRDefault="00CC570F" w:rsidP="00CC570F">
                  <w:pPr>
                    <w:pStyle w:val="01Eingabe1"/>
                  </w:pPr>
                  <w:r>
                    <w:t>Erz</w:t>
                  </w:r>
                </w:p>
              </w:tc>
              <w:tc>
                <w:tcPr>
                  <w:tcW w:w="833" w:type="pct"/>
                  <w:shd w:val="clear" w:color="auto" w:fill="BFBFBF" w:themeFill="background1" w:themeFillShade="BF"/>
                  <w:vAlign w:val="center"/>
                  <w:hideMark/>
                </w:tcPr>
                <w:p w14:paraId="501307D9" w14:textId="77777777" w:rsidR="00CC570F" w:rsidRPr="00CC570F" w:rsidRDefault="00CC570F" w:rsidP="00CC570F">
                  <w:pPr>
                    <w:pStyle w:val="01Eingabe1"/>
                  </w:pPr>
                  <w:r w:rsidRPr="00CC570F">
                    <w:t>Baumstamm</w:t>
                  </w:r>
                </w:p>
              </w:tc>
              <w:tc>
                <w:tcPr>
                  <w:tcW w:w="833" w:type="pct"/>
                  <w:shd w:val="clear" w:color="auto" w:fill="BFBFBF" w:themeFill="background1" w:themeFillShade="BF"/>
                  <w:vAlign w:val="center"/>
                  <w:hideMark/>
                </w:tcPr>
                <w:p w14:paraId="0520F583" w14:textId="27C26B4D" w:rsidR="00CC570F" w:rsidRPr="00CC570F" w:rsidRDefault="00CC570F" w:rsidP="00CC570F">
                  <w:pPr>
                    <w:pStyle w:val="01Eingabe1"/>
                  </w:pPr>
                  <w:r w:rsidRPr="00CC570F">
                    <w:t>Fisch</w:t>
                  </w:r>
                </w:p>
              </w:tc>
              <w:tc>
                <w:tcPr>
                  <w:tcW w:w="834" w:type="pct"/>
                  <w:shd w:val="clear" w:color="auto" w:fill="BFBFBF" w:themeFill="background1" w:themeFillShade="BF"/>
                  <w:vAlign w:val="center"/>
                  <w:hideMark/>
                </w:tcPr>
                <w:p w14:paraId="5C7768B9" w14:textId="77777777" w:rsidR="00CC570F" w:rsidRPr="00CC570F" w:rsidRDefault="00CC570F" w:rsidP="00CC570F">
                  <w:pPr>
                    <w:pStyle w:val="01Eingabe1"/>
                  </w:pPr>
                  <w:r w:rsidRPr="00CC570F">
                    <w:t>Nagel</w:t>
                  </w:r>
                </w:p>
              </w:tc>
            </w:tr>
            <w:tr w:rsidR="00CC570F" w:rsidRPr="00CC570F" w14:paraId="720DB07A" w14:textId="77777777" w:rsidTr="00CC570F">
              <w:tc>
                <w:tcPr>
                  <w:tcW w:w="833" w:type="pct"/>
                  <w:shd w:val="clear" w:color="auto" w:fill="FFFFFF"/>
                  <w:vAlign w:val="center"/>
                  <w:hideMark/>
                </w:tcPr>
                <w:p w14:paraId="583DABFF" w14:textId="46C47426" w:rsidR="00CC570F" w:rsidRPr="00CC570F" w:rsidRDefault="00CC570F" w:rsidP="00CC570F">
                  <w:pPr>
                    <w:pStyle w:val="01Eingabe1"/>
                  </w:pPr>
                  <w:r w:rsidRPr="00CC570F">
                    <w:t>Werkzeug</w:t>
                  </w:r>
                </w:p>
              </w:tc>
              <w:tc>
                <w:tcPr>
                  <w:tcW w:w="833" w:type="pct"/>
                  <w:shd w:val="clear" w:color="auto" w:fill="FFFFFF"/>
                  <w:vAlign w:val="center"/>
                  <w:hideMark/>
                </w:tcPr>
                <w:p w14:paraId="50FC3492" w14:textId="77777777" w:rsidR="00CC570F" w:rsidRPr="00CC570F" w:rsidRDefault="00CC570F" w:rsidP="00CC570F">
                  <w:pPr>
                    <w:pStyle w:val="01Eingabe1"/>
                  </w:pPr>
                  <w:r w:rsidRPr="00CC570F">
                    <w:t>1x</w:t>
                  </w:r>
                </w:p>
              </w:tc>
              <w:tc>
                <w:tcPr>
                  <w:tcW w:w="834" w:type="pct"/>
                  <w:shd w:val="clear" w:color="auto" w:fill="FFFFFF"/>
                  <w:vAlign w:val="center"/>
                  <w:hideMark/>
                </w:tcPr>
                <w:p w14:paraId="7679A432" w14:textId="77777777" w:rsidR="00CC570F" w:rsidRPr="00CC570F" w:rsidRDefault="00CC570F" w:rsidP="00CC570F">
                  <w:pPr>
                    <w:pStyle w:val="01Eingabe1"/>
                  </w:pPr>
                  <w:r w:rsidRPr="00CC570F">
                    <w:t>1x</w:t>
                  </w:r>
                </w:p>
              </w:tc>
              <w:tc>
                <w:tcPr>
                  <w:tcW w:w="833" w:type="pct"/>
                  <w:shd w:val="clear" w:color="auto" w:fill="FFFFFF"/>
                  <w:vAlign w:val="center"/>
                  <w:hideMark/>
                </w:tcPr>
                <w:p w14:paraId="339D063B" w14:textId="77777777" w:rsidR="00CC570F" w:rsidRPr="00CC570F" w:rsidRDefault="00CC570F" w:rsidP="00CC570F">
                  <w:pPr>
                    <w:pStyle w:val="01Eingabe1"/>
                  </w:pPr>
                  <w:r w:rsidRPr="00CC570F">
                    <w:t>1x</w:t>
                  </w:r>
                </w:p>
              </w:tc>
              <w:tc>
                <w:tcPr>
                  <w:tcW w:w="833" w:type="pct"/>
                  <w:shd w:val="clear" w:color="auto" w:fill="FFFFFF"/>
                  <w:vAlign w:val="center"/>
                  <w:hideMark/>
                </w:tcPr>
                <w:p w14:paraId="2A04C6D9" w14:textId="77777777" w:rsidR="00CC570F" w:rsidRPr="00CC570F" w:rsidRDefault="00CC570F" w:rsidP="00CC570F">
                  <w:pPr>
                    <w:pStyle w:val="01Eingabe1"/>
                  </w:pPr>
                  <w:r w:rsidRPr="00CC570F">
                    <w:t>2x</w:t>
                  </w:r>
                </w:p>
              </w:tc>
              <w:tc>
                <w:tcPr>
                  <w:tcW w:w="834" w:type="pct"/>
                  <w:shd w:val="clear" w:color="auto" w:fill="FFFFFF"/>
                  <w:vAlign w:val="center"/>
                  <w:hideMark/>
                </w:tcPr>
                <w:p w14:paraId="144D3C44" w14:textId="77777777" w:rsidR="00CC570F" w:rsidRPr="00CC570F" w:rsidRDefault="00CC570F" w:rsidP="00CC570F">
                  <w:pPr>
                    <w:pStyle w:val="01Eingabe1"/>
                  </w:pPr>
                  <w:r w:rsidRPr="00CC570F">
                    <w:t>1x</w:t>
                  </w:r>
                </w:p>
              </w:tc>
            </w:tr>
            <w:tr w:rsidR="00CC570F" w:rsidRPr="00CC570F" w14:paraId="5EE878DA" w14:textId="77777777" w:rsidTr="00CC570F">
              <w:tc>
                <w:tcPr>
                  <w:tcW w:w="833" w:type="pct"/>
                  <w:shd w:val="clear" w:color="auto" w:fill="FFFFFF"/>
                  <w:vAlign w:val="center"/>
                  <w:hideMark/>
                </w:tcPr>
                <w:p w14:paraId="123825DE" w14:textId="77777777" w:rsidR="00CC570F" w:rsidRPr="00CC570F" w:rsidRDefault="00CC570F" w:rsidP="00CC570F">
                  <w:pPr>
                    <w:pStyle w:val="01Eingabe1"/>
                  </w:pPr>
                  <w:r w:rsidRPr="00CC570F">
                    <w:t>Gips</w:t>
                  </w:r>
                </w:p>
                <w:p w14:paraId="0F117EB5" w14:textId="77777777" w:rsidR="00CC570F" w:rsidRPr="00CC570F" w:rsidRDefault="00CC570F" w:rsidP="00CC570F">
                  <w:pPr>
                    <w:pStyle w:val="01Eingabe1"/>
                  </w:pPr>
                  <w:r w:rsidRPr="00CC570F">
                    <w:t>Pro Becher</w:t>
                  </w:r>
                </w:p>
              </w:tc>
              <w:tc>
                <w:tcPr>
                  <w:tcW w:w="833" w:type="pct"/>
                  <w:shd w:val="clear" w:color="auto" w:fill="FFFFFF"/>
                  <w:vAlign w:val="center"/>
                  <w:hideMark/>
                </w:tcPr>
                <w:p w14:paraId="2D369D0D" w14:textId="77777777" w:rsidR="00CC570F" w:rsidRPr="00CC570F" w:rsidRDefault="00CC570F" w:rsidP="00CC570F">
                  <w:pPr>
                    <w:pStyle w:val="01Eingabe1"/>
                  </w:pPr>
                </w:p>
              </w:tc>
              <w:tc>
                <w:tcPr>
                  <w:tcW w:w="834" w:type="pct"/>
                  <w:shd w:val="clear" w:color="auto" w:fill="FFFFFF"/>
                  <w:vAlign w:val="center"/>
                  <w:hideMark/>
                </w:tcPr>
                <w:p w14:paraId="2333D783" w14:textId="77777777" w:rsidR="00CC570F" w:rsidRPr="00CC570F" w:rsidRDefault="00CC570F" w:rsidP="00CC570F">
                  <w:pPr>
                    <w:pStyle w:val="01Eingabe1"/>
                  </w:pPr>
                  <w:r w:rsidRPr="00CC570F">
                    <w:t>1x</w:t>
                  </w:r>
                </w:p>
              </w:tc>
              <w:tc>
                <w:tcPr>
                  <w:tcW w:w="833" w:type="pct"/>
                  <w:shd w:val="clear" w:color="auto" w:fill="FFFFFF"/>
                  <w:vAlign w:val="center"/>
                  <w:hideMark/>
                </w:tcPr>
                <w:p w14:paraId="16DF83A0" w14:textId="77777777" w:rsidR="00CC570F" w:rsidRPr="00CC570F" w:rsidRDefault="00CC570F" w:rsidP="00CC570F">
                  <w:pPr>
                    <w:pStyle w:val="01Eingabe1"/>
                  </w:pPr>
                  <w:r w:rsidRPr="00CC570F">
                    <w:t>1x</w:t>
                  </w:r>
                </w:p>
              </w:tc>
              <w:tc>
                <w:tcPr>
                  <w:tcW w:w="833" w:type="pct"/>
                  <w:shd w:val="clear" w:color="auto" w:fill="FFFFFF"/>
                  <w:vAlign w:val="center"/>
                  <w:hideMark/>
                </w:tcPr>
                <w:p w14:paraId="17C94C19" w14:textId="77777777" w:rsidR="00CC570F" w:rsidRPr="00CC570F" w:rsidRDefault="00CC570F" w:rsidP="00CC570F">
                  <w:pPr>
                    <w:pStyle w:val="01Eingabe1"/>
                  </w:pPr>
                </w:p>
              </w:tc>
              <w:tc>
                <w:tcPr>
                  <w:tcW w:w="834" w:type="pct"/>
                  <w:shd w:val="clear" w:color="auto" w:fill="FFFFFF"/>
                  <w:vAlign w:val="center"/>
                  <w:hideMark/>
                </w:tcPr>
                <w:p w14:paraId="20790CB0" w14:textId="77777777" w:rsidR="00CC570F" w:rsidRPr="00CC570F" w:rsidRDefault="00CC570F" w:rsidP="00CC570F">
                  <w:pPr>
                    <w:pStyle w:val="01Eingabe1"/>
                  </w:pPr>
                  <w:r w:rsidRPr="00CC570F">
                    <w:t>2x</w:t>
                  </w:r>
                </w:p>
              </w:tc>
            </w:tr>
            <w:tr w:rsidR="00CC570F" w:rsidRPr="00CC570F" w14:paraId="359BE323" w14:textId="77777777" w:rsidTr="00CC570F">
              <w:tc>
                <w:tcPr>
                  <w:tcW w:w="833" w:type="pct"/>
                  <w:shd w:val="clear" w:color="auto" w:fill="FFFFFF"/>
                  <w:vAlign w:val="center"/>
                  <w:hideMark/>
                </w:tcPr>
                <w:p w14:paraId="177136E3" w14:textId="77777777" w:rsidR="00CC570F" w:rsidRPr="00CC570F" w:rsidRDefault="00CC570F" w:rsidP="00CC570F">
                  <w:pPr>
                    <w:pStyle w:val="01Eingabe1"/>
                  </w:pPr>
                  <w:r w:rsidRPr="00CC570F">
                    <w:t>Wasser</w:t>
                  </w:r>
                </w:p>
                <w:p w14:paraId="6D536752" w14:textId="77777777" w:rsidR="00CC570F" w:rsidRPr="00CC570F" w:rsidRDefault="00CC570F" w:rsidP="00CC570F">
                  <w:pPr>
                    <w:pStyle w:val="01Eingabe1"/>
                  </w:pPr>
                  <w:r w:rsidRPr="00CC570F">
                    <w:t>Pro Becher</w:t>
                  </w:r>
                </w:p>
              </w:tc>
              <w:tc>
                <w:tcPr>
                  <w:tcW w:w="833" w:type="pct"/>
                  <w:shd w:val="clear" w:color="auto" w:fill="FFFFFF"/>
                  <w:vAlign w:val="center"/>
                  <w:hideMark/>
                </w:tcPr>
                <w:p w14:paraId="33AFB238" w14:textId="77777777" w:rsidR="00CC570F" w:rsidRPr="00CC570F" w:rsidRDefault="00CC570F" w:rsidP="00CC570F">
                  <w:pPr>
                    <w:pStyle w:val="01Eingabe1"/>
                  </w:pPr>
                  <w:r w:rsidRPr="00CC570F">
                    <w:t>2x</w:t>
                  </w:r>
                </w:p>
              </w:tc>
              <w:tc>
                <w:tcPr>
                  <w:tcW w:w="834" w:type="pct"/>
                  <w:shd w:val="clear" w:color="auto" w:fill="FFFFFF"/>
                  <w:vAlign w:val="center"/>
                  <w:hideMark/>
                </w:tcPr>
                <w:p w14:paraId="7654EAE1" w14:textId="77777777" w:rsidR="00CC570F" w:rsidRPr="00CC570F" w:rsidRDefault="00CC570F" w:rsidP="00CC570F">
                  <w:pPr>
                    <w:pStyle w:val="01Eingabe1"/>
                  </w:pPr>
                  <w:r w:rsidRPr="00CC570F">
                    <w:t>1x</w:t>
                  </w:r>
                </w:p>
              </w:tc>
              <w:tc>
                <w:tcPr>
                  <w:tcW w:w="833" w:type="pct"/>
                  <w:shd w:val="clear" w:color="auto" w:fill="FFFFFF"/>
                  <w:vAlign w:val="center"/>
                  <w:hideMark/>
                </w:tcPr>
                <w:p w14:paraId="32C3A017" w14:textId="77777777" w:rsidR="00CC570F" w:rsidRPr="00CC570F" w:rsidRDefault="00CC570F" w:rsidP="00CC570F">
                  <w:pPr>
                    <w:pStyle w:val="01Eingabe1"/>
                  </w:pPr>
                </w:p>
              </w:tc>
              <w:tc>
                <w:tcPr>
                  <w:tcW w:w="833" w:type="pct"/>
                  <w:shd w:val="clear" w:color="auto" w:fill="FFFFFF"/>
                  <w:vAlign w:val="center"/>
                  <w:hideMark/>
                </w:tcPr>
                <w:p w14:paraId="15E170FE" w14:textId="77777777" w:rsidR="00CC570F" w:rsidRPr="00CC570F" w:rsidRDefault="00CC570F" w:rsidP="00CC570F">
                  <w:pPr>
                    <w:pStyle w:val="01Eingabe1"/>
                  </w:pPr>
                  <w:r w:rsidRPr="00CC570F">
                    <w:t>2x</w:t>
                  </w:r>
                </w:p>
              </w:tc>
              <w:tc>
                <w:tcPr>
                  <w:tcW w:w="834" w:type="pct"/>
                  <w:shd w:val="clear" w:color="auto" w:fill="FFFFFF"/>
                  <w:vAlign w:val="center"/>
                  <w:hideMark/>
                </w:tcPr>
                <w:p w14:paraId="04B88390" w14:textId="77777777" w:rsidR="00CC570F" w:rsidRPr="00CC570F" w:rsidRDefault="00CC570F" w:rsidP="00CC570F">
                  <w:pPr>
                    <w:pStyle w:val="01Eingabe1"/>
                  </w:pPr>
                </w:p>
              </w:tc>
            </w:tr>
          </w:tbl>
          <w:p w14:paraId="2FE012FB" w14:textId="1D797538" w:rsidR="00B155EC" w:rsidRDefault="00B155EC" w:rsidP="00B155EC">
            <w:pPr>
              <w:pStyle w:val="01Eingabe1"/>
            </w:pPr>
          </w:p>
          <w:p w14:paraId="4244F436" w14:textId="6C2A65E8" w:rsidR="00B155EC" w:rsidRDefault="00EA44DC" w:rsidP="00EA44DC">
            <w:pPr>
              <w:pStyle w:val="05berschrift1"/>
            </w:pPr>
            <w:r>
              <w:t>Silbermünzen</w:t>
            </w:r>
          </w:p>
          <w:p w14:paraId="411BF814" w14:textId="77777777" w:rsidR="00EA44DC" w:rsidRDefault="00B155EC" w:rsidP="00B155EC">
            <w:pPr>
              <w:pStyle w:val="01Eingabe1"/>
            </w:pPr>
            <w:r>
              <w:t xml:space="preserve">Sobald die Gruppen genügend Material zusammen haben, können sie mit der Produktion </w:t>
            </w:r>
            <w:r w:rsidR="00EA44DC">
              <w:t xml:space="preserve">der Silbermünzen </w:t>
            </w:r>
            <w:r>
              <w:t xml:space="preserve">beginnen. Die </w:t>
            </w:r>
            <w:r w:rsidR="00EA44DC">
              <w:t xml:space="preserve">Münzen </w:t>
            </w:r>
            <w:r>
              <w:t xml:space="preserve">werden </w:t>
            </w:r>
            <w:r w:rsidR="00EA44DC">
              <w:t>folgendermassen hergestellt:</w:t>
            </w:r>
          </w:p>
          <w:p w14:paraId="1869B23A" w14:textId="77777777" w:rsidR="00EA44DC" w:rsidRDefault="00EA44DC" w:rsidP="00B155EC">
            <w:pPr>
              <w:pStyle w:val="01Eingabe1"/>
            </w:pPr>
          </w:p>
          <w:p w14:paraId="5F857B00" w14:textId="184C043E" w:rsidR="00EA44DC" w:rsidRDefault="00B155EC" w:rsidP="00EA44DC">
            <w:pPr>
              <w:pStyle w:val="03Aufzhlung"/>
            </w:pPr>
            <w:r>
              <w:t>Gips mit Wasser verrühr</w:t>
            </w:r>
            <w:r w:rsidR="00EA44DC">
              <w:t>en</w:t>
            </w:r>
          </w:p>
          <w:p w14:paraId="374B8ED9" w14:textId="1C17BF89" w:rsidR="00EA44DC" w:rsidRDefault="00EA44DC" w:rsidP="00EA44DC">
            <w:pPr>
              <w:pStyle w:val="03Aufzhlung"/>
            </w:pPr>
            <w:r>
              <w:t xml:space="preserve">Gips-Wasser-Gemisch in </w:t>
            </w:r>
            <w:proofErr w:type="spellStart"/>
            <w:r>
              <w:t>Guetzliform</w:t>
            </w:r>
            <w:proofErr w:type="spellEnd"/>
            <w:r>
              <w:t xml:space="preserve"> giessen</w:t>
            </w:r>
          </w:p>
          <w:p w14:paraId="45CB230A" w14:textId="0BDAFDD6" w:rsidR="00EA44DC" w:rsidRDefault="00EA44DC" w:rsidP="00EA44DC">
            <w:pPr>
              <w:pStyle w:val="03Aufzhlung"/>
            </w:pPr>
            <w:r>
              <w:t>Ein wenig aushärten lassen</w:t>
            </w:r>
          </w:p>
          <w:p w14:paraId="6B48BF86" w14:textId="49845853" w:rsidR="00EA44DC" w:rsidRDefault="00EA44DC" w:rsidP="00EA44DC">
            <w:pPr>
              <w:pStyle w:val="03Aufzhlung"/>
            </w:pPr>
            <w:r>
              <w:t>Münze prägen (Abdruck mit Krawattenring)</w:t>
            </w:r>
          </w:p>
          <w:p w14:paraId="2811ED20" w14:textId="77777777" w:rsidR="00EA44DC" w:rsidRDefault="00EA44DC" w:rsidP="00B155EC">
            <w:pPr>
              <w:pStyle w:val="01Eingabe1"/>
            </w:pPr>
          </w:p>
          <w:p w14:paraId="6A598AF7" w14:textId="7FC08263" w:rsidR="00B155EC" w:rsidRDefault="00B155EC" w:rsidP="00B155EC">
            <w:pPr>
              <w:pStyle w:val="01Eingabe1"/>
            </w:pPr>
            <w:r>
              <w:lastRenderedPageBreak/>
              <w:t xml:space="preserve">Eventuell muss man den </w:t>
            </w:r>
            <w:r w:rsidR="007974EE">
              <w:t>TNs</w:t>
            </w:r>
            <w:r>
              <w:t xml:space="preserve"> erst erklären, wie der Gips angerührt wird. Sie können </w:t>
            </w:r>
            <w:proofErr w:type="gramStart"/>
            <w:r>
              <w:t>natürlich auch</w:t>
            </w:r>
            <w:proofErr w:type="gramEnd"/>
            <w:r>
              <w:t xml:space="preserve"> erst einmal genügend Materialen eintauschen und am Schluss des Spieles </w:t>
            </w:r>
            <w:r w:rsidR="00EA44DC">
              <w:t>Münzen</w:t>
            </w:r>
            <w:r>
              <w:t xml:space="preserve"> herstellen. Hier können verschiedene Spieltaktiken entwickelt werden.</w:t>
            </w:r>
          </w:p>
          <w:p w14:paraId="08350D49" w14:textId="77777777" w:rsidR="00B155EC" w:rsidRDefault="00B155EC" w:rsidP="00B155EC">
            <w:pPr>
              <w:pStyle w:val="01Eingabe1"/>
            </w:pPr>
          </w:p>
          <w:p w14:paraId="2355F9C5" w14:textId="77777777" w:rsidR="00B155EC" w:rsidRDefault="00B155EC" w:rsidP="00EA44DC">
            <w:pPr>
              <w:pStyle w:val="05berschrift1"/>
            </w:pPr>
            <w:r>
              <w:t>Handel</w:t>
            </w:r>
          </w:p>
          <w:p w14:paraId="345BCF50" w14:textId="18FB3C6F" w:rsidR="00B155EC" w:rsidRDefault="00B155EC" w:rsidP="00B155EC">
            <w:pPr>
              <w:pStyle w:val="01Eingabe1"/>
            </w:pPr>
            <w:r>
              <w:t xml:space="preserve">Die </w:t>
            </w:r>
            <w:r w:rsidR="007974EE">
              <w:t>TNs</w:t>
            </w:r>
            <w:r>
              <w:t xml:space="preserve"> dürfen während des Spiels untereinander handeln. Dabei legen die beiden </w:t>
            </w:r>
            <w:r w:rsidR="000D570D">
              <w:t>Gruppen</w:t>
            </w:r>
            <w:r>
              <w:t xml:space="preserve"> den Tauschkurs selbst fest.</w:t>
            </w:r>
          </w:p>
          <w:p w14:paraId="2F999159" w14:textId="6F49ACB0" w:rsidR="001543EB" w:rsidRPr="001543EB" w:rsidRDefault="001543EB" w:rsidP="00B155EC">
            <w:pPr>
              <w:pStyle w:val="01Eingabe1"/>
            </w:pPr>
          </w:p>
        </w:tc>
        <w:tc>
          <w:tcPr>
            <w:tcW w:w="793" w:type="pct"/>
          </w:tcPr>
          <w:p w14:paraId="235D6799" w14:textId="77777777" w:rsidR="001F7DB7" w:rsidRDefault="00294A25" w:rsidP="000E7309">
            <w:pPr>
              <w:pStyle w:val="01Eingabe1"/>
            </w:pPr>
            <w:r>
              <w:lastRenderedPageBreak/>
              <w:t>Adler</w:t>
            </w:r>
          </w:p>
          <w:p w14:paraId="55F94E15" w14:textId="77777777" w:rsidR="0084605F" w:rsidRDefault="0084605F" w:rsidP="000E7309">
            <w:pPr>
              <w:pStyle w:val="01Eingabe1"/>
            </w:pPr>
          </w:p>
          <w:p w14:paraId="124D608F" w14:textId="77777777" w:rsidR="0084605F" w:rsidRDefault="0084605F" w:rsidP="000E7309">
            <w:pPr>
              <w:pStyle w:val="01Eingabe1"/>
            </w:pPr>
          </w:p>
          <w:p w14:paraId="297EDC70" w14:textId="77777777" w:rsidR="0084605F" w:rsidRDefault="0084605F" w:rsidP="000E7309">
            <w:pPr>
              <w:pStyle w:val="01Eingabe1"/>
            </w:pPr>
          </w:p>
          <w:p w14:paraId="3B67E92F" w14:textId="77777777" w:rsidR="0084605F" w:rsidRDefault="0084605F" w:rsidP="000E7309">
            <w:pPr>
              <w:pStyle w:val="01Eingabe1"/>
            </w:pPr>
          </w:p>
          <w:p w14:paraId="142DE91B" w14:textId="77777777" w:rsidR="0084605F" w:rsidRDefault="0084605F" w:rsidP="000E7309">
            <w:pPr>
              <w:pStyle w:val="01Eingabe1"/>
            </w:pPr>
          </w:p>
          <w:p w14:paraId="0083F71A" w14:textId="77777777" w:rsidR="0084605F" w:rsidRDefault="0084605F" w:rsidP="000E7309">
            <w:pPr>
              <w:pStyle w:val="01Eingabe1"/>
            </w:pPr>
          </w:p>
          <w:p w14:paraId="0341079D" w14:textId="77777777" w:rsidR="0084605F" w:rsidRDefault="0084605F" w:rsidP="000E7309">
            <w:pPr>
              <w:pStyle w:val="01Eingabe1"/>
            </w:pPr>
          </w:p>
          <w:p w14:paraId="1EAC6076" w14:textId="77777777" w:rsidR="0084605F" w:rsidRDefault="0084605F" w:rsidP="000E7309">
            <w:pPr>
              <w:pStyle w:val="01Eingabe1"/>
            </w:pPr>
          </w:p>
          <w:p w14:paraId="6FF27B1F" w14:textId="77777777" w:rsidR="0084605F" w:rsidRDefault="0084605F" w:rsidP="000E7309">
            <w:pPr>
              <w:pStyle w:val="01Eingabe1"/>
            </w:pPr>
          </w:p>
          <w:p w14:paraId="3BAD8835" w14:textId="77777777" w:rsidR="0084605F" w:rsidRDefault="0084605F" w:rsidP="000E7309">
            <w:pPr>
              <w:pStyle w:val="01Eingabe1"/>
            </w:pPr>
          </w:p>
          <w:p w14:paraId="753A75FD" w14:textId="77777777" w:rsidR="0084605F" w:rsidRDefault="0084605F" w:rsidP="000E7309">
            <w:pPr>
              <w:pStyle w:val="01Eingabe1"/>
            </w:pPr>
          </w:p>
          <w:p w14:paraId="060F51D7" w14:textId="77777777" w:rsidR="0084605F" w:rsidRDefault="0084605F" w:rsidP="000E7309">
            <w:pPr>
              <w:pStyle w:val="01Eingabe1"/>
            </w:pPr>
          </w:p>
          <w:p w14:paraId="2504BF7C" w14:textId="77777777" w:rsidR="0084605F" w:rsidRDefault="0084605F" w:rsidP="000E7309">
            <w:pPr>
              <w:pStyle w:val="01Eingabe1"/>
            </w:pPr>
          </w:p>
          <w:p w14:paraId="2F214BE0" w14:textId="77777777" w:rsidR="0084605F" w:rsidRDefault="0084605F" w:rsidP="000E7309">
            <w:pPr>
              <w:pStyle w:val="01Eingabe1"/>
            </w:pPr>
          </w:p>
          <w:p w14:paraId="6856FD29" w14:textId="77777777" w:rsidR="0084605F" w:rsidRDefault="0084605F" w:rsidP="000E7309">
            <w:pPr>
              <w:pStyle w:val="01Eingabe1"/>
            </w:pPr>
          </w:p>
          <w:p w14:paraId="2E00A4A1" w14:textId="77777777" w:rsidR="0084605F" w:rsidRDefault="0084605F" w:rsidP="000E7309">
            <w:pPr>
              <w:pStyle w:val="01Eingabe1"/>
            </w:pPr>
          </w:p>
          <w:p w14:paraId="67198B1E" w14:textId="77777777" w:rsidR="0084605F" w:rsidRDefault="0084605F" w:rsidP="000E7309">
            <w:pPr>
              <w:pStyle w:val="01Eingabe1"/>
            </w:pPr>
          </w:p>
          <w:p w14:paraId="0B664EF8" w14:textId="77777777" w:rsidR="0084605F" w:rsidRDefault="0084605F" w:rsidP="000E7309">
            <w:pPr>
              <w:pStyle w:val="01Eingabe1"/>
            </w:pPr>
          </w:p>
          <w:p w14:paraId="0EE34621" w14:textId="77777777" w:rsidR="0084605F" w:rsidRDefault="0084605F" w:rsidP="000E7309">
            <w:pPr>
              <w:pStyle w:val="01Eingabe1"/>
            </w:pPr>
          </w:p>
          <w:p w14:paraId="45E5F9BA" w14:textId="77777777" w:rsidR="0084605F" w:rsidRDefault="0084605F" w:rsidP="000E7309">
            <w:pPr>
              <w:pStyle w:val="01Eingabe1"/>
            </w:pPr>
          </w:p>
          <w:p w14:paraId="7716748E" w14:textId="77777777" w:rsidR="0084605F" w:rsidRDefault="0084605F" w:rsidP="000E7309">
            <w:pPr>
              <w:pStyle w:val="01Eingabe1"/>
            </w:pPr>
          </w:p>
          <w:p w14:paraId="297A23A7" w14:textId="77777777" w:rsidR="0084605F" w:rsidRDefault="0084605F" w:rsidP="000E7309">
            <w:pPr>
              <w:pStyle w:val="01Eingabe1"/>
            </w:pPr>
          </w:p>
          <w:p w14:paraId="70C5490F" w14:textId="77777777" w:rsidR="0084605F" w:rsidRDefault="0084605F" w:rsidP="000E7309">
            <w:pPr>
              <w:pStyle w:val="01Eingabe1"/>
            </w:pPr>
          </w:p>
          <w:p w14:paraId="5B92EF50" w14:textId="77777777" w:rsidR="0084605F" w:rsidRDefault="0084605F" w:rsidP="000E7309">
            <w:pPr>
              <w:pStyle w:val="01Eingabe1"/>
            </w:pPr>
          </w:p>
          <w:p w14:paraId="576D5632" w14:textId="77777777" w:rsidR="0084605F" w:rsidRDefault="0084605F" w:rsidP="000E7309">
            <w:pPr>
              <w:pStyle w:val="01Eingabe1"/>
            </w:pPr>
          </w:p>
          <w:p w14:paraId="021EA4C4" w14:textId="77777777" w:rsidR="0084605F" w:rsidRDefault="0084605F" w:rsidP="000E7309">
            <w:pPr>
              <w:pStyle w:val="01Eingabe1"/>
            </w:pPr>
          </w:p>
          <w:p w14:paraId="5D974EE0" w14:textId="77777777" w:rsidR="0084605F" w:rsidRDefault="0084605F" w:rsidP="000E7309">
            <w:pPr>
              <w:pStyle w:val="01Eingabe1"/>
            </w:pPr>
          </w:p>
          <w:p w14:paraId="42B19B95" w14:textId="77777777" w:rsidR="0084605F" w:rsidRDefault="0084605F" w:rsidP="000E7309">
            <w:pPr>
              <w:pStyle w:val="01Eingabe1"/>
            </w:pPr>
          </w:p>
          <w:p w14:paraId="506F5470" w14:textId="77777777" w:rsidR="0084605F" w:rsidRDefault="0084605F" w:rsidP="000E7309">
            <w:pPr>
              <w:pStyle w:val="01Eingabe1"/>
            </w:pPr>
          </w:p>
          <w:p w14:paraId="6254B892" w14:textId="77777777" w:rsidR="0084605F" w:rsidRDefault="0084605F" w:rsidP="000E7309">
            <w:pPr>
              <w:pStyle w:val="01Eingabe1"/>
            </w:pPr>
          </w:p>
          <w:p w14:paraId="2A6229C5" w14:textId="77777777" w:rsidR="0084605F" w:rsidRDefault="0084605F" w:rsidP="000E7309">
            <w:pPr>
              <w:pStyle w:val="01Eingabe1"/>
            </w:pPr>
          </w:p>
          <w:p w14:paraId="167CC34A" w14:textId="77777777" w:rsidR="0084605F" w:rsidRDefault="0084605F" w:rsidP="000E7309">
            <w:pPr>
              <w:pStyle w:val="01Eingabe1"/>
            </w:pPr>
          </w:p>
          <w:p w14:paraId="3C14532E" w14:textId="77777777" w:rsidR="0084605F" w:rsidRDefault="0084605F" w:rsidP="000E7309">
            <w:pPr>
              <w:pStyle w:val="01Eingabe1"/>
            </w:pPr>
          </w:p>
          <w:p w14:paraId="79342A19" w14:textId="77777777" w:rsidR="0084605F" w:rsidRDefault="0084605F" w:rsidP="000E7309">
            <w:pPr>
              <w:pStyle w:val="01Eingabe1"/>
            </w:pPr>
          </w:p>
          <w:p w14:paraId="7058956F" w14:textId="77777777" w:rsidR="0084605F" w:rsidRDefault="0084605F" w:rsidP="000E7309">
            <w:pPr>
              <w:pStyle w:val="01Eingabe1"/>
            </w:pPr>
          </w:p>
          <w:p w14:paraId="2187837B" w14:textId="77777777" w:rsidR="0084605F" w:rsidRDefault="0084605F" w:rsidP="000E7309">
            <w:pPr>
              <w:pStyle w:val="01Eingabe1"/>
            </w:pPr>
          </w:p>
          <w:p w14:paraId="30B649A1" w14:textId="23DA46DC" w:rsidR="0084605F" w:rsidRDefault="0084605F" w:rsidP="000E7309">
            <w:pPr>
              <w:pStyle w:val="01Eingabe1"/>
            </w:pPr>
          </w:p>
          <w:p w14:paraId="07DD2983" w14:textId="4A8E33EC" w:rsidR="00E47780" w:rsidRDefault="00E47780" w:rsidP="000E7309">
            <w:pPr>
              <w:pStyle w:val="01Eingabe1"/>
            </w:pPr>
          </w:p>
          <w:p w14:paraId="4C6ABA74" w14:textId="357FC630" w:rsidR="00E47780" w:rsidRDefault="00E47780" w:rsidP="000E7309">
            <w:pPr>
              <w:pStyle w:val="01Eingabe1"/>
            </w:pPr>
          </w:p>
          <w:p w14:paraId="01E2F54F" w14:textId="7AE99151" w:rsidR="00E47780" w:rsidRDefault="00E47780" w:rsidP="000E7309">
            <w:pPr>
              <w:pStyle w:val="01Eingabe1"/>
            </w:pPr>
          </w:p>
          <w:p w14:paraId="6D78C46A" w14:textId="4D140E51" w:rsidR="00E47780" w:rsidRDefault="00E47780" w:rsidP="000E7309">
            <w:pPr>
              <w:pStyle w:val="01Eingabe1"/>
            </w:pPr>
          </w:p>
          <w:p w14:paraId="1576245A" w14:textId="705D4BE3" w:rsidR="00E47780" w:rsidRDefault="00E47780" w:rsidP="000E7309">
            <w:pPr>
              <w:pStyle w:val="01Eingabe1"/>
            </w:pPr>
          </w:p>
          <w:p w14:paraId="46353056" w14:textId="018C2A3D" w:rsidR="00E47780" w:rsidRDefault="00E47780" w:rsidP="000E7309">
            <w:pPr>
              <w:pStyle w:val="01Eingabe1"/>
            </w:pPr>
          </w:p>
          <w:p w14:paraId="793D1536" w14:textId="3763BB85" w:rsidR="00E47780" w:rsidRDefault="00E47780" w:rsidP="000E7309">
            <w:pPr>
              <w:pStyle w:val="01Eingabe1"/>
            </w:pPr>
          </w:p>
          <w:p w14:paraId="081DA8EC" w14:textId="74E623C6" w:rsidR="00E47780" w:rsidRDefault="00E47780" w:rsidP="000E7309">
            <w:pPr>
              <w:pStyle w:val="01Eingabe1"/>
            </w:pPr>
          </w:p>
          <w:p w14:paraId="3BF74C0E" w14:textId="65CC7F39" w:rsidR="00E47780" w:rsidRDefault="00E47780" w:rsidP="000E7309">
            <w:pPr>
              <w:pStyle w:val="01Eingabe1"/>
            </w:pPr>
            <w:r>
              <w:t>Tweet / Shark</w:t>
            </w:r>
          </w:p>
          <w:p w14:paraId="02EAF61F" w14:textId="0AF0A6B5" w:rsidR="00E47780" w:rsidRDefault="00E47780" w:rsidP="000E7309">
            <w:pPr>
              <w:pStyle w:val="01Eingabe1"/>
            </w:pPr>
          </w:p>
          <w:p w14:paraId="4D381E02" w14:textId="7CE422A8" w:rsidR="00E47780" w:rsidRDefault="00E47780" w:rsidP="000E7309">
            <w:pPr>
              <w:pStyle w:val="01Eingabe1"/>
            </w:pPr>
          </w:p>
          <w:p w14:paraId="5712862F" w14:textId="7CB29C5A" w:rsidR="00E47780" w:rsidRDefault="00E47780" w:rsidP="000E7309">
            <w:pPr>
              <w:pStyle w:val="01Eingabe1"/>
            </w:pPr>
          </w:p>
          <w:p w14:paraId="6B251C62" w14:textId="09BEC6D4" w:rsidR="00E47780" w:rsidRDefault="00E47780" w:rsidP="000E7309">
            <w:pPr>
              <w:pStyle w:val="01Eingabe1"/>
            </w:pPr>
          </w:p>
          <w:p w14:paraId="76DE63CA" w14:textId="4CA7461A" w:rsidR="00E47780" w:rsidRDefault="00E47780" w:rsidP="000E7309">
            <w:pPr>
              <w:pStyle w:val="01Eingabe1"/>
            </w:pPr>
          </w:p>
          <w:p w14:paraId="483927E4" w14:textId="264EDA47" w:rsidR="00E47780" w:rsidRDefault="00E47780" w:rsidP="000E7309">
            <w:pPr>
              <w:pStyle w:val="01Eingabe1"/>
            </w:pPr>
            <w:r>
              <w:t>Tweet / Shark</w:t>
            </w:r>
          </w:p>
          <w:p w14:paraId="73D1380F" w14:textId="3C60976D" w:rsidR="00E47780" w:rsidRDefault="00E47780" w:rsidP="000E7309">
            <w:pPr>
              <w:pStyle w:val="01Eingabe1"/>
            </w:pPr>
          </w:p>
          <w:p w14:paraId="609E13BA" w14:textId="2B67AC53" w:rsidR="00E47780" w:rsidRDefault="00E47780" w:rsidP="000E7309">
            <w:pPr>
              <w:pStyle w:val="01Eingabe1"/>
            </w:pPr>
          </w:p>
          <w:p w14:paraId="434AB941" w14:textId="24B1C8EF" w:rsidR="00E47780" w:rsidRDefault="00E47780" w:rsidP="000E7309">
            <w:pPr>
              <w:pStyle w:val="01Eingabe1"/>
            </w:pPr>
          </w:p>
          <w:p w14:paraId="537635E4" w14:textId="78FE4716" w:rsidR="00E47780" w:rsidRDefault="00E47780" w:rsidP="000E7309">
            <w:pPr>
              <w:pStyle w:val="01Eingabe1"/>
            </w:pPr>
          </w:p>
          <w:p w14:paraId="4DFA2056" w14:textId="0FB75B23" w:rsidR="00E47780" w:rsidRDefault="00E47780" w:rsidP="000E7309">
            <w:pPr>
              <w:pStyle w:val="01Eingabe1"/>
            </w:pPr>
          </w:p>
          <w:p w14:paraId="083003AB" w14:textId="77777777" w:rsidR="00E47780" w:rsidRDefault="00E47780" w:rsidP="000E7309">
            <w:pPr>
              <w:pStyle w:val="01Eingabe1"/>
            </w:pPr>
          </w:p>
          <w:p w14:paraId="3B139471" w14:textId="77777777" w:rsidR="0084605F" w:rsidRDefault="0084605F" w:rsidP="000E7309">
            <w:pPr>
              <w:pStyle w:val="01Eingabe1"/>
            </w:pPr>
          </w:p>
          <w:p w14:paraId="24CC678F" w14:textId="77777777" w:rsidR="0084605F" w:rsidRDefault="0084605F" w:rsidP="000E7309">
            <w:pPr>
              <w:pStyle w:val="01Eingabe1"/>
            </w:pPr>
          </w:p>
          <w:p w14:paraId="3238067D" w14:textId="77777777" w:rsidR="0084605F" w:rsidRDefault="0084605F" w:rsidP="000E7309">
            <w:pPr>
              <w:pStyle w:val="01Eingabe1"/>
            </w:pPr>
          </w:p>
          <w:p w14:paraId="67386107" w14:textId="19A03659" w:rsidR="0084605F" w:rsidRDefault="0084605F" w:rsidP="000E7309">
            <w:pPr>
              <w:pStyle w:val="01Eingabe1"/>
            </w:pPr>
            <w:r>
              <w:t>Adler / Luchs</w:t>
            </w:r>
          </w:p>
          <w:p w14:paraId="0BFBD7F2" w14:textId="77777777" w:rsidR="0084605F" w:rsidRDefault="0084605F" w:rsidP="000E7309">
            <w:pPr>
              <w:pStyle w:val="01Eingabe1"/>
            </w:pPr>
          </w:p>
          <w:p w14:paraId="00C9CF36" w14:textId="77777777" w:rsidR="0084605F" w:rsidRDefault="0084605F" w:rsidP="000E7309">
            <w:pPr>
              <w:pStyle w:val="01Eingabe1"/>
            </w:pPr>
          </w:p>
          <w:p w14:paraId="13350558" w14:textId="77777777" w:rsidR="0084605F" w:rsidRDefault="0084605F" w:rsidP="000E7309">
            <w:pPr>
              <w:pStyle w:val="01Eingabe1"/>
            </w:pPr>
          </w:p>
          <w:p w14:paraId="437FFD6F" w14:textId="77777777" w:rsidR="0084605F" w:rsidRDefault="0084605F" w:rsidP="000E7309">
            <w:pPr>
              <w:pStyle w:val="01Eingabe1"/>
            </w:pPr>
          </w:p>
          <w:p w14:paraId="15DF4947" w14:textId="77777777" w:rsidR="0084605F" w:rsidRDefault="0084605F" w:rsidP="000E7309">
            <w:pPr>
              <w:pStyle w:val="01Eingabe1"/>
            </w:pPr>
          </w:p>
          <w:p w14:paraId="66634CB8" w14:textId="77777777" w:rsidR="0084605F" w:rsidRDefault="0084605F" w:rsidP="000E7309">
            <w:pPr>
              <w:pStyle w:val="01Eingabe1"/>
            </w:pPr>
          </w:p>
          <w:p w14:paraId="61D3DD84" w14:textId="77777777" w:rsidR="0084605F" w:rsidRDefault="0084605F" w:rsidP="000E7309">
            <w:pPr>
              <w:pStyle w:val="01Eingabe1"/>
            </w:pPr>
          </w:p>
          <w:p w14:paraId="6FD6C115" w14:textId="77777777" w:rsidR="0084605F" w:rsidRDefault="0084605F" w:rsidP="000E7309">
            <w:pPr>
              <w:pStyle w:val="01Eingabe1"/>
            </w:pPr>
          </w:p>
          <w:p w14:paraId="2C196B60" w14:textId="77777777" w:rsidR="0084605F" w:rsidRDefault="0084605F" w:rsidP="000E7309">
            <w:pPr>
              <w:pStyle w:val="01Eingabe1"/>
            </w:pPr>
          </w:p>
          <w:p w14:paraId="356DC9BC" w14:textId="77777777" w:rsidR="0084605F" w:rsidRDefault="0084605F" w:rsidP="000E7309">
            <w:pPr>
              <w:pStyle w:val="01Eingabe1"/>
            </w:pPr>
          </w:p>
          <w:p w14:paraId="05E5815E" w14:textId="77777777" w:rsidR="0084605F" w:rsidRDefault="0084605F" w:rsidP="000E7309">
            <w:pPr>
              <w:pStyle w:val="01Eingabe1"/>
            </w:pPr>
          </w:p>
          <w:p w14:paraId="3DAF3F1A" w14:textId="77777777" w:rsidR="0084605F" w:rsidRDefault="0084605F" w:rsidP="000E7309">
            <w:pPr>
              <w:pStyle w:val="01Eingabe1"/>
            </w:pPr>
          </w:p>
          <w:p w14:paraId="3A24A46A" w14:textId="77777777" w:rsidR="0084605F" w:rsidRDefault="0084605F" w:rsidP="000E7309">
            <w:pPr>
              <w:pStyle w:val="01Eingabe1"/>
            </w:pPr>
          </w:p>
          <w:p w14:paraId="44D2FFF7" w14:textId="77777777" w:rsidR="0084605F" w:rsidRDefault="0084605F" w:rsidP="000E7309">
            <w:pPr>
              <w:pStyle w:val="01Eingabe1"/>
            </w:pPr>
          </w:p>
          <w:p w14:paraId="750686AE" w14:textId="77777777" w:rsidR="0084605F" w:rsidRDefault="0084605F" w:rsidP="000E7309">
            <w:pPr>
              <w:pStyle w:val="01Eingabe1"/>
            </w:pPr>
          </w:p>
          <w:p w14:paraId="722DD140" w14:textId="77777777" w:rsidR="0084605F" w:rsidRDefault="0084605F" w:rsidP="000E7309">
            <w:pPr>
              <w:pStyle w:val="01Eingabe1"/>
            </w:pPr>
          </w:p>
          <w:p w14:paraId="35FD3CB6" w14:textId="77777777" w:rsidR="0084605F" w:rsidRDefault="0084605F" w:rsidP="000E7309">
            <w:pPr>
              <w:pStyle w:val="01Eingabe1"/>
            </w:pPr>
          </w:p>
          <w:p w14:paraId="0A87874B" w14:textId="77777777" w:rsidR="0084605F" w:rsidRDefault="0084605F" w:rsidP="000E7309">
            <w:pPr>
              <w:pStyle w:val="01Eingabe1"/>
            </w:pPr>
          </w:p>
          <w:p w14:paraId="0AA32FFF" w14:textId="77777777" w:rsidR="0084605F" w:rsidRDefault="0084605F" w:rsidP="000E7309">
            <w:pPr>
              <w:pStyle w:val="01Eingabe1"/>
            </w:pPr>
          </w:p>
          <w:p w14:paraId="722D1B8A" w14:textId="77777777" w:rsidR="0084605F" w:rsidRDefault="0084605F" w:rsidP="000E7309">
            <w:pPr>
              <w:pStyle w:val="01Eingabe1"/>
            </w:pPr>
          </w:p>
          <w:p w14:paraId="09A92A47" w14:textId="77777777" w:rsidR="0084605F" w:rsidRDefault="0084605F" w:rsidP="000E7309">
            <w:pPr>
              <w:pStyle w:val="01Eingabe1"/>
            </w:pPr>
          </w:p>
          <w:p w14:paraId="385B68BB" w14:textId="77777777" w:rsidR="0084605F" w:rsidRDefault="0084605F" w:rsidP="000E7309">
            <w:pPr>
              <w:pStyle w:val="01Eingabe1"/>
            </w:pPr>
          </w:p>
          <w:p w14:paraId="5E5980B6" w14:textId="77777777" w:rsidR="0084605F" w:rsidRDefault="0084605F" w:rsidP="000E7309">
            <w:pPr>
              <w:pStyle w:val="01Eingabe1"/>
            </w:pPr>
          </w:p>
          <w:p w14:paraId="17A54ED7" w14:textId="77777777" w:rsidR="0084605F" w:rsidRDefault="0084605F" w:rsidP="000E7309">
            <w:pPr>
              <w:pStyle w:val="01Eingabe1"/>
            </w:pPr>
          </w:p>
          <w:p w14:paraId="72E7A099" w14:textId="77777777" w:rsidR="0084605F" w:rsidRDefault="0084605F" w:rsidP="000E7309">
            <w:pPr>
              <w:pStyle w:val="01Eingabe1"/>
            </w:pPr>
          </w:p>
          <w:p w14:paraId="66513F1B" w14:textId="77777777" w:rsidR="0084605F" w:rsidRDefault="0084605F" w:rsidP="000E7309">
            <w:pPr>
              <w:pStyle w:val="01Eingabe1"/>
            </w:pPr>
          </w:p>
          <w:p w14:paraId="47155D23" w14:textId="77777777" w:rsidR="0084605F" w:rsidRDefault="0084605F" w:rsidP="000E7309">
            <w:pPr>
              <w:pStyle w:val="01Eingabe1"/>
            </w:pPr>
          </w:p>
          <w:p w14:paraId="18E4B410" w14:textId="77777777" w:rsidR="0084605F" w:rsidRDefault="0084605F" w:rsidP="000E7309">
            <w:pPr>
              <w:pStyle w:val="01Eingabe1"/>
            </w:pPr>
          </w:p>
          <w:p w14:paraId="5EADE6D2" w14:textId="77777777" w:rsidR="0084605F" w:rsidRDefault="0084605F" w:rsidP="000E7309">
            <w:pPr>
              <w:pStyle w:val="01Eingabe1"/>
            </w:pPr>
          </w:p>
          <w:p w14:paraId="62197EE0" w14:textId="77777777" w:rsidR="0084605F" w:rsidRDefault="0084605F" w:rsidP="000E7309">
            <w:pPr>
              <w:pStyle w:val="01Eingabe1"/>
            </w:pPr>
          </w:p>
          <w:p w14:paraId="38F1FBBF" w14:textId="77777777" w:rsidR="0084605F" w:rsidRDefault="0084605F" w:rsidP="000E7309">
            <w:pPr>
              <w:pStyle w:val="01Eingabe1"/>
            </w:pPr>
          </w:p>
          <w:p w14:paraId="43C55B18" w14:textId="77777777" w:rsidR="0084605F" w:rsidRDefault="0084605F" w:rsidP="000E7309">
            <w:pPr>
              <w:pStyle w:val="01Eingabe1"/>
            </w:pPr>
          </w:p>
          <w:p w14:paraId="301CBD45" w14:textId="77777777" w:rsidR="0084605F" w:rsidRDefault="0084605F" w:rsidP="000E7309">
            <w:pPr>
              <w:pStyle w:val="01Eingabe1"/>
            </w:pPr>
          </w:p>
          <w:p w14:paraId="621AEA61" w14:textId="77777777" w:rsidR="0084605F" w:rsidRDefault="0084605F" w:rsidP="000E7309">
            <w:pPr>
              <w:pStyle w:val="01Eingabe1"/>
            </w:pPr>
          </w:p>
          <w:p w14:paraId="011F9BDD" w14:textId="77777777" w:rsidR="0084605F" w:rsidRDefault="0084605F" w:rsidP="000E7309">
            <w:pPr>
              <w:pStyle w:val="01Eingabe1"/>
            </w:pPr>
          </w:p>
          <w:p w14:paraId="23BB8E86" w14:textId="77777777" w:rsidR="0084605F" w:rsidRDefault="0084605F" w:rsidP="000E7309">
            <w:pPr>
              <w:pStyle w:val="01Eingabe1"/>
            </w:pPr>
          </w:p>
          <w:p w14:paraId="4F51BD45" w14:textId="77777777" w:rsidR="0084605F" w:rsidRDefault="0084605F" w:rsidP="000E7309">
            <w:pPr>
              <w:pStyle w:val="01Eingabe1"/>
            </w:pPr>
          </w:p>
          <w:p w14:paraId="0946CA5E" w14:textId="77777777" w:rsidR="0084605F" w:rsidRDefault="0084605F" w:rsidP="000E7309">
            <w:pPr>
              <w:pStyle w:val="01Eingabe1"/>
            </w:pPr>
          </w:p>
          <w:p w14:paraId="2EF3B03B" w14:textId="77777777" w:rsidR="0084605F" w:rsidRDefault="0084605F" w:rsidP="000E7309">
            <w:pPr>
              <w:pStyle w:val="01Eingabe1"/>
            </w:pPr>
          </w:p>
          <w:p w14:paraId="3DA3ED36" w14:textId="77777777" w:rsidR="0084605F" w:rsidRDefault="0084605F" w:rsidP="000E7309">
            <w:pPr>
              <w:pStyle w:val="01Eingabe1"/>
            </w:pPr>
          </w:p>
          <w:p w14:paraId="493CDE0F" w14:textId="77777777" w:rsidR="0084605F" w:rsidRDefault="0084605F" w:rsidP="000E7309">
            <w:pPr>
              <w:pStyle w:val="01Eingabe1"/>
            </w:pPr>
          </w:p>
          <w:p w14:paraId="40BDC2C3" w14:textId="77777777" w:rsidR="0084605F" w:rsidRDefault="0084605F" w:rsidP="000E7309">
            <w:pPr>
              <w:pStyle w:val="01Eingabe1"/>
            </w:pPr>
          </w:p>
          <w:p w14:paraId="618115D5" w14:textId="77777777" w:rsidR="0084605F" w:rsidRDefault="0084605F" w:rsidP="000E7309">
            <w:pPr>
              <w:pStyle w:val="01Eingabe1"/>
            </w:pPr>
          </w:p>
          <w:p w14:paraId="27B02A27" w14:textId="77777777" w:rsidR="0084605F" w:rsidRDefault="0084605F" w:rsidP="000E7309">
            <w:pPr>
              <w:pStyle w:val="01Eingabe1"/>
            </w:pPr>
          </w:p>
          <w:p w14:paraId="42BCA33F" w14:textId="77777777" w:rsidR="0084605F" w:rsidRDefault="0084605F" w:rsidP="000E7309">
            <w:pPr>
              <w:pStyle w:val="01Eingabe1"/>
            </w:pPr>
          </w:p>
          <w:p w14:paraId="0A42FC24" w14:textId="77777777" w:rsidR="0084605F" w:rsidRDefault="0084605F" w:rsidP="000E7309">
            <w:pPr>
              <w:pStyle w:val="01Eingabe1"/>
            </w:pPr>
          </w:p>
          <w:p w14:paraId="269DF09F" w14:textId="77777777" w:rsidR="0084605F" w:rsidRDefault="0084605F" w:rsidP="000E7309">
            <w:pPr>
              <w:pStyle w:val="01Eingabe1"/>
            </w:pPr>
          </w:p>
          <w:p w14:paraId="64143D1A" w14:textId="77777777" w:rsidR="0084605F" w:rsidRDefault="0084605F" w:rsidP="000E7309">
            <w:pPr>
              <w:pStyle w:val="01Eingabe1"/>
            </w:pPr>
          </w:p>
          <w:p w14:paraId="7490C8E5" w14:textId="77777777" w:rsidR="0084605F" w:rsidRDefault="0084605F" w:rsidP="000E7309">
            <w:pPr>
              <w:pStyle w:val="01Eingabe1"/>
            </w:pPr>
          </w:p>
          <w:p w14:paraId="2228EF21" w14:textId="77777777" w:rsidR="0084605F" w:rsidRDefault="0084605F" w:rsidP="000E7309">
            <w:pPr>
              <w:pStyle w:val="01Eingabe1"/>
            </w:pPr>
          </w:p>
          <w:p w14:paraId="6FC68369" w14:textId="77777777" w:rsidR="0084605F" w:rsidRDefault="0084605F" w:rsidP="000E7309">
            <w:pPr>
              <w:pStyle w:val="01Eingabe1"/>
            </w:pPr>
          </w:p>
          <w:p w14:paraId="4493AB46" w14:textId="77777777" w:rsidR="0084605F" w:rsidRDefault="0084605F" w:rsidP="000E7309">
            <w:pPr>
              <w:pStyle w:val="01Eingabe1"/>
            </w:pPr>
          </w:p>
          <w:p w14:paraId="594D8206" w14:textId="77777777" w:rsidR="0084605F" w:rsidRDefault="0084605F" w:rsidP="000E7309">
            <w:pPr>
              <w:pStyle w:val="01Eingabe1"/>
            </w:pPr>
          </w:p>
          <w:p w14:paraId="52273809" w14:textId="77777777" w:rsidR="0084605F" w:rsidRDefault="0084605F" w:rsidP="000E7309">
            <w:pPr>
              <w:pStyle w:val="01Eingabe1"/>
            </w:pPr>
          </w:p>
          <w:p w14:paraId="475349D4" w14:textId="77777777" w:rsidR="0084605F" w:rsidRDefault="0084605F" w:rsidP="000E7309">
            <w:pPr>
              <w:pStyle w:val="01Eingabe1"/>
            </w:pPr>
          </w:p>
          <w:p w14:paraId="0CE9E833" w14:textId="77777777" w:rsidR="0084605F" w:rsidRDefault="0084605F" w:rsidP="000E7309">
            <w:pPr>
              <w:pStyle w:val="01Eingabe1"/>
            </w:pPr>
          </w:p>
          <w:p w14:paraId="65D430FA" w14:textId="77777777" w:rsidR="0084605F" w:rsidRDefault="0084605F" w:rsidP="000E7309">
            <w:pPr>
              <w:pStyle w:val="01Eingabe1"/>
            </w:pPr>
          </w:p>
          <w:p w14:paraId="627BC0DA" w14:textId="77777777" w:rsidR="0084605F" w:rsidRDefault="0084605F" w:rsidP="000E7309">
            <w:pPr>
              <w:pStyle w:val="01Eingabe1"/>
            </w:pPr>
          </w:p>
          <w:p w14:paraId="317ABFAD" w14:textId="77777777" w:rsidR="0084605F" w:rsidRDefault="0084605F" w:rsidP="000E7309">
            <w:pPr>
              <w:pStyle w:val="01Eingabe1"/>
            </w:pPr>
          </w:p>
          <w:p w14:paraId="329C9B44" w14:textId="77777777" w:rsidR="0084605F" w:rsidRDefault="0084605F" w:rsidP="000E7309">
            <w:pPr>
              <w:pStyle w:val="01Eingabe1"/>
            </w:pPr>
          </w:p>
          <w:p w14:paraId="5D8C44BD" w14:textId="77777777" w:rsidR="0084605F" w:rsidRDefault="0084605F" w:rsidP="000E7309">
            <w:pPr>
              <w:pStyle w:val="01Eingabe1"/>
            </w:pPr>
          </w:p>
          <w:p w14:paraId="5296644F" w14:textId="77777777" w:rsidR="0084605F" w:rsidRDefault="0084605F" w:rsidP="000E7309">
            <w:pPr>
              <w:pStyle w:val="01Eingabe1"/>
            </w:pPr>
          </w:p>
          <w:p w14:paraId="1B94979D" w14:textId="77777777" w:rsidR="0084605F" w:rsidRDefault="0084605F" w:rsidP="000E7309">
            <w:pPr>
              <w:pStyle w:val="01Eingabe1"/>
            </w:pPr>
          </w:p>
          <w:p w14:paraId="5F526E7F" w14:textId="77777777" w:rsidR="0084605F" w:rsidRDefault="0084605F" w:rsidP="000E7309">
            <w:pPr>
              <w:pStyle w:val="01Eingabe1"/>
            </w:pPr>
          </w:p>
          <w:p w14:paraId="79AD7A5D" w14:textId="77777777" w:rsidR="0084605F" w:rsidRDefault="0084605F" w:rsidP="000E7309">
            <w:pPr>
              <w:pStyle w:val="01Eingabe1"/>
            </w:pPr>
          </w:p>
          <w:p w14:paraId="14BF640A" w14:textId="77777777" w:rsidR="0084605F" w:rsidRDefault="0084605F" w:rsidP="000E7309">
            <w:pPr>
              <w:pStyle w:val="01Eingabe1"/>
            </w:pPr>
          </w:p>
          <w:p w14:paraId="417A0597" w14:textId="77777777" w:rsidR="0084605F" w:rsidRDefault="0084605F" w:rsidP="000E7309">
            <w:pPr>
              <w:pStyle w:val="01Eingabe1"/>
            </w:pPr>
          </w:p>
          <w:p w14:paraId="730AAFD4" w14:textId="77777777" w:rsidR="0084605F" w:rsidRDefault="0084605F" w:rsidP="000E7309">
            <w:pPr>
              <w:pStyle w:val="01Eingabe1"/>
            </w:pPr>
          </w:p>
          <w:p w14:paraId="6370049E" w14:textId="77777777" w:rsidR="0084605F" w:rsidRDefault="0084605F" w:rsidP="000E7309">
            <w:pPr>
              <w:pStyle w:val="01Eingabe1"/>
            </w:pPr>
          </w:p>
          <w:p w14:paraId="2984F435" w14:textId="77777777" w:rsidR="0084605F" w:rsidRDefault="0084605F" w:rsidP="000E7309">
            <w:pPr>
              <w:pStyle w:val="01Eingabe1"/>
            </w:pPr>
          </w:p>
          <w:p w14:paraId="52F79808" w14:textId="77777777" w:rsidR="0084605F" w:rsidRDefault="0084605F" w:rsidP="000E7309">
            <w:pPr>
              <w:pStyle w:val="01Eingabe1"/>
            </w:pPr>
          </w:p>
          <w:p w14:paraId="5D569D4C" w14:textId="77777777" w:rsidR="0084605F" w:rsidRDefault="0084605F" w:rsidP="000E7309">
            <w:pPr>
              <w:pStyle w:val="01Eingabe1"/>
            </w:pPr>
          </w:p>
          <w:p w14:paraId="6D09573C" w14:textId="77777777" w:rsidR="0084605F" w:rsidRDefault="0084605F" w:rsidP="000E7309">
            <w:pPr>
              <w:pStyle w:val="01Eingabe1"/>
            </w:pPr>
          </w:p>
          <w:p w14:paraId="1FCA2CB3" w14:textId="77777777" w:rsidR="0084605F" w:rsidRDefault="0084605F" w:rsidP="000E7309">
            <w:pPr>
              <w:pStyle w:val="01Eingabe1"/>
            </w:pPr>
          </w:p>
          <w:p w14:paraId="633C3929" w14:textId="77777777" w:rsidR="0084605F" w:rsidRDefault="0084605F" w:rsidP="000E7309">
            <w:pPr>
              <w:pStyle w:val="01Eingabe1"/>
            </w:pPr>
          </w:p>
          <w:p w14:paraId="2F1A6BAE" w14:textId="77777777" w:rsidR="0084605F" w:rsidRDefault="0084605F" w:rsidP="000E7309">
            <w:pPr>
              <w:pStyle w:val="01Eingabe1"/>
            </w:pPr>
          </w:p>
          <w:p w14:paraId="0DAB681A" w14:textId="77777777" w:rsidR="0084605F" w:rsidRDefault="0084605F" w:rsidP="000E7309">
            <w:pPr>
              <w:pStyle w:val="01Eingabe1"/>
            </w:pPr>
          </w:p>
          <w:p w14:paraId="45F3319B" w14:textId="77777777" w:rsidR="0084605F" w:rsidRDefault="0084605F" w:rsidP="000E7309">
            <w:pPr>
              <w:pStyle w:val="01Eingabe1"/>
            </w:pPr>
          </w:p>
          <w:p w14:paraId="57332CC3" w14:textId="77777777" w:rsidR="0084605F" w:rsidRDefault="0084605F" w:rsidP="000E7309">
            <w:pPr>
              <w:pStyle w:val="01Eingabe1"/>
            </w:pPr>
          </w:p>
          <w:p w14:paraId="4BE18E14" w14:textId="77777777" w:rsidR="0084605F" w:rsidRDefault="0084605F" w:rsidP="000E7309">
            <w:pPr>
              <w:pStyle w:val="01Eingabe1"/>
            </w:pPr>
          </w:p>
          <w:p w14:paraId="57FF7912" w14:textId="77777777" w:rsidR="0084605F" w:rsidRDefault="0084605F" w:rsidP="000E7309">
            <w:pPr>
              <w:pStyle w:val="01Eingabe1"/>
            </w:pPr>
          </w:p>
          <w:p w14:paraId="3C9633D4" w14:textId="77777777" w:rsidR="0084605F" w:rsidRDefault="0084605F" w:rsidP="000E7309">
            <w:pPr>
              <w:pStyle w:val="01Eingabe1"/>
            </w:pPr>
          </w:p>
          <w:p w14:paraId="1C88D2F1" w14:textId="77777777" w:rsidR="0084605F" w:rsidRDefault="0084605F" w:rsidP="000E7309">
            <w:pPr>
              <w:pStyle w:val="01Eingabe1"/>
            </w:pPr>
          </w:p>
          <w:p w14:paraId="52C832E8" w14:textId="77777777" w:rsidR="0084605F" w:rsidRDefault="0084605F" w:rsidP="000E7309">
            <w:pPr>
              <w:pStyle w:val="01Eingabe1"/>
            </w:pPr>
          </w:p>
          <w:p w14:paraId="762BAE65" w14:textId="77777777" w:rsidR="0084605F" w:rsidRDefault="0084605F" w:rsidP="000E7309">
            <w:pPr>
              <w:pStyle w:val="01Eingabe1"/>
            </w:pPr>
          </w:p>
          <w:p w14:paraId="780A7F68" w14:textId="77777777" w:rsidR="0001144F" w:rsidRDefault="0001144F" w:rsidP="000E7309">
            <w:pPr>
              <w:pStyle w:val="01Eingabe1"/>
            </w:pPr>
          </w:p>
          <w:p w14:paraId="3169D0F5" w14:textId="2FFBAF8B" w:rsidR="0001144F" w:rsidRPr="007874DA" w:rsidRDefault="0001144F" w:rsidP="000E7309">
            <w:pPr>
              <w:pStyle w:val="01Eingabe1"/>
            </w:pPr>
            <w:r>
              <w:t>Adler / Luchs</w:t>
            </w:r>
          </w:p>
        </w:tc>
      </w:tr>
      <w:tr w:rsidR="001F7DB7" w:rsidRPr="00A43BA8" w14:paraId="0AC97243" w14:textId="77777777" w:rsidTr="004C14A8">
        <w:trPr>
          <w:trHeight w:val="794"/>
        </w:trPr>
        <w:tc>
          <w:tcPr>
            <w:tcW w:w="417" w:type="pct"/>
          </w:tcPr>
          <w:p w14:paraId="733B443D" w14:textId="2AC07EE4" w:rsidR="001F7DB7" w:rsidRPr="00A43BA8" w:rsidRDefault="00D2622E" w:rsidP="000E7309">
            <w:pPr>
              <w:pStyle w:val="01Eingabe1"/>
            </w:pPr>
            <w:r>
              <w:lastRenderedPageBreak/>
              <w:t>15 min</w:t>
            </w:r>
          </w:p>
        </w:tc>
        <w:tc>
          <w:tcPr>
            <w:tcW w:w="3790" w:type="pct"/>
          </w:tcPr>
          <w:p w14:paraId="43B5DC69" w14:textId="77777777" w:rsidR="001F7DB7" w:rsidRDefault="004365CF" w:rsidP="001E112B">
            <w:pPr>
              <w:pStyle w:val="05berschrift1"/>
            </w:pPr>
            <w:r w:rsidRPr="00A43BA8">
              <w:t>Ausklang:</w:t>
            </w:r>
          </w:p>
          <w:p w14:paraId="7872CCED" w14:textId="20B1B65E" w:rsidR="009A18D5" w:rsidRDefault="009A18D5" w:rsidP="009A18D5">
            <w:pPr>
              <w:pStyle w:val="01Eingabe1"/>
            </w:pPr>
            <w:r>
              <w:t>Das Spiel endet nach ca. 90 Minuten Spielzeit. Das heisst, für die Durchführung des Spieles muss man mindestens 2 Stunden einplanen, da das Spiel auch noch erklärt werden muss und die Teams Zeit brauchen, ihre Silbermünzen-Werkstatt einzurichten. Je nach Spiellage und Motivation der Teilnehmer kann die Spielzeit auch verkürzt oder verlängert werden. Ca. 15 Minuten vor Ende des Spiels muss man allen Bescheid sagen, damit sie die Schlussphase des Spieles gut gestalten können.</w:t>
            </w:r>
          </w:p>
          <w:p w14:paraId="672C9D00" w14:textId="77777777" w:rsidR="009A18D5" w:rsidRDefault="009A18D5" w:rsidP="009A18D5">
            <w:pPr>
              <w:pStyle w:val="01Eingabe1"/>
            </w:pPr>
          </w:p>
          <w:p w14:paraId="4FE82613" w14:textId="6D67DA23" w:rsidR="007874DA" w:rsidRDefault="009A18D5" w:rsidP="009A18D5">
            <w:pPr>
              <w:pStyle w:val="01Eingabe1"/>
            </w:pPr>
            <w:r>
              <w:t>Das Spiel endet mit einem klaren Schlusssignal</w:t>
            </w:r>
            <w:r w:rsidR="0010441A">
              <w:t xml:space="preserve"> (Schlusspfiff)</w:t>
            </w:r>
            <w:r>
              <w:t>. Dann erfolgt die Wertung. Gewertet werden alle Silbermünzen, welche komplett sind. Die Gruppe, die die meisten Münzen hergestellt hat, gewinnt.</w:t>
            </w:r>
          </w:p>
          <w:p w14:paraId="32D5728D" w14:textId="7092EF02" w:rsidR="009A18D5" w:rsidRPr="007874DA" w:rsidRDefault="009A18D5" w:rsidP="009A18D5">
            <w:pPr>
              <w:pStyle w:val="01Eingabe1"/>
            </w:pPr>
          </w:p>
        </w:tc>
        <w:tc>
          <w:tcPr>
            <w:tcW w:w="793" w:type="pct"/>
          </w:tcPr>
          <w:p w14:paraId="41984CDC" w14:textId="2F703E1B" w:rsidR="001F7DB7" w:rsidRPr="00A43BA8" w:rsidRDefault="0010441A" w:rsidP="000E7309">
            <w:pPr>
              <w:pStyle w:val="01Eingabe1"/>
            </w:pPr>
            <w:r>
              <w:t>Adler</w:t>
            </w:r>
          </w:p>
        </w:tc>
      </w:tr>
    </w:tbl>
    <w:p w14:paraId="6D311BC0" w14:textId="77777777" w:rsidR="00BF2A95" w:rsidRPr="00A43BA8" w:rsidRDefault="00BF2A95" w:rsidP="00D750AB">
      <w:pPr>
        <w:pStyle w:val="01Eingabe1"/>
      </w:pP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10203"/>
      </w:tblGrid>
      <w:tr w:rsidR="00AF272E" w:rsidRPr="00A43BA8" w14:paraId="4B7884A6" w14:textId="77777777" w:rsidTr="00DE43B2">
        <w:trPr>
          <w:trHeight w:val="42"/>
        </w:trPr>
        <w:tc>
          <w:tcPr>
            <w:tcW w:w="5000" w:type="pct"/>
            <w:vAlign w:val="center"/>
          </w:tcPr>
          <w:p w14:paraId="1002836C" w14:textId="77777777" w:rsidR="00AF272E" w:rsidRPr="00A43BA8" w:rsidRDefault="00AF272E" w:rsidP="001E112B">
            <w:pPr>
              <w:pStyle w:val="05berschrift1"/>
            </w:pPr>
            <w:r w:rsidRPr="00A43BA8">
              <w:t>Sicherheitsüberlegungen und -Massnahmen:</w:t>
            </w:r>
          </w:p>
        </w:tc>
      </w:tr>
      <w:tr w:rsidR="00656983" w:rsidRPr="00A43BA8" w14:paraId="4A39DECF" w14:textId="77777777" w:rsidTr="00DE43B2">
        <w:trPr>
          <w:trHeight w:val="567"/>
        </w:trPr>
        <w:tc>
          <w:tcPr>
            <w:tcW w:w="5000" w:type="pct"/>
          </w:tcPr>
          <w:p w14:paraId="25813D4D" w14:textId="22842069" w:rsidR="00656983" w:rsidRDefault="00656983" w:rsidP="00656983">
            <w:pPr>
              <w:pStyle w:val="03Aufzhlung"/>
            </w:pPr>
            <w:r>
              <w:t>Allfällige gefährliche Orte, die uns im Moment noch unbekannt sind, werden am Anfang genannt und mit Absperrband abgesperrt.</w:t>
            </w:r>
          </w:p>
          <w:p w14:paraId="6A198ADC" w14:textId="77777777" w:rsidR="00656983" w:rsidRDefault="00656983" w:rsidP="00656983">
            <w:pPr>
              <w:pStyle w:val="03Aufzhlung"/>
            </w:pPr>
            <w:r>
              <w:t>Es wird vorgängig kontrolliert, dass alle TNs dem Wetter angepasste Kleidung, sowie angepasstes Schuhwerk tragen.</w:t>
            </w:r>
          </w:p>
          <w:p w14:paraId="70F11C98" w14:textId="77777777" w:rsidR="00656983" w:rsidRDefault="00656983" w:rsidP="00656983">
            <w:pPr>
              <w:pStyle w:val="03Aufzhlung"/>
            </w:pPr>
            <w:r>
              <w:t xml:space="preserve">Es wird vorgängig kontrolliert, dass alle TNs eine funktionstüchtige Taschenlampe </w:t>
            </w:r>
            <w:proofErr w:type="gramStart"/>
            <w:r>
              <w:t>dabei haben</w:t>
            </w:r>
            <w:proofErr w:type="gramEnd"/>
            <w:r>
              <w:t>.</w:t>
            </w:r>
          </w:p>
          <w:p w14:paraId="6CE2EB07" w14:textId="2AAE9E7C" w:rsidR="00656983" w:rsidRDefault="00656983" w:rsidP="00656983">
            <w:pPr>
              <w:pStyle w:val="03Aufzhlung"/>
            </w:pPr>
            <w:r>
              <w:t>Die Gruppen werden jeweils einen Weg überqueren, um in den oberen Teil des Spielgeländes zu gelangen. Dieser Weg ist normalerweise nicht befahren. Die TNs sind aber trotzdem immer in Begleitung der Leiter, diese achten darauf, dass die Gruppen immer zusammenbleiben.</w:t>
            </w:r>
          </w:p>
          <w:p w14:paraId="6985B9E8" w14:textId="331C9AA3" w:rsidR="00656983" w:rsidRPr="007874DA" w:rsidRDefault="00656983" w:rsidP="00656983">
            <w:pPr>
              <w:pStyle w:val="01Eingabe1"/>
            </w:pPr>
          </w:p>
        </w:tc>
      </w:tr>
    </w:tbl>
    <w:p w14:paraId="292589C3" w14:textId="77777777" w:rsidR="00AF272E" w:rsidRPr="00A43BA8" w:rsidRDefault="00AF272E" w:rsidP="00D750AB">
      <w:pPr>
        <w:pStyle w:val="01Eingabe1"/>
      </w:pP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10203"/>
      </w:tblGrid>
      <w:tr w:rsidR="00AF272E" w:rsidRPr="00A43BA8" w14:paraId="6F4C72D6" w14:textId="77777777" w:rsidTr="00DE43B2">
        <w:trPr>
          <w:trHeight w:val="70"/>
        </w:trPr>
        <w:tc>
          <w:tcPr>
            <w:tcW w:w="5000" w:type="pct"/>
          </w:tcPr>
          <w:p w14:paraId="2022BA29" w14:textId="77777777" w:rsidR="00AF272E" w:rsidRPr="00A43BA8" w:rsidRDefault="00AF272E" w:rsidP="001E112B">
            <w:pPr>
              <w:pStyle w:val="05berschrift1"/>
            </w:pPr>
            <w:r w:rsidRPr="00A43BA8">
              <w:t>Alternativprogramm:</w:t>
            </w:r>
          </w:p>
        </w:tc>
      </w:tr>
      <w:tr w:rsidR="00AF272E" w:rsidRPr="00A43BA8" w14:paraId="0851F230" w14:textId="77777777" w:rsidTr="00656983">
        <w:trPr>
          <w:trHeight w:val="20"/>
        </w:trPr>
        <w:tc>
          <w:tcPr>
            <w:tcW w:w="5000" w:type="pct"/>
          </w:tcPr>
          <w:p w14:paraId="7E38CE8D" w14:textId="77777777" w:rsidR="00AF272E" w:rsidRDefault="00656983" w:rsidP="000E7309">
            <w:pPr>
              <w:pStyle w:val="01Eingabe1"/>
            </w:pPr>
            <w:r w:rsidRPr="00656983">
              <w:t>Es ist kein Alternativprogramm geplant, das Geländegame kann in jedem Fall durchgeführt werden.</w:t>
            </w:r>
          </w:p>
          <w:p w14:paraId="62DE6191" w14:textId="480EE375" w:rsidR="00656983" w:rsidRPr="001C7348" w:rsidRDefault="00656983" w:rsidP="000E7309">
            <w:pPr>
              <w:pStyle w:val="01Eingabe1"/>
            </w:pPr>
          </w:p>
        </w:tc>
      </w:tr>
    </w:tbl>
    <w:p w14:paraId="4AC4CE3D" w14:textId="77777777" w:rsidR="00AF272E" w:rsidRPr="00D750AB" w:rsidRDefault="00AF272E" w:rsidP="00D750AB">
      <w:pPr>
        <w:pStyle w:val="01Eingabe1"/>
      </w:pPr>
    </w:p>
    <w:tbl>
      <w:tblPr>
        <w:tblStyle w:val="Tabellenraster"/>
        <w:tblW w:w="5000" w:type="pct"/>
        <w:tblLook w:val="04A0" w:firstRow="1" w:lastRow="0" w:firstColumn="1" w:lastColumn="0" w:noHBand="0" w:noVBand="1"/>
      </w:tblPr>
      <w:tblGrid>
        <w:gridCol w:w="2875"/>
        <w:gridCol w:w="7328"/>
      </w:tblGrid>
      <w:tr w:rsidR="009D5C7B" w:rsidRPr="00A43BA8" w14:paraId="693A0B95" w14:textId="77777777" w:rsidTr="004C14A8">
        <w:tc>
          <w:tcPr>
            <w:tcW w:w="5000" w:type="pct"/>
            <w:gridSpan w:val="2"/>
            <w:tcBorders>
              <w:left w:val="nil"/>
              <w:bottom w:val="nil"/>
              <w:right w:val="nil"/>
            </w:tcBorders>
            <w:vAlign w:val="center"/>
          </w:tcPr>
          <w:p w14:paraId="7B28D9D7" w14:textId="77777777" w:rsidR="009D5C7B" w:rsidRPr="00A43BA8" w:rsidRDefault="009D5C7B" w:rsidP="001E112B">
            <w:pPr>
              <w:pStyle w:val="05berschrift1"/>
            </w:pPr>
            <w:r w:rsidRPr="00A43BA8">
              <w:t>Material:</w:t>
            </w:r>
          </w:p>
        </w:tc>
      </w:tr>
      <w:tr w:rsidR="009D5C7B" w:rsidRPr="00A43BA8" w14:paraId="1EF701A2" w14:textId="77777777" w:rsidTr="004C14A8">
        <w:trPr>
          <w:trHeight w:val="70"/>
        </w:trPr>
        <w:tc>
          <w:tcPr>
            <w:tcW w:w="1409" w:type="pct"/>
            <w:tcBorders>
              <w:top w:val="nil"/>
              <w:left w:val="nil"/>
              <w:right w:val="single" w:sz="4" w:space="0" w:color="auto"/>
            </w:tcBorders>
            <w:vAlign w:val="center"/>
          </w:tcPr>
          <w:p w14:paraId="72DB4458" w14:textId="77777777" w:rsidR="009D5C7B" w:rsidRPr="00F44425" w:rsidRDefault="009D5C7B" w:rsidP="00F44425">
            <w:pPr>
              <w:pStyle w:val="06berschrift2"/>
            </w:pPr>
            <w:r w:rsidRPr="00F44425">
              <w:t>Anzahl:</w:t>
            </w:r>
          </w:p>
        </w:tc>
        <w:tc>
          <w:tcPr>
            <w:tcW w:w="3591" w:type="pct"/>
            <w:tcBorders>
              <w:top w:val="nil"/>
              <w:left w:val="single" w:sz="4" w:space="0" w:color="auto"/>
              <w:right w:val="nil"/>
            </w:tcBorders>
            <w:vAlign w:val="center"/>
          </w:tcPr>
          <w:p w14:paraId="60D9CF6A" w14:textId="77777777" w:rsidR="009D5C7B" w:rsidRPr="00181122" w:rsidRDefault="009D5C7B" w:rsidP="00F44425">
            <w:pPr>
              <w:pStyle w:val="05berschrift1"/>
            </w:pPr>
            <w:r>
              <w:t>Artikel:</w:t>
            </w:r>
          </w:p>
        </w:tc>
      </w:tr>
      <w:tr w:rsidR="00CB3EBA" w:rsidRPr="00DD591E" w14:paraId="79E1341C" w14:textId="77777777" w:rsidTr="00067676">
        <w:trPr>
          <w:trHeight w:val="907"/>
        </w:trPr>
        <w:tc>
          <w:tcPr>
            <w:tcW w:w="1409" w:type="pct"/>
            <w:tcBorders>
              <w:left w:val="nil"/>
            </w:tcBorders>
          </w:tcPr>
          <w:p w14:paraId="479326F4" w14:textId="77777777" w:rsidR="00CB3EBA" w:rsidRDefault="00CB3EBA" w:rsidP="00067676">
            <w:pPr>
              <w:pStyle w:val="02Eingabe2"/>
            </w:pPr>
          </w:p>
          <w:p w14:paraId="734A370E" w14:textId="77777777" w:rsidR="00CB3EBA" w:rsidRPr="007874DA" w:rsidRDefault="00CB3EBA" w:rsidP="00067676">
            <w:pPr>
              <w:pStyle w:val="02Eingabe2"/>
            </w:pPr>
            <w:r w:rsidRPr="007874DA">
              <w:t>1</w:t>
            </w:r>
          </w:p>
          <w:p w14:paraId="012EFAD1" w14:textId="2886A8E7" w:rsidR="00CB3EBA" w:rsidRDefault="00CB3EBA" w:rsidP="00067676">
            <w:pPr>
              <w:pStyle w:val="02Eingabe2"/>
            </w:pPr>
            <w:r>
              <w:t>1</w:t>
            </w:r>
          </w:p>
          <w:p w14:paraId="0258D89B" w14:textId="3475E8C2" w:rsidR="00CB3EBA" w:rsidRDefault="00CB3EBA" w:rsidP="00067676">
            <w:pPr>
              <w:pStyle w:val="02Eingabe2"/>
            </w:pPr>
            <w:r>
              <w:t>1</w:t>
            </w:r>
          </w:p>
          <w:p w14:paraId="257A5A06" w14:textId="77777777" w:rsidR="00CB3EBA" w:rsidRDefault="00CB3EBA" w:rsidP="00067676">
            <w:pPr>
              <w:pStyle w:val="02Eingabe2"/>
            </w:pPr>
            <w:r>
              <w:t>80</w:t>
            </w:r>
          </w:p>
          <w:p w14:paraId="61DC617E" w14:textId="7EF26706" w:rsidR="00CB3EBA" w:rsidRDefault="00CB3EBA" w:rsidP="00067676">
            <w:pPr>
              <w:pStyle w:val="02Eingabe2"/>
            </w:pPr>
            <w:r>
              <w:t>5</w:t>
            </w:r>
          </w:p>
          <w:p w14:paraId="5E951100" w14:textId="77777777" w:rsidR="00CB3EBA" w:rsidRDefault="00CB3EBA" w:rsidP="00067676">
            <w:pPr>
              <w:pStyle w:val="02Eingabe2"/>
            </w:pPr>
            <w:r>
              <w:t>1 Rolle</w:t>
            </w:r>
          </w:p>
          <w:p w14:paraId="17BA16A7" w14:textId="25F7ED4C" w:rsidR="00CB3EBA" w:rsidRDefault="00BC6048" w:rsidP="00067676">
            <w:pPr>
              <w:pStyle w:val="02Eingabe2"/>
            </w:pPr>
            <w:r>
              <w:t>a</w:t>
            </w:r>
            <w:r w:rsidR="00CB3EBA">
              <w:t>lle</w:t>
            </w:r>
          </w:p>
          <w:p w14:paraId="72F6A6FB" w14:textId="0AFB3E6E" w:rsidR="00BC6048" w:rsidRDefault="00F52B2D" w:rsidP="00067676">
            <w:pPr>
              <w:pStyle w:val="02Eingabe2"/>
            </w:pPr>
            <w:r>
              <w:t>10</w:t>
            </w:r>
          </w:p>
          <w:p w14:paraId="5F93F499" w14:textId="77777777" w:rsidR="00BC6048" w:rsidRDefault="00BC6048" w:rsidP="00067676">
            <w:pPr>
              <w:pStyle w:val="02Eingabe2"/>
            </w:pPr>
          </w:p>
          <w:p w14:paraId="4B3FCC23" w14:textId="77777777" w:rsidR="00BC6048" w:rsidRDefault="00BC6048" w:rsidP="00067676">
            <w:pPr>
              <w:pStyle w:val="02Eingabe2"/>
            </w:pPr>
          </w:p>
          <w:p w14:paraId="0270E357" w14:textId="3AA65396" w:rsidR="00BC6048" w:rsidRDefault="00BC6048" w:rsidP="00067676">
            <w:pPr>
              <w:pStyle w:val="02Eingabe2"/>
            </w:pPr>
            <w:r>
              <w:t>4 Sorten</w:t>
            </w:r>
          </w:p>
          <w:p w14:paraId="19E17710" w14:textId="21A8A246" w:rsidR="00BC6048" w:rsidRDefault="00BC6048" w:rsidP="00067676">
            <w:pPr>
              <w:pStyle w:val="02Eingabe2"/>
            </w:pPr>
            <w:r>
              <w:lastRenderedPageBreak/>
              <w:t>genügend</w:t>
            </w:r>
          </w:p>
          <w:p w14:paraId="73508A11" w14:textId="69873108" w:rsidR="00BC6048" w:rsidRDefault="00BC6048" w:rsidP="00067676">
            <w:pPr>
              <w:pStyle w:val="02Eingabe2"/>
            </w:pPr>
            <w:r>
              <w:t>1</w:t>
            </w:r>
          </w:p>
          <w:p w14:paraId="4B7B63C7" w14:textId="6EBB214B" w:rsidR="00BC6048" w:rsidRDefault="00BC6048" w:rsidP="00067676">
            <w:pPr>
              <w:pStyle w:val="02Eingabe2"/>
            </w:pPr>
            <w:r>
              <w:t>2</w:t>
            </w:r>
          </w:p>
          <w:p w14:paraId="1BF91EF4" w14:textId="0F9385F7" w:rsidR="004C4700" w:rsidRDefault="004C4700" w:rsidP="00067676">
            <w:pPr>
              <w:pStyle w:val="02Eingabe2"/>
            </w:pPr>
            <w:r>
              <w:t>2</w:t>
            </w:r>
          </w:p>
          <w:p w14:paraId="2986FDA5" w14:textId="5BA3ED02" w:rsidR="004C4700" w:rsidRDefault="004C4700" w:rsidP="00067676">
            <w:pPr>
              <w:pStyle w:val="02Eingabe2"/>
            </w:pPr>
            <w:r>
              <w:t>4</w:t>
            </w:r>
          </w:p>
          <w:p w14:paraId="3AC8575A" w14:textId="4B528677" w:rsidR="004C4700" w:rsidRDefault="004C4700" w:rsidP="00067676">
            <w:pPr>
              <w:pStyle w:val="02Eingabe2"/>
            </w:pPr>
            <w:r>
              <w:t>2</w:t>
            </w:r>
          </w:p>
          <w:p w14:paraId="0B22DDB9" w14:textId="78AE635B" w:rsidR="00BC6048" w:rsidRDefault="00BC6048" w:rsidP="00067676">
            <w:pPr>
              <w:pStyle w:val="02Eingabe2"/>
            </w:pPr>
            <w:r>
              <w:t>1</w:t>
            </w:r>
          </w:p>
          <w:p w14:paraId="7C2F6662" w14:textId="3CFE76F9" w:rsidR="00BC6048" w:rsidRDefault="004C4700" w:rsidP="00067676">
            <w:pPr>
              <w:pStyle w:val="02Eingabe2"/>
            </w:pPr>
            <w:r>
              <w:t>8</w:t>
            </w:r>
          </w:p>
          <w:p w14:paraId="27A227F0" w14:textId="469C7B34" w:rsidR="00BC6048" w:rsidRDefault="00BC6048" w:rsidP="00067676">
            <w:pPr>
              <w:pStyle w:val="02Eingabe2"/>
            </w:pPr>
            <w:r>
              <w:t>2</w:t>
            </w:r>
          </w:p>
          <w:p w14:paraId="3E21826C" w14:textId="1A8D0D8B" w:rsidR="00CB3EBA" w:rsidRDefault="00BC6048" w:rsidP="00BC6048">
            <w:pPr>
              <w:pStyle w:val="02Eingabe2"/>
            </w:pPr>
            <w:r>
              <w:t>1</w:t>
            </w:r>
          </w:p>
          <w:p w14:paraId="304D5D25" w14:textId="412F6F8E" w:rsidR="00BC6048" w:rsidRDefault="00BC6048" w:rsidP="00BC6048">
            <w:pPr>
              <w:pStyle w:val="02Eingabe2"/>
            </w:pPr>
            <w:r>
              <w:t>1</w:t>
            </w:r>
          </w:p>
          <w:p w14:paraId="79556362" w14:textId="29D0588D" w:rsidR="00BC6048" w:rsidRDefault="00BC6048" w:rsidP="00BC6048">
            <w:pPr>
              <w:pStyle w:val="02Eingabe2"/>
            </w:pPr>
            <w:r>
              <w:t>alle</w:t>
            </w:r>
          </w:p>
          <w:p w14:paraId="08B342C3" w14:textId="34609C35" w:rsidR="00BC6048" w:rsidRPr="00C32882" w:rsidRDefault="00BC6048" w:rsidP="00BC6048">
            <w:pPr>
              <w:pStyle w:val="02Eingabe2"/>
            </w:pPr>
          </w:p>
        </w:tc>
        <w:tc>
          <w:tcPr>
            <w:tcW w:w="3591" w:type="pct"/>
            <w:tcBorders>
              <w:right w:val="nil"/>
            </w:tcBorders>
          </w:tcPr>
          <w:p w14:paraId="6014FA9F" w14:textId="77777777" w:rsidR="00CB3EBA" w:rsidRDefault="00CB3EBA" w:rsidP="00067676">
            <w:pPr>
              <w:pStyle w:val="05berschrift1"/>
            </w:pPr>
            <w:r>
              <w:lastRenderedPageBreak/>
              <w:t>Material (bestellen):</w:t>
            </w:r>
          </w:p>
          <w:p w14:paraId="1FDF800D" w14:textId="77777777" w:rsidR="00CB3EBA" w:rsidRPr="007874DA" w:rsidRDefault="00CB3EBA" w:rsidP="00067676">
            <w:pPr>
              <w:pStyle w:val="01Eingabe1"/>
            </w:pPr>
            <w:r w:rsidRPr="007874DA">
              <w:t>Sani-Tasche</w:t>
            </w:r>
          </w:p>
          <w:p w14:paraId="5C4047D7" w14:textId="30335109" w:rsidR="00CB3EBA" w:rsidRPr="001D2DED" w:rsidRDefault="00CB3EBA" w:rsidP="00067676">
            <w:pPr>
              <w:pStyle w:val="01Eingabe1"/>
            </w:pPr>
            <w:r>
              <w:t>Bügelsäge</w:t>
            </w:r>
          </w:p>
          <w:p w14:paraId="2910EA22" w14:textId="77777777" w:rsidR="00CB3EBA" w:rsidRPr="001D2DED" w:rsidRDefault="00CB3EBA" w:rsidP="00067676">
            <w:pPr>
              <w:pStyle w:val="01Eingabe1"/>
            </w:pPr>
            <w:r w:rsidRPr="001D2DED">
              <w:t>Hamme</w:t>
            </w:r>
            <w:r>
              <w:t>r</w:t>
            </w:r>
          </w:p>
          <w:p w14:paraId="08F2EAD4" w14:textId="77777777" w:rsidR="00CB3EBA" w:rsidRDefault="00CB3EBA" w:rsidP="00067676">
            <w:pPr>
              <w:pStyle w:val="01Eingabe1"/>
            </w:pPr>
            <w:r w:rsidRPr="001D2DED">
              <w:t>Nägel</w:t>
            </w:r>
          </w:p>
          <w:p w14:paraId="6A277DA3" w14:textId="729BF6D8" w:rsidR="00CB3EBA" w:rsidRDefault="00CB3EBA" w:rsidP="00067676">
            <w:pPr>
              <w:pStyle w:val="01Eingabe1"/>
            </w:pPr>
            <w:r>
              <w:t>Blache</w:t>
            </w:r>
            <w:r w:rsidR="00BC6048">
              <w:t xml:space="preserve">, </w:t>
            </w:r>
            <w:r>
              <w:t>Ausschuss</w:t>
            </w:r>
          </w:p>
          <w:p w14:paraId="080BC004" w14:textId="77777777" w:rsidR="00CB3EBA" w:rsidRDefault="00CB3EBA" w:rsidP="00067676">
            <w:pPr>
              <w:pStyle w:val="01Eingabe1"/>
            </w:pPr>
            <w:r>
              <w:t>Absperrband (genügend!)</w:t>
            </w:r>
          </w:p>
          <w:p w14:paraId="4247DDB9" w14:textId="2AF791A2" w:rsidR="00CB3EBA" w:rsidRDefault="00BC6048" w:rsidP="00067676">
            <w:pPr>
              <w:pStyle w:val="01Eingabe1"/>
            </w:pPr>
            <w:r>
              <w:t>Holzfische</w:t>
            </w:r>
          </w:p>
          <w:p w14:paraId="3E15951D" w14:textId="7DEF6701" w:rsidR="00BC6048" w:rsidRDefault="00F52B2D" w:rsidP="00067676">
            <w:pPr>
              <w:pStyle w:val="01Eingabe1"/>
            </w:pPr>
            <w:r>
              <w:t>Fackeln</w:t>
            </w:r>
          </w:p>
          <w:p w14:paraId="5588A941" w14:textId="77777777" w:rsidR="00BC6048" w:rsidRDefault="00BC6048" w:rsidP="00067676">
            <w:pPr>
              <w:pStyle w:val="01Eingabe1"/>
            </w:pPr>
          </w:p>
          <w:p w14:paraId="5A11E509" w14:textId="77777777" w:rsidR="00CB3EBA" w:rsidRDefault="00CB3EBA" w:rsidP="00067676">
            <w:pPr>
              <w:pStyle w:val="05berschrift1"/>
            </w:pPr>
            <w:r w:rsidRPr="008306C2">
              <w:t>Material (</w:t>
            </w:r>
            <w:proofErr w:type="gramStart"/>
            <w:r w:rsidRPr="008306C2">
              <w:t>selber</w:t>
            </w:r>
            <w:proofErr w:type="gramEnd"/>
            <w:r w:rsidRPr="008306C2">
              <w:t xml:space="preserve"> organisieren, in </w:t>
            </w:r>
            <w:proofErr w:type="spellStart"/>
            <w:r w:rsidRPr="008306C2">
              <w:t>Rako</w:t>
            </w:r>
            <w:proofErr w:type="spellEnd"/>
            <w:r w:rsidRPr="008306C2">
              <w:t>-Kisten verpacken):</w:t>
            </w:r>
          </w:p>
          <w:p w14:paraId="5E0AC7C3" w14:textId="08EEDB4A" w:rsidR="00BC6048" w:rsidRDefault="00BC6048" w:rsidP="00067676">
            <w:pPr>
              <w:pStyle w:val="01Eingabe1"/>
            </w:pPr>
            <w:r>
              <w:t>Rohstoffkarten</w:t>
            </w:r>
            <w:r>
              <w:tab/>
            </w:r>
            <w:r>
              <w:tab/>
            </w:r>
            <w:r>
              <w:tab/>
            </w:r>
            <w:r>
              <w:tab/>
            </w:r>
            <w:r>
              <w:tab/>
            </w:r>
            <w:r>
              <w:tab/>
              <w:t>Adler</w:t>
            </w:r>
          </w:p>
          <w:p w14:paraId="4E5F5756" w14:textId="448D4108" w:rsidR="00BC6048" w:rsidRDefault="00BC6048" w:rsidP="00067676">
            <w:pPr>
              <w:pStyle w:val="01Eingabe1"/>
            </w:pPr>
            <w:r>
              <w:lastRenderedPageBreak/>
              <w:t>Gips</w:t>
            </w:r>
            <w:r>
              <w:tab/>
            </w:r>
            <w:r>
              <w:tab/>
            </w:r>
            <w:r>
              <w:tab/>
            </w:r>
            <w:r>
              <w:tab/>
            </w:r>
            <w:r>
              <w:tab/>
            </w:r>
            <w:r>
              <w:tab/>
            </w:r>
            <w:r>
              <w:tab/>
              <w:t>Luchs</w:t>
            </w:r>
          </w:p>
          <w:p w14:paraId="7F6CB28F" w14:textId="1B27B9AC" w:rsidR="00CB3EBA" w:rsidRDefault="00CB3EBA" w:rsidP="00067676">
            <w:pPr>
              <w:pStyle w:val="01Eingabe1"/>
            </w:pPr>
            <w:r>
              <w:t>Dartscheibe</w:t>
            </w:r>
            <w:r>
              <w:tab/>
            </w:r>
            <w:r>
              <w:tab/>
            </w:r>
            <w:r>
              <w:tab/>
            </w:r>
            <w:r>
              <w:tab/>
            </w:r>
            <w:r>
              <w:tab/>
            </w:r>
            <w:r>
              <w:tab/>
              <w:t>Luchs</w:t>
            </w:r>
          </w:p>
          <w:p w14:paraId="5EB26C72" w14:textId="2A569122" w:rsidR="00BC6048" w:rsidRDefault="00BC6048" w:rsidP="00067676">
            <w:pPr>
              <w:pStyle w:val="01Eingabe1"/>
            </w:pPr>
            <w:proofErr w:type="spellStart"/>
            <w:r>
              <w:t>Guetzliformen</w:t>
            </w:r>
            <w:proofErr w:type="spellEnd"/>
            <w:r>
              <w:tab/>
            </w:r>
            <w:r>
              <w:tab/>
            </w:r>
            <w:r>
              <w:tab/>
            </w:r>
            <w:r>
              <w:tab/>
            </w:r>
            <w:r>
              <w:tab/>
            </w:r>
            <w:r>
              <w:tab/>
            </w:r>
            <w:r w:rsidR="004C4700">
              <w:t>Tweet / Shark</w:t>
            </w:r>
          </w:p>
          <w:p w14:paraId="560A9320" w14:textId="7167CEED" w:rsidR="004C4700" w:rsidRDefault="004C4700" w:rsidP="00067676">
            <w:pPr>
              <w:pStyle w:val="01Eingabe1"/>
            </w:pPr>
            <w:r>
              <w:t>Schale, zum Gips anmischen</w:t>
            </w:r>
            <w:r>
              <w:tab/>
            </w:r>
            <w:r>
              <w:tab/>
            </w:r>
            <w:r>
              <w:tab/>
            </w:r>
            <w:r>
              <w:tab/>
              <w:t>Luchs</w:t>
            </w:r>
          </w:p>
          <w:p w14:paraId="367A5ECC" w14:textId="01250E68" w:rsidR="004C4700" w:rsidRDefault="004C4700" w:rsidP="00067676">
            <w:pPr>
              <w:pStyle w:val="01Eingabe1"/>
            </w:pPr>
            <w:r>
              <w:t>Rundholz, DM 5mm zum rühren</w:t>
            </w:r>
            <w:r>
              <w:tab/>
            </w:r>
            <w:r>
              <w:tab/>
            </w:r>
            <w:r>
              <w:tab/>
              <w:t>Adler</w:t>
            </w:r>
          </w:p>
          <w:p w14:paraId="6BB9A096" w14:textId="0C729E07" w:rsidR="004C4700" w:rsidRDefault="004C4700" w:rsidP="00067676">
            <w:pPr>
              <w:pStyle w:val="01Eingabe1"/>
            </w:pPr>
            <w:r>
              <w:t>Krawattenring</w:t>
            </w:r>
            <w:r>
              <w:tab/>
            </w:r>
            <w:r>
              <w:tab/>
            </w:r>
            <w:r>
              <w:tab/>
            </w:r>
            <w:r>
              <w:tab/>
            </w:r>
            <w:r>
              <w:tab/>
            </w:r>
            <w:r>
              <w:tab/>
              <w:t>Adler</w:t>
            </w:r>
          </w:p>
          <w:p w14:paraId="135C3393" w14:textId="245604A1" w:rsidR="00BC6048" w:rsidRDefault="00BC6048" w:rsidP="00067676">
            <w:pPr>
              <w:pStyle w:val="01Eingabe1"/>
            </w:pPr>
            <w:r>
              <w:t>Holzbalken (</w:t>
            </w:r>
            <w:proofErr w:type="spellStart"/>
            <w:r>
              <w:t>Schiitstock</w:t>
            </w:r>
            <w:proofErr w:type="spellEnd"/>
            <w:r>
              <w:t>)</w:t>
            </w:r>
            <w:r>
              <w:tab/>
            </w:r>
            <w:r>
              <w:tab/>
            </w:r>
            <w:r>
              <w:tab/>
            </w:r>
            <w:r>
              <w:tab/>
              <w:t>Luchs</w:t>
            </w:r>
          </w:p>
          <w:p w14:paraId="71B517EC" w14:textId="289A6099" w:rsidR="00BC6048" w:rsidRDefault="004C4700" w:rsidP="00067676">
            <w:pPr>
              <w:pStyle w:val="01Eingabe1"/>
            </w:pPr>
            <w:r>
              <w:t>Plastikbecher</w:t>
            </w:r>
            <w:r>
              <w:tab/>
            </w:r>
            <w:r>
              <w:tab/>
            </w:r>
            <w:r>
              <w:tab/>
            </w:r>
            <w:r>
              <w:tab/>
            </w:r>
            <w:r>
              <w:tab/>
            </w:r>
            <w:r>
              <w:tab/>
              <w:t>Schüür</w:t>
            </w:r>
          </w:p>
          <w:p w14:paraId="3B03E141" w14:textId="77777777" w:rsidR="00CB3EBA" w:rsidRDefault="00BC6048" w:rsidP="00BC6048">
            <w:pPr>
              <w:pStyle w:val="01Eingabe1"/>
            </w:pPr>
            <w:r>
              <w:t>Abwaschbecken</w:t>
            </w:r>
          </w:p>
          <w:p w14:paraId="6EF15DF1" w14:textId="77777777" w:rsidR="00BC6048" w:rsidRDefault="00BC6048" w:rsidP="00BC6048">
            <w:pPr>
              <w:pStyle w:val="01Eingabe1"/>
            </w:pPr>
            <w:r>
              <w:t>Kochtopf</w:t>
            </w:r>
          </w:p>
          <w:p w14:paraId="2A6D6103" w14:textId="77777777" w:rsidR="00BC6048" w:rsidRDefault="00BC6048" w:rsidP="00BC6048">
            <w:pPr>
              <w:pStyle w:val="01Eingabe1"/>
            </w:pPr>
            <w:r>
              <w:t>Schöpfkelle</w:t>
            </w:r>
          </w:p>
          <w:p w14:paraId="3B6CFD8C" w14:textId="77777777" w:rsidR="00BC6048" w:rsidRDefault="00BC6048" w:rsidP="00BC6048">
            <w:pPr>
              <w:pStyle w:val="01Eingabe1"/>
            </w:pPr>
            <w:r>
              <w:t>Fischerruten</w:t>
            </w:r>
          </w:p>
          <w:p w14:paraId="77FB2C58" w14:textId="20CE45BC" w:rsidR="00BC6048" w:rsidRPr="00DD591E" w:rsidRDefault="00BC6048" w:rsidP="00BC6048">
            <w:pPr>
              <w:pStyle w:val="01Eingabe1"/>
            </w:pPr>
          </w:p>
        </w:tc>
      </w:tr>
    </w:tbl>
    <w:p w14:paraId="696FBD7F" w14:textId="77777777" w:rsidR="00AF272E" w:rsidRPr="00A43BA8" w:rsidRDefault="00AF272E" w:rsidP="00D750AB">
      <w:pPr>
        <w:pStyle w:val="01Eingabe1"/>
      </w:pP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10203"/>
      </w:tblGrid>
      <w:tr w:rsidR="00AF272E" w:rsidRPr="00A43BA8" w14:paraId="7D853290" w14:textId="77777777" w:rsidTr="00DE43B2">
        <w:tc>
          <w:tcPr>
            <w:tcW w:w="5000" w:type="pct"/>
          </w:tcPr>
          <w:p w14:paraId="7EC598D5" w14:textId="77777777" w:rsidR="00AF272E" w:rsidRPr="00A43BA8" w:rsidRDefault="004871C2" w:rsidP="001E112B">
            <w:pPr>
              <w:pStyle w:val="05berschrift1"/>
            </w:pPr>
            <w:r>
              <w:t xml:space="preserve">Beilagen / </w:t>
            </w:r>
            <w:r w:rsidR="00AF272E" w:rsidRPr="00A43BA8">
              <w:t>Bemerkungen:</w:t>
            </w:r>
          </w:p>
        </w:tc>
      </w:tr>
      <w:tr w:rsidR="00AF272E" w:rsidRPr="00A43BA8" w14:paraId="4AD317F1" w14:textId="77777777" w:rsidTr="00656983">
        <w:trPr>
          <w:trHeight w:val="20"/>
        </w:trPr>
        <w:tc>
          <w:tcPr>
            <w:tcW w:w="5000" w:type="pct"/>
          </w:tcPr>
          <w:p w14:paraId="335C0233" w14:textId="77777777" w:rsidR="00AF272E" w:rsidRDefault="00656983" w:rsidP="0097350A">
            <w:pPr>
              <w:pStyle w:val="01Eingabe1"/>
            </w:pPr>
            <w:r>
              <w:t>-</w:t>
            </w:r>
          </w:p>
          <w:p w14:paraId="79F1C302" w14:textId="18FCBFEF" w:rsidR="00656983" w:rsidRPr="007874DA" w:rsidRDefault="00656983" w:rsidP="0097350A">
            <w:pPr>
              <w:pStyle w:val="01Eingabe1"/>
            </w:pPr>
          </w:p>
        </w:tc>
      </w:tr>
    </w:tbl>
    <w:p w14:paraId="1F4A47E7" w14:textId="77777777" w:rsidR="00AF272E" w:rsidRPr="00A43BA8" w:rsidRDefault="00AF272E" w:rsidP="00DE43B2">
      <w:pPr>
        <w:pStyle w:val="01Eingabe1"/>
      </w:pPr>
    </w:p>
    <w:sectPr w:rsidR="00AF272E" w:rsidRPr="00A43BA8" w:rsidSect="006C6880">
      <w:headerReference w:type="default" r:id="rId8"/>
      <w:footerReference w:type="default" r:id="rId9"/>
      <w:footnotePr>
        <w:pos w:val="beneathText"/>
      </w:footnotePr>
      <w:pgSz w:w="11905" w:h="16837"/>
      <w:pgMar w:top="1956" w:right="851" w:bottom="851" w:left="851" w:header="720" w:footer="35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4217B" w14:textId="77777777" w:rsidR="008766D1" w:rsidRDefault="008766D1">
      <w:r>
        <w:separator/>
      </w:r>
    </w:p>
  </w:endnote>
  <w:endnote w:type="continuationSeparator" w:id="0">
    <w:p w14:paraId="2CC39909" w14:textId="77777777" w:rsidR="008766D1" w:rsidRDefault="008766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5D741" w14:textId="26A3D988" w:rsidR="004F4DD9" w:rsidRDefault="008766D1" w:rsidP="00F44425">
    <w:pPr>
      <w:pStyle w:val="Fuzeile"/>
    </w:pPr>
    <w:r>
      <w:fldChar w:fldCharType="begin"/>
    </w:r>
    <w:r>
      <w:instrText xml:space="preserve"> FILENAME \* MERGEFORMAT </w:instrText>
    </w:r>
    <w:r>
      <w:fldChar w:fldCharType="separate"/>
    </w:r>
    <w:r w:rsidR="000C6387">
      <w:rPr>
        <w:noProof/>
      </w:rPr>
      <w:t>LS_1.2_Sparrows_Geländegame.docx</w:t>
    </w:r>
    <w:r>
      <w:rPr>
        <w:noProof/>
      </w:rPr>
      <w:fldChar w:fldCharType="end"/>
    </w:r>
    <w:r w:rsidR="0097350A">
      <w:ptab w:relativeTo="margin" w:alignment="center" w:leader="none"/>
    </w:r>
    <w:r w:rsidR="0097350A">
      <w:fldChar w:fldCharType="begin"/>
    </w:r>
    <w:r w:rsidR="0097350A">
      <w:instrText xml:space="preserve"> TIME \@ "dd.MM.yyyy" </w:instrText>
    </w:r>
    <w:r w:rsidR="0097350A">
      <w:fldChar w:fldCharType="separate"/>
    </w:r>
    <w:r w:rsidR="00604D83">
      <w:rPr>
        <w:noProof/>
      </w:rPr>
      <w:t>19.05.2021</w:t>
    </w:r>
    <w:r w:rsidR="0097350A">
      <w:fldChar w:fldCharType="end"/>
    </w:r>
    <w:r w:rsidR="0097350A">
      <w:ptab w:relativeTo="margin" w:alignment="right" w:leader="none"/>
    </w:r>
    <w:r w:rsidR="0097350A">
      <w:t xml:space="preserve">Seite, </w:t>
    </w:r>
    <w:r w:rsidR="0097350A">
      <w:fldChar w:fldCharType="begin"/>
    </w:r>
    <w:r w:rsidR="0097350A">
      <w:instrText>PAGE   \* MERGEFORMAT</w:instrText>
    </w:r>
    <w:r w:rsidR="0097350A">
      <w:fldChar w:fldCharType="separate"/>
    </w:r>
    <w:r w:rsidR="0030516F">
      <w:rPr>
        <w:noProof/>
      </w:rPr>
      <w:t>1</w:t>
    </w:r>
    <w:r w:rsidR="0097350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7BD8F" w14:textId="77777777" w:rsidR="008766D1" w:rsidRDefault="008766D1">
      <w:r>
        <w:separator/>
      </w:r>
    </w:p>
  </w:footnote>
  <w:footnote w:type="continuationSeparator" w:id="0">
    <w:p w14:paraId="339298D9" w14:textId="77777777" w:rsidR="008766D1" w:rsidRDefault="008766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9552F" w14:textId="77777777" w:rsidR="00805BF8" w:rsidRPr="00845364" w:rsidRDefault="004871C2" w:rsidP="00845364">
    <w:pPr>
      <w:pStyle w:val="Kopfzeile"/>
      <w:jc w:val="center"/>
      <w:rPr>
        <w:rStyle w:val="KopfzeileZchn"/>
        <w:b/>
      </w:rPr>
    </w:pPr>
    <w:r>
      <w:rPr>
        <w:rStyle w:val="KopfzeileZchn"/>
        <w:noProof/>
        <w:lang w:val="de-CH" w:eastAsia="de-CH"/>
      </w:rPr>
      <w:drawing>
        <wp:anchor distT="0" distB="0" distL="114300" distR="114300" simplePos="0" relativeHeight="251661312" behindDoc="0" locked="0" layoutInCell="1" allowOverlap="1" wp14:anchorId="084B496C" wp14:editId="4B4C6F21">
          <wp:simplePos x="0" y="0"/>
          <wp:positionH relativeFrom="margin">
            <wp:align>left</wp:align>
          </wp:positionH>
          <wp:positionV relativeFrom="paragraph">
            <wp:posOffset>9525</wp:posOffset>
          </wp:positionV>
          <wp:extent cx="726409" cy="720000"/>
          <wp:effectExtent l="0" t="0" r="0" b="4445"/>
          <wp:wrapNone/>
          <wp:docPr id="2" name="Grafik 2" descr="X:\Downloads\cev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Downloads\cevi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409"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45364" w:rsidRPr="00845364">
      <w:rPr>
        <w:noProof/>
        <w:lang w:eastAsia="de-CH"/>
      </w:rPr>
      <w:drawing>
        <wp:anchor distT="0" distB="0" distL="114935" distR="114935" simplePos="0" relativeHeight="251656192" behindDoc="1" locked="0" layoutInCell="1" allowOverlap="1" wp14:anchorId="4E5015FC" wp14:editId="71684BF2">
          <wp:simplePos x="0" y="0"/>
          <wp:positionH relativeFrom="margin">
            <wp:align>right</wp:align>
          </wp:positionH>
          <wp:positionV relativeFrom="paragraph">
            <wp:posOffset>9525</wp:posOffset>
          </wp:positionV>
          <wp:extent cx="703083" cy="720000"/>
          <wp:effectExtent l="0" t="0" r="1905" b="4445"/>
          <wp:wrapNone/>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3083" cy="720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C14A8">
      <w:rPr>
        <w:rStyle w:val="KopfzeileZchn"/>
      </w:rPr>
      <w:t>J+S Lagersport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92CA4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9FE34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636CD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000C9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21E2D0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32A992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7C89B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502D4F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12C3E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2B270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1" w15:restartNumberingAfterBreak="0">
    <w:nsid w:val="0EC01031"/>
    <w:multiLevelType w:val="hybridMultilevel"/>
    <w:tmpl w:val="D59C3EC6"/>
    <w:lvl w:ilvl="0" w:tplc="9C526C70">
      <w:start w:val="1"/>
      <w:numFmt w:val="bullet"/>
      <w:pStyle w:val="03Aufzhlung"/>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ocumentProtection w:edit="forms" w:enforcement="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5EC"/>
    <w:rsid w:val="000038FD"/>
    <w:rsid w:val="0001144F"/>
    <w:rsid w:val="000B3761"/>
    <w:rsid w:val="000C6387"/>
    <w:rsid w:val="000D570D"/>
    <w:rsid w:val="000E2091"/>
    <w:rsid w:val="000E2250"/>
    <w:rsid w:val="000E7309"/>
    <w:rsid w:val="0010441A"/>
    <w:rsid w:val="001210B7"/>
    <w:rsid w:val="0012614A"/>
    <w:rsid w:val="001543EB"/>
    <w:rsid w:val="0016625F"/>
    <w:rsid w:val="00181122"/>
    <w:rsid w:val="001A172E"/>
    <w:rsid w:val="001C7348"/>
    <w:rsid w:val="001E112B"/>
    <w:rsid w:val="001F7DB7"/>
    <w:rsid w:val="00216B90"/>
    <w:rsid w:val="002272A1"/>
    <w:rsid w:val="00232786"/>
    <w:rsid w:val="00254882"/>
    <w:rsid w:val="002703FB"/>
    <w:rsid w:val="0028735B"/>
    <w:rsid w:val="00294A25"/>
    <w:rsid w:val="00296625"/>
    <w:rsid w:val="002B0F5E"/>
    <w:rsid w:val="0030516F"/>
    <w:rsid w:val="00361B29"/>
    <w:rsid w:val="00390156"/>
    <w:rsid w:val="00403796"/>
    <w:rsid w:val="004048E8"/>
    <w:rsid w:val="004365CF"/>
    <w:rsid w:val="00484D66"/>
    <w:rsid w:val="004871C2"/>
    <w:rsid w:val="004A34AD"/>
    <w:rsid w:val="004B395E"/>
    <w:rsid w:val="004C14A8"/>
    <w:rsid w:val="004C4700"/>
    <w:rsid w:val="004F161E"/>
    <w:rsid w:val="004F4DD9"/>
    <w:rsid w:val="00503D48"/>
    <w:rsid w:val="00556893"/>
    <w:rsid w:val="005640F6"/>
    <w:rsid w:val="00580DCF"/>
    <w:rsid w:val="00586B31"/>
    <w:rsid w:val="005906EB"/>
    <w:rsid w:val="00595EB8"/>
    <w:rsid w:val="005C4FD1"/>
    <w:rsid w:val="005C52A8"/>
    <w:rsid w:val="005D4C29"/>
    <w:rsid w:val="005E7BF9"/>
    <w:rsid w:val="005F1BCF"/>
    <w:rsid w:val="00604D83"/>
    <w:rsid w:val="00613159"/>
    <w:rsid w:val="0061352A"/>
    <w:rsid w:val="006422E7"/>
    <w:rsid w:val="00656983"/>
    <w:rsid w:val="00695D8E"/>
    <w:rsid w:val="006B5E91"/>
    <w:rsid w:val="006C4AD7"/>
    <w:rsid w:val="006C6880"/>
    <w:rsid w:val="00752F70"/>
    <w:rsid w:val="00767C10"/>
    <w:rsid w:val="007874DA"/>
    <w:rsid w:val="007974EE"/>
    <w:rsid w:val="007C42A4"/>
    <w:rsid w:val="007C6938"/>
    <w:rsid w:val="007C7091"/>
    <w:rsid w:val="007C7738"/>
    <w:rsid w:val="007D5746"/>
    <w:rsid w:val="007D7849"/>
    <w:rsid w:val="007F532B"/>
    <w:rsid w:val="00804F56"/>
    <w:rsid w:val="00805BF8"/>
    <w:rsid w:val="008411ED"/>
    <w:rsid w:val="00841DB2"/>
    <w:rsid w:val="00845364"/>
    <w:rsid w:val="0084605F"/>
    <w:rsid w:val="00850B6B"/>
    <w:rsid w:val="00851A80"/>
    <w:rsid w:val="0085654F"/>
    <w:rsid w:val="008766D1"/>
    <w:rsid w:val="00914292"/>
    <w:rsid w:val="00926F69"/>
    <w:rsid w:val="0097350A"/>
    <w:rsid w:val="009A18D5"/>
    <w:rsid w:val="009B2D65"/>
    <w:rsid w:val="009D5C7B"/>
    <w:rsid w:val="00A14AAF"/>
    <w:rsid w:val="00A16E02"/>
    <w:rsid w:val="00A37909"/>
    <w:rsid w:val="00A43BA8"/>
    <w:rsid w:val="00A52469"/>
    <w:rsid w:val="00A85AE8"/>
    <w:rsid w:val="00AC7BBA"/>
    <w:rsid w:val="00AF272E"/>
    <w:rsid w:val="00B0612F"/>
    <w:rsid w:val="00B155EC"/>
    <w:rsid w:val="00B15A88"/>
    <w:rsid w:val="00B5291A"/>
    <w:rsid w:val="00B56494"/>
    <w:rsid w:val="00B95620"/>
    <w:rsid w:val="00BC6048"/>
    <w:rsid w:val="00BF2A95"/>
    <w:rsid w:val="00C120A7"/>
    <w:rsid w:val="00C12579"/>
    <w:rsid w:val="00C17708"/>
    <w:rsid w:val="00C32882"/>
    <w:rsid w:val="00C930A5"/>
    <w:rsid w:val="00CA77FF"/>
    <w:rsid w:val="00CB3EBA"/>
    <w:rsid w:val="00CB5D01"/>
    <w:rsid w:val="00CB7CE9"/>
    <w:rsid w:val="00CC283D"/>
    <w:rsid w:val="00CC570F"/>
    <w:rsid w:val="00CD4BC4"/>
    <w:rsid w:val="00CE1FC6"/>
    <w:rsid w:val="00D21436"/>
    <w:rsid w:val="00D2622E"/>
    <w:rsid w:val="00D30E78"/>
    <w:rsid w:val="00D41412"/>
    <w:rsid w:val="00D75063"/>
    <w:rsid w:val="00D750AB"/>
    <w:rsid w:val="00D97510"/>
    <w:rsid w:val="00DA3C15"/>
    <w:rsid w:val="00DA5C0B"/>
    <w:rsid w:val="00DC00B8"/>
    <w:rsid w:val="00DC4A47"/>
    <w:rsid w:val="00DD104B"/>
    <w:rsid w:val="00DE43B2"/>
    <w:rsid w:val="00DF6AAB"/>
    <w:rsid w:val="00E47780"/>
    <w:rsid w:val="00E54C29"/>
    <w:rsid w:val="00EA31C2"/>
    <w:rsid w:val="00EA44DC"/>
    <w:rsid w:val="00EA4D09"/>
    <w:rsid w:val="00EB0BAA"/>
    <w:rsid w:val="00EB2EE6"/>
    <w:rsid w:val="00EC3549"/>
    <w:rsid w:val="00F01276"/>
    <w:rsid w:val="00F06215"/>
    <w:rsid w:val="00F35E9C"/>
    <w:rsid w:val="00F44425"/>
    <w:rsid w:val="00F52501"/>
    <w:rsid w:val="00F52B2D"/>
    <w:rsid w:val="00F567DC"/>
    <w:rsid w:val="00FF7CD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27DE4"/>
  <w15:chartTrackingRefBased/>
  <w15:docId w15:val="{4C2B0A2F-1D9A-406D-A626-189BB731D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12579"/>
    <w:pPr>
      <w:suppressAutoHyphens/>
    </w:pPr>
    <w:rPr>
      <w:rFonts w:ascii="Cambria" w:hAnsi="Cambria"/>
      <w:sz w:val="22"/>
      <w:lang w:eastAsia="ar-SA"/>
    </w:rPr>
  </w:style>
  <w:style w:type="paragraph" w:styleId="berschrift1">
    <w:name w:val="heading 1"/>
    <w:basedOn w:val="Standard"/>
    <w:link w:val="berschrift1Zchn"/>
    <w:rsid w:val="006C6880"/>
    <w:pPr>
      <w:outlineLvl w:val="0"/>
    </w:pPr>
    <w:rPr>
      <w:b/>
    </w:rPr>
  </w:style>
  <w:style w:type="paragraph" w:styleId="berschrift2">
    <w:name w:val="heading 2"/>
    <w:basedOn w:val="berschrift3"/>
    <w:next w:val="Standard"/>
    <w:link w:val="berschrift2Zchn"/>
    <w:rsid w:val="00F44425"/>
    <w:pPr>
      <w:outlineLvl w:val="1"/>
    </w:pPr>
  </w:style>
  <w:style w:type="paragraph" w:styleId="berschrift3">
    <w:name w:val="heading 3"/>
    <w:basedOn w:val="Standard"/>
    <w:next w:val="Standard"/>
    <w:link w:val="berschrift3Zchn"/>
    <w:uiPriority w:val="9"/>
    <w:unhideWhenUsed/>
    <w:rsid w:val="00850B6B"/>
    <w:pPr>
      <w:jc w:val="right"/>
      <w:outlineLvl w:val="2"/>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semiHidden/>
    <w:pPr>
      <w:spacing w:after="120"/>
    </w:pPr>
  </w:style>
  <w:style w:type="paragraph" w:styleId="Liste">
    <w:name w:val="List"/>
    <w:basedOn w:val="Textkrper"/>
    <w:semiHidden/>
    <w:rPr>
      <w:rFonts w:cs="Tahoma"/>
    </w:rPr>
  </w:style>
  <w:style w:type="paragraph" w:styleId="Kopfzeile">
    <w:name w:val="header"/>
    <w:basedOn w:val="Standard"/>
    <w:link w:val="KopfzeileZchn"/>
    <w:uiPriority w:val="99"/>
    <w:pPr>
      <w:tabs>
        <w:tab w:val="center" w:pos="4536"/>
        <w:tab w:val="right" w:pos="9072"/>
      </w:tabs>
    </w:pPr>
  </w:style>
  <w:style w:type="paragraph" w:styleId="Fuzeile">
    <w:name w:val="footer"/>
    <w:basedOn w:val="Standard"/>
    <w:link w:val="FuzeileZchn"/>
    <w:uiPriority w:val="99"/>
    <w:pPr>
      <w:tabs>
        <w:tab w:val="center" w:pos="4536"/>
        <w:tab w:val="right" w:pos="9072"/>
      </w:tabs>
    </w:pPr>
  </w:style>
  <w:style w:type="table" w:styleId="Tabellenraster">
    <w:name w:val="Table Grid"/>
    <w:basedOn w:val="NormaleTabelle"/>
    <w:uiPriority w:val="59"/>
    <w:rsid w:val="004F1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97350A"/>
    <w:rPr>
      <w:rFonts w:ascii="Cambria" w:hAnsi="Cambria"/>
      <w:b/>
      <w:sz w:val="22"/>
      <w:lang w:val="de-DE" w:eastAsia="ar-SA"/>
    </w:rPr>
  </w:style>
  <w:style w:type="paragraph" w:customStyle="1" w:styleId="05berschrift1">
    <w:name w:val="_05_Überschrift 1"/>
    <w:basedOn w:val="berschrift1"/>
    <w:link w:val="05berschrift1Zchn"/>
    <w:qFormat/>
    <w:rsid w:val="001E112B"/>
  </w:style>
  <w:style w:type="paragraph" w:customStyle="1" w:styleId="06berschrift2">
    <w:name w:val="_06_Überschrift 2"/>
    <w:basedOn w:val="berschrift2"/>
    <w:link w:val="06berschrift2Zchn"/>
    <w:qFormat/>
    <w:rsid w:val="00F44425"/>
  </w:style>
  <w:style w:type="character" w:styleId="Platzhaltertext">
    <w:name w:val="Placeholder Text"/>
    <w:basedOn w:val="Absatz-Standardschriftart"/>
    <w:uiPriority w:val="99"/>
    <w:semiHidden/>
    <w:rsid w:val="00BF2A95"/>
    <w:rPr>
      <w:color w:val="808080"/>
    </w:rPr>
  </w:style>
  <w:style w:type="character" w:styleId="Kommentarzeichen">
    <w:name w:val="annotation reference"/>
    <w:basedOn w:val="Absatz-Standardschriftart"/>
    <w:uiPriority w:val="99"/>
    <w:semiHidden/>
    <w:unhideWhenUsed/>
    <w:rsid w:val="00914292"/>
    <w:rPr>
      <w:sz w:val="16"/>
      <w:szCs w:val="16"/>
    </w:rPr>
  </w:style>
  <w:style w:type="paragraph" w:styleId="Kommentartext">
    <w:name w:val="annotation text"/>
    <w:basedOn w:val="Standard"/>
    <w:link w:val="KommentartextZchn"/>
    <w:uiPriority w:val="99"/>
    <w:semiHidden/>
    <w:unhideWhenUsed/>
    <w:rsid w:val="00914292"/>
    <w:rPr>
      <w:sz w:val="20"/>
    </w:rPr>
  </w:style>
  <w:style w:type="character" w:customStyle="1" w:styleId="KommentartextZchn">
    <w:name w:val="Kommentartext Zchn"/>
    <w:basedOn w:val="Absatz-Standardschriftart"/>
    <w:link w:val="Kommentartext"/>
    <w:uiPriority w:val="99"/>
    <w:semiHidden/>
    <w:rsid w:val="00914292"/>
    <w:rPr>
      <w:rFonts w:ascii="Arial" w:hAnsi="Arial"/>
      <w:lang w:val="de-DE" w:eastAsia="ar-SA"/>
    </w:rPr>
  </w:style>
  <w:style w:type="paragraph" w:styleId="Kommentarthema">
    <w:name w:val="annotation subject"/>
    <w:basedOn w:val="Kommentartext"/>
    <w:next w:val="Kommentartext"/>
    <w:link w:val="KommentarthemaZchn"/>
    <w:uiPriority w:val="99"/>
    <w:semiHidden/>
    <w:unhideWhenUsed/>
    <w:rsid w:val="00914292"/>
    <w:rPr>
      <w:b/>
      <w:bCs/>
    </w:rPr>
  </w:style>
  <w:style w:type="character" w:customStyle="1" w:styleId="KommentarthemaZchn">
    <w:name w:val="Kommentarthema Zchn"/>
    <w:basedOn w:val="KommentartextZchn"/>
    <w:link w:val="Kommentarthema"/>
    <w:uiPriority w:val="99"/>
    <w:semiHidden/>
    <w:rsid w:val="00914292"/>
    <w:rPr>
      <w:rFonts w:ascii="Arial" w:hAnsi="Arial"/>
      <w:b/>
      <w:bCs/>
      <w:lang w:val="de-DE" w:eastAsia="ar-SA"/>
    </w:rPr>
  </w:style>
  <w:style w:type="paragraph" w:customStyle="1" w:styleId="01Eingabe1">
    <w:name w:val="_01_Eingabe 1"/>
    <w:basedOn w:val="Standard"/>
    <w:link w:val="01Eingabe1Zchn"/>
    <w:qFormat/>
    <w:rsid w:val="00181122"/>
  </w:style>
  <w:style w:type="character" w:customStyle="1" w:styleId="FuzeileZchn">
    <w:name w:val="Fußzeile Zchn"/>
    <w:basedOn w:val="Absatz-Standardschriftart"/>
    <w:link w:val="Fuzeile"/>
    <w:uiPriority w:val="99"/>
    <w:rsid w:val="00254882"/>
    <w:rPr>
      <w:rFonts w:ascii="Arial" w:hAnsi="Arial"/>
      <w:sz w:val="22"/>
      <w:lang w:val="de-DE" w:eastAsia="ar-SA"/>
    </w:rPr>
  </w:style>
  <w:style w:type="paragraph" w:customStyle="1" w:styleId="03Aufzhlung">
    <w:name w:val="_03_Aufzählung"/>
    <w:basedOn w:val="Standard"/>
    <w:link w:val="03AufzhlungZchn"/>
    <w:qFormat/>
    <w:rsid w:val="005906EB"/>
    <w:pPr>
      <w:numPr>
        <w:numId w:val="2"/>
      </w:numPr>
    </w:pPr>
  </w:style>
  <w:style w:type="paragraph" w:customStyle="1" w:styleId="02Eingabe2">
    <w:name w:val="_02_Eingabe 2"/>
    <w:basedOn w:val="Standard"/>
    <w:link w:val="02Eingabe2Zchn"/>
    <w:qFormat/>
    <w:rsid w:val="00181122"/>
    <w:pPr>
      <w:jc w:val="right"/>
    </w:pPr>
  </w:style>
  <w:style w:type="character" w:customStyle="1" w:styleId="02Eingabe2Zchn">
    <w:name w:val="_02_Eingabe 2 Zchn"/>
    <w:basedOn w:val="Absatz-Standardschriftart"/>
    <w:link w:val="02Eingabe2"/>
    <w:rsid w:val="00181122"/>
    <w:rPr>
      <w:rFonts w:ascii="Cambria" w:hAnsi="Cambria"/>
      <w:sz w:val="22"/>
      <w:lang w:val="de-DE" w:eastAsia="ar-SA"/>
    </w:rPr>
  </w:style>
  <w:style w:type="character" w:customStyle="1" w:styleId="01Eingabe1Zchn">
    <w:name w:val="_01_Eingabe 1 Zchn"/>
    <w:basedOn w:val="Absatz-Standardschriftart"/>
    <w:link w:val="01Eingabe1"/>
    <w:rsid w:val="00181122"/>
    <w:rPr>
      <w:rFonts w:ascii="Cambria" w:hAnsi="Cambria"/>
      <w:sz w:val="22"/>
      <w:lang w:val="de-DE" w:eastAsia="ar-SA"/>
    </w:rPr>
  </w:style>
  <w:style w:type="paragraph" w:customStyle="1" w:styleId="04Titel">
    <w:name w:val="_04_Titel"/>
    <w:basedOn w:val="Standard"/>
    <w:link w:val="04TitelZchn"/>
    <w:qFormat/>
    <w:rsid w:val="00DE43B2"/>
    <w:pPr>
      <w:spacing w:after="240"/>
      <w:outlineLvl w:val="1"/>
    </w:pPr>
    <w:rPr>
      <w:b/>
      <w:sz w:val="28"/>
      <w:szCs w:val="28"/>
    </w:rPr>
  </w:style>
  <w:style w:type="character" w:customStyle="1" w:styleId="03AufzhlungZchn">
    <w:name w:val="_03_Aufzählung Zchn"/>
    <w:basedOn w:val="01Eingabe1Zchn"/>
    <w:link w:val="03Aufzhlung"/>
    <w:rsid w:val="001E112B"/>
    <w:rPr>
      <w:rFonts w:ascii="Cambria" w:hAnsi="Cambria"/>
      <w:sz w:val="22"/>
      <w:lang w:val="de-DE" w:eastAsia="ar-SA"/>
    </w:rPr>
  </w:style>
  <w:style w:type="character" w:customStyle="1" w:styleId="KopfzeileZchn">
    <w:name w:val="Kopfzeile Zchn"/>
    <w:basedOn w:val="Absatz-Standardschriftart"/>
    <w:link w:val="Kopfzeile"/>
    <w:uiPriority w:val="99"/>
    <w:rsid w:val="000E7309"/>
    <w:rPr>
      <w:rFonts w:ascii="Cambria" w:hAnsi="Cambria"/>
      <w:sz w:val="22"/>
      <w:lang w:val="de-DE" w:eastAsia="ar-SA"/>
    </w:rPr>
  </w:style>
  <w:style w:type="character" w:customStyle="1" w:styleId="berschrift1Zchn">
    <w:name w:val="Überschrift 1 Zchn"/>
    <w:basedOn w:val="Absatz-Standardschriftart"/>
    <w:link w:val="berschrift1"/>
    <w:rsid w:val="001E112B"/>
    <w:rPr>
      <w:rFonts w:ascii="Cambria" w:hAnsi="Cambria"/>
      <w:b/>
      <w:sz w:val="22"/>
      <w:lang w:val="de-DE" w:eastAsia="ar-SA"/>
    </w:rPr>
  </w:style>
  <w:style w:type="character" w:customStyle="1" w:styleId="04TitelZchn">
    <w:name w:val="_04_Titel Zchn"/>
    <w:basedOn w:val="Absatz-Standardschriftart"/>
    <w:link w:val="04Titel"/>
    <w:rsid w:val="00DE43B2"/>
    <w:rPr>
      <w:rFonts w:ascii="Cambria" w:hAnsi="Cambria"/>
      <w:b/>
      <w:sz w:val="28"/>
      <w:szCs w:val="28"/>
      <w:lang w:val="de-DE" w:eastAsia="ar-SA"/>
    </w:rPr>
  </w:style>
  <w:style w:type="character" w:customStyle="1" w:styleId="05berschrift1Zchn">
    <w:name w:val="_05_Überschrift 1 Zchn"/>
    <w:basedOn w:val="berschrift1Zchn"/>
    <w:link w:val="05berschrift1"/>
    <w:rsid w:val="001E112B"/>
    <w:rPr>
      <w:rFonts w:ascii="Cambria" w:hAnsi="Cambria"/>
      <w:b/>
      <w:sz w:val="22"/>
      <w:lang w:val="de-DE" w:eastAsia="ar-SA"/>
    </w:rPr>
  </w:style>
  <w:style w:type="character" w:customStyle="1" w:styleId="berschrift2Zchn">
    <w:name w:val="Überschrift 2 Zchn"/>
    <w:basedOn w:val="berschrift3Zchn"/>
    <w:link w:val="berschrift2"/>
    <w:rsid w:val="00F44425"/>
    <w:rPr>
      <w:rFonts w:ascii="Cambria" w:hAnsi="Cambria"/>
      <w:b/>
      <w:sz w:val="22"/>
      <w:lang w:val="de-DE" w:eastAsia="ar-SA"/>
    </w:rPr>
  </w:style>
  <w:style w:type="character" w:customStyle="1" w:styleId="06berschrift2Zchn">
    <w:name w:val="_06_Überschrift 2 Zchn"/>
    <w:basedOn w:val="berschrift2Zchn"/>
    <w:link w:val="06berschrift2"/>
    <w:rsid w:val="00F44425"/>
    <w:rPr>
      <w:rFonts w:ascii="Cambria" w:hAnsi="Cambria"/>
      <w:b/>
      <w:sz w:val="22"/>
      <w:lang w:val="de-DE" w:eastAsia="ar-SA"/>
    </w:rPr>
  </w:style>
  <w:style w:type="character" w:customStyle="1" w:styleId="TextkrperZchn">
    <w:name w:val="Textkörper Zchn"/>
    <w:basedOn w:val="Absatz-Standardschriftart"/>
    <w:link w:val="Textkrper"/>
    <w:semiHidden/>
    <w:rsid w:val="00D750AB"/>
    <w:rPr>
      <w:rFonts w:ascii="Cambria" w:hAnsi="Cambria"/>
      <w:sz w:val="22"/>
      <w:lang w:val="de-DE" w:eastAsia="ar-SA"/>
    </w:rPr>
  </w:style>
  <w:style w:type="paragraph" w:customStyle="1" w:styleId="standardtext">
    <w:name w:val="standardtext"/>
    <w:basedOn w:val="Standard"/>
    <w:rsid w:val="00CC570F"/>
    <w:pPr>
      <w:suppressAutoHyphens w:val="0"/>
      <w:spacing w:before="100" w:beforeAutospacing="1" w:after="100" w:afterAutospacing="1"/>
    </w:pPr>
    <w:rPr>
      <w:rFonts w:ascii="Times New Roman" w:hAnsi="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776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ia\Dropbox\Sparrows\Anl&#228;sse\Lager\PFI-LA%2021\VORLAGE_LS-Block.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VORLAGE_LS-Block.dotx</Template>
  <TotalTime>0</TotalTime>
  <Pages>6</Pages>
  <Words>1308</Words>
  <Characters>8243</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Lagersport-Block</vt:lpstr>
    </vt:vector>
  </TitlesOfParts>
  <Manager>Fabian Wydler</Manager>
  <Company>Cevi Wetzikon</Company>
  <LinksUpToDate>false</LinksUpToDate>
  <CharactersWithSpaces>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Lagersport-Block</dc:title>
  <dc:subject>J+S-Lager</dc:subject>
  <dc:creator>Fabian Wydler</dc:creator>
  <cp:keywords/>
  <dc:description>Dieses Dokument kann eingesetzt werden um Lagersport-Blöcke in J+S-Lager vorzubereiten und zu dokumentieren. Der J+S-Coach benötigt von jedem Block ein solches Dossier.</dc:description>
  <cp:lastModifiedBy>Fabian Wydler</cp:lastModifiedBy>
  <cp:revision>31</cp:revision>
  <cp:lastPrinted>2010-07-19T20:56:00Z</cp:lastPrinted>
  <dcterms:created xsi:type="dcterms:W3CDTF">2021-05-02T14:40:00Z</dcterms:created>
  <dcterms:modified xsi:type="dcterms:W3CDTF">2021-05-19T17:30:00Z</dcterms:modified>
  <cp:category>Jugend und Sport</cp:category>
  <cp:version>1.0</cp:version>
</cp:coreProperties>
</file>